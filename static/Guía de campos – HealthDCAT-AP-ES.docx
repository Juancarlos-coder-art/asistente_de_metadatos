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FFFD4" w14:textId="524CF122" w:rsidR="00AD5536" w:rsidRDefault="00EA0C6C" w:rsidP="00CF330D">
      <w:pPr>
        <w:pStyle w:val="FechaDocumento"/>
      </w:pPr>
      <w:r>
        <w:rPr>
          <w:noProof/>
          <w:lang w:eastAsia="es-ES"/>
        </w:rPr>
        <w:drawing>
          <wp:anchor distT="0" distB="0" distL="114300" distR="114300" simplePos="0" relativeHeight="251658241" behindDoc="1" locked="0" layoutInCell="1" allowOverlap="1" wp14:anchorId="5D0804CF" wp14:editId="6CCB9930">
            <wp:simplePos x="0" y="0"/>
            <wp:positionH relativeFrom="page">
              <wp:posOffset>-47625</wp:posOffset>
            </wp:positionH>
            <wp:positionV relativeFrom="paragraph">
              <wp:posOffset>-1080134</wp:posOffset>
            </wp:positionV>
            <wp:extent cx="7618730" cy="10077450"/>
            <wp:effectExtent l="0" t="0" r="1270" b="0"/>
            <wp:wrapNone/>
            <wp:docPr id="1883153999" name="Imagen 1" descr="Imagen que contiene tabla, interior, taza, vid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53999" name="Imagen 1" descr="Imagen que contiene tabla, interior, taza, vidri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7633320" cy="10096749"/>
                    </a:xfrm>
                    <a:prstGeom prst="rect">
                      <a:avLst/>
                    </a:prstGeom>
                  </pic:spPr>
                </pic:pic>
              </a:graphicData>
            </a:graphic>
            <wp14:sizeRelH relativeFrom="margin">
              <wp14:pctWidth>0</wp14:pctWidth>
            </wp14:sizeRelH>
            <wp14:sizeRelV relativeFrom="margin">
              <wp14:pctHeight>0</wp14:pctHeight>
            </wp14:sizeRelV>
          </wp:anchor>
        </w:drawing>
      </w:r>
    </w:p>
    <w:sdt>
      <w:sdtPr>
        <w:id w:val="-942835222"/>
        <w:docPartObj>
          <w:docPartGallery w:val="Cover Pages"/>
          <w:docPartUnique/>
        </w:docPartObj>
      </w:sdtPr>
      <w:sdtEndPr>
        <w:rPr>
          <w:rFonts w:cstheme="majorBidi"/>
          <w:b/>
          <w:bCs/>
          <w:color w:val="074E8E" w:themeColor="text2"/>
          <w:sz w:val="40"/>
          <w:szCs w:val="40"/>
        </w:rPr>
      </w:sdtEndPr>
      <w:sdtContent>
        <w:p w14:paraId="48DE4F81" w14:textId="20E47309" w:rsidR="00661DE0" w:rsidRDefault="007917FD">
          <w:r>
            <w:rPr>
              <w:rFonts w:ascii="Times New Roman" w:hAnsi="Times New Roman" w:cs="Times New Roman"/>
              <w:noProof/>
              <w:szCs w:val="24"/>
              <w:lang w:eastAsia="es-ES"/>
            </w:rPr>
            <w:drawing>
              <wp:anchor distT="0" distB="0" distL="114300" distR="114300" simplePos="0" relativeHeight="251658242" behindDoc="0" locked="0" layoutInCell="1" allowOverlap="1" wp14:anchorId="410EAB5B" wp14:editId="6EC29F47">
                <wp:simplePos x="0" y="0"/>
                <wp:positionH relativeFrom="margin">
                  <wp:align>center</wp:align>
                </wp:positionH>
                <wp:positionV relativeFrom="paragraph">
                  <wp:posOffset>201930</wp:posOffset>
                </wp:positionV>
                <wp:extent cx="5408295" cy="1646394"/>
                <wp:effectExtent l="0" t="0" r="0" b="0"/>
                <wp:wrapNone/>
                <wp:docPr id="57053428" name="Imagen 2" descr="Un letrero azul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3428" name="Imagen 2" descr="Un letrero azul con letras blancas&#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408295" cy="1646394"/>
                        </a:xfrm>
                        <a:prstGeom prst="rect">
                          <a:avLst/>
                        </a:prstGeom>
                      </pic:spPr>
                    </pic:pic>
                  </a:graphicData>
                </a:graphic>
                <wp14:sizeRelH relativeFrom="margin">
                  <wp14:pctWidth>0</wp14:pctWidth>
                </wp14:sizeRelH>
                <wp14:sizeRelV relativeFrom="margin">
                  <wp14:pctHeight>0</wp14:pctHeight>
                </wp14:sizeRelV>
              </wp:anchor>
            </w:drawing>
          </w:r>
        </w:p>
        <w:p w14:paraId="70192521" w14:textId="47519C42" w:rsidR="00702AC5" w:rsidRDefault="00E830CC" w:rsidP="00E830CC">
          <w:pPr>
            <w:tabs>
              <w:tab w:val="left" w:pos="3684"/>
            </w:tabs>
            <w:spacing w:before="0" w:line="259" w:lineRule="auto"/>
            <w:jc w:val="left"/>
            <w:rPr>
              <w:rFonts w:cstheme="majorHAnsi"/>
              <w:b/>
              <w:color w:val="074E8E" w:themeColor="text2"/>
              <w:sz w:val="40"/>
              <w:szCs w:val="22"/>
            </w:rPr>
          </w:pPr>
          <w:r>
            <w:rPr>
              <w:rFonts w:cstheme="majorHAnsi"/>
              <w:b/>
              <w:color w:val="074E8E" w:themeColor="text2"/>
              <w:sz w:val="40"/>
              <w:szCs w:val="22"/>
            </w:rPr>
            <w:tab/>
          </w:r>
        </w:p>
      </w:sdtContent>
    </w:sdt>
    <w:p w14:paraId="26FAD5E8" w14:textId="4FF71D75" w:rsidR="00796102" w:rsidRPr="00963F4D" w:rsidRDefault="009B4CF5" w:rsidP="00702AC5">
      <w:pPr>
        <w:spacing w:before="0" w:line="259" w:lineRule="auto"/>
        <w:jc w:val="left"/>
        <w:rPr>
          <w:rFonts w:cstheme="majorHAnsi"/>
          <w:b/>
          <w:color w:val="074E8E" w:themeColor="text2"/>
          <w:sz w:val="40"/>
          <w:szCs w:val="22"/>
        </w:rPr>
      </w:pPr>
      <w:r>
        <w:rPr>
          <w:noProof/>
        </w:rPr>
        <mc:AlternateContent>
          <mc:Choice Requires="wps">
            <w:drawing>
              <wp:anchor distT="0" distB="0" distL="114300" distR="114300" simplePos="0" relativeHeight="251658240" behindDoc="0" locked="0" layoutInCell="1" allowOverlap="1" wp14:anchorId="3BF96A9D" wp14:editId="3B655C48">
                <wp:simplePos x="0" y="0"/>
                <wp:positionH relativeFrom="column">
                  <wp:posOffset>-4807585</wp:posOffset>
                </wp:positionH>
                <wp:positionV relativeFrom="paragraph">
                  <wp:posOffset>-828675</wp:posOffset>
                </wp:positionV>
                <wp:extent cx="912495" cy="382905"/>
                <wp:effectExtent l="0" t="0" r="0" b="0"/>
                <wp:wrapNone/>
                <wp:docPr id="1126819264" name="Cuadro de texto 1">
                  <a:extLst xmlns:a="http://schemas.openxmlformats.org/drawingml/2006/main">
                    <a:ext uri="{FF2B5EF4-FFF2-40B4-BE49-F238E27FC236}">
                      <a16:creationId xmlns:a16="http://schemas.microsoft.com/office/drawing/2014/main" id="{EC0915D0-E588-D158-F3D1-C05F37B39741}"/>
                    </a:ext>
                  </a:extLst>
                </wp:docPr>
                <wp:cNvGraphicFramePr/>
                <a:graphic xmlns:a="http://schemas.openxmlformats.org/drawingml/2006/main">
                  <a:graphicData uri="http://schemas.microsoft.com/office/word/2010/wordprocessingShape">
                    <wps:wsp>
                      <wps:cNvSpPr txBox="1"/>
                      <wps:spPr>
                        <a:xfrm>
                          <a:off x="0" y="0"/>
                          <a:ext cx="912495" cy="382905"/>
                        </a:xfrm>
                        <a:prstGeom prst="rect">
                          <a:avLst/>
                        </a:prstGeom>
                        <a:noFill/>
                      </wps:spPr>
                      <wps:txbx>
                        <w:txbxContent>
                          <w:p w14:paraId="2AC8A8F3" w14:textId="77777777" w:rsidR="009B4CF5" w:rsidRPr="009B4CF5" w:rsidRDefault="009B4CF5" w:rsidP="009B4CF5">
                            <w:pPr>
                              <w:rPr>
                                <w:rFonts w:hAnsi="Calibri"/>
                                <w:b/>
                                <w:bCs/>
                                <w:color w:val="FFFFFF" w:themeColor="background1"/>
                                <w:kern w:val="24"/>
                                <w:sz w:val="20"/>
                              </w:rPr>
                            </w:pPr>
                            <w:r w:rsidRPr="009B4CF5">
                              <w:rPr>
                                <w:rFonts w:hAnsi="Calibri"/>
                                <w:b/>
                                <w:bCs/>
                                <w:color w:val="FFFFFF" w:themeColor="background1"/>
                                <w:kern w:val="24"/>
                                <w:sz w:val="20"/>
                              </w:rPr>
                              <w:t>USO OFICIAL</w:t>
                            </w:r>
                          </w:p>
                        </w:txbxContent>
                      </wps:txbx>
                      <wps:bodyPr vertOverflow="clip" horzOverflow="clip" wrap="square">
                        <a:spAutoFit/>
                      </wps:bodyPr>
                    </wps:wsp>
                  </a:graphicData>
                </a:graphic>
                <wp14:sizeRelH relativeFrom="page">
                  <wp14:pctWidth>0</wp14:pctWidth>
                </wp14:sizeRelH>
                <wp14:sizeRelV relativeFrom="page">
                  <wp14:pctHeight>0</wp14:pctHeight>
                </wp14:sizeRelV>
              </wp:anchor>
            </w:drawing>
          </mc:Choice>
          <mc:Fallback>
            <w:pict>
              <v:shapetype w14:anchorId="3BF96A9D" id="_x0000_t202" coordsize="21600,21600" o:spt="202" path="m,l,21600r21600,l21600,xe">
                <v:stroke joinstyle="miter"/>
                <v:path gradientshapeok="t" o:connecttype="rect"/>
              </v:shapetype>
              <v:shape id="Cuadro de texto 1" o:spid="_x0000_s1026" type="#_x0000_t202" style="position:absolute;margin-left:-378.55pt;margin-top:-65.25pt;width:71.85pt;height:30.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" filled="f" stroked="f">
                <v:textbox style="mso-fit-shape-to-text:t">
                  <w:txbxContent>
                    <w:p w14:paraId="2AC8A8F3" w14:textId="77777777" w:rsidR="009B4CF5" w:rsidRPr="009B4CF5" w:rsidRDefault="009B4CF5" w:rsidP="009B4CF5">
                      <w:pPr>
                        <w:rPr>
                          <w:rFonts w:hAnsi="Calibri"/>
                          <w:b/>
                          <w:bCs/>
                          <w:color w:val="FFFFFF" w:themeColor="background1"/>
                          <w:kern w:val="24"/>
                          <w:sz w:val="20"/>
                        </w:rPr>
                      </w:pPr>
                      <w:r w:rsidRPr="009B4CF5">
                        <w:rPr>
                          <w:rFonts w:hAnsi="Calibri"/>
                          <w:b/>
                          <w:bCs/>
                          <w:color w:val="FFFFFF" w:themeColor="background1"/>
                          <w:kern w:val="24"/>
                          <w:sz w:val="20"/>
                        </w:rPr>
                        <w:t>USO OFICIAL</w:t>
                      </w:r>
                    </w:p>
                  </w:txbxContent>
                </v:textbox>
              </v:shape>
            </w:pict>
          </mc:Fallback>
        </mc:AlternateContent>
      </w:r>
    </w:p>
    <w:p w14:paraId="2CDBCF90" w14:textId="77777777" w:rsidR="003D2E43" w:rsidRDefault="003D2E43" w:rsidP="00E830CC">
      <w:pPr>
        <w:tabs>
          <w:tab w:val="left" w:pos="6832"/>
        </w:tabs>
        <w:spacing w:line="259" w:lineRule="auto"/>
        <w:jc w:val="left"/>
        <w:rPr>
          <w:rFonts w:cstheme="majorHAnsi"/>
          <w:b/>
          <w:color w:val="074E8E" w:themeColor="text2"/>
          <w:sz w:val="40"/>
          <w:szCs w:val="22"/>
        </w:rPr>
      </w:pPr>
    </w:p>
    <w:p w14:paraId="7FF2F925" w14:textId="77777777" w:rsidR="003D2E43" w:rsidRDefault="003D2E43" w:rsidP="00E830CC">
      <w:pPr>
        <w:tabs>
          <w:tab w:val="left" w:pos="6832"/>
        </w:tabs>
        <w:spacing w:line="259" w:lineRule="auto"/>
        <w:jc w:val="left"/>
        <w:rPr>
          <w:rFonts w:cstheme="majorHAnsi"/>
          <w:b/>
          <w:color w:val="074E8E" w:themeColor="text2"/>
          <w:sz w:val="40"/>
          <w:szCs w:val="22"/>
        </w:rPr>
      </w:pPr>
    </w:p>
    <w:p w14:paraId="7FECDA2D" w14:textId="07B68402" w:rsidR="00796102" w:rsidRPr="00E830CC" w:rsidRDefault="00E830CC" w:rsidP="00E830CC">
      <w:pPr>
        <w:tabs>
          <w:tab w:val="left" w:pos="6832"/>
        </w:tabs>
        <w:spacing w:line="259" w:lineRule="auto"/>
        <w:jc w:val="left"/>
        <w:rPr>
          <w:rFonts w:cstheme="majorHAnsi"/>
          <w:b/>
          <w:color w:val="074E8E" w:themeColor="text2"/>
          <w:sz w:val="40"/>
          <w:szCs w:val="22"/>
        </w:rPr>
      </w:pPr>
      <w:r>
        <w:rPr>
          <w:rFonts w:cstheme="majorHAnsi"/>
          <w:b/>
          <w:color w:val="074E8E" w:themeColor="text2"/>
          <w:sz w:val="40"/>
          <w:szCs w:val="22"/>
        </w:rPr>
        <w:tab/>
      </w:r>
    </w:p>
    <w:p w14:paraId="758E3534" w14:textId="77777777" w:rsidR="00E830CC" w:rsidRDefault="00E830CC" w:rsidP="00E830CC">
      <w:pPr>
        <w:tabs>
          <w:tab w:val="left" w:pos="5157"/>
          <w:tab w:val="left" w:pos="5492"/>
        </w:tabs>
        <w:spacing w:line="259" w:lineRule="auto"/>
        <w:jc w:val="left"/>
        <w:rPr>
          <w:rFonts w:cstheme="majorHAnsi"/>
          <w:b/>
          <w:color w:val="074E8E" w:themeColor="text2"/>
          <w:sz w:val="40"/>
          <w:szCs w:val="22"/>
        </w:rPr>
      </w:pPr>
    </w:p>
    <w:p w14:paraId="6A2AFCC8" w14:textId="5C022F28" w:rsidR="00E830CC" w:rsidRPr="00AC5839" w:rsidRDefault="00E830CC" w:rsidP="00E830CC">
      <w:pPr>
        <w:tabs>
          <w:tab w:val="left" w:pos="2478"/>
        </w:tabs>
        <w:spacing w:line="259" w:lineRule="auto"/>
        <w:jc w:val="left"/>
        <w:rPr>
          <w:rFonts w:cstheme="majorHAnsi"/>
          <w:b/>
          <w:color w:val="FFFFFF" w:themeColor="background1"/>
          <w:sz w:val="40"/>
          <w:szCs w:val="22"/>
        </w:rPr>
      </w:pPr>
    </w:p>
    <w:p w14:paraId="5DB7DB1C" w14:textId="180DBD07" w:rsidR="003360AC" w:rsidRPr="00457E8C" w:rsidRDefault="00CB0B20" w:rsidP="00796102">
      <w:pPr>
        <w:spacing w:after="60" w:line="192" w:lineRule="auto"/>
        <w:jc w:val="left"/>
        <w:rPr>
          <w:rFonts w:cstheme="majorHAnsi"/>
          <w:b/>
          <w:color w:val="FFFFFF" w:themeColor="background1"/>
          <w:sz w:val="40"/>
          <w:szCs w:val="22"/>
        </w:rPr>
      </w:pPr>
      <w:r w:rsidRPr="00CB0B20">
        <w:rPr>
          <w:rFonts w:cs="Calibri"/>
          <w:b/>
          <w:bCs/>
          <w:color w:val="00215C"/>
          <w:sz w:val="88"/>
          <w:szCs w:val="88"/>
        </w:rPr>
        <w:t>Catálogo Público</w:t>
      </w:r>
    </w:p>
    <w:p w14:paraId="338E6008" w14:textId="6219772E" w:rsidR="005763BE" w:rsidRPr="00457E8C" w:rsidRDefault="005763BE" w:rsidP="4FA973EF">
      <w:pPr>
        <w:tabs>
          <w:tab w:val="left" w:pos="9356"/>
        </w:tabs>
        <w:ind w:right="2"/>
        <w:jc w:val="left"/>
        <w:rPr>
          <w:color w:val="FFFFFF" w:themeColor="background1"/>
          <w:sz w:val="72"/>
          <w:szCs w:val="72"/>
        </w:rPr>
        <w:sectPr w:rsidR="005763BE" w:rsidRPr="00457E8C" w:rsidSect="00661DE0">
          <w:headerReference w:type="default" r:id="rId14"/>
          <w:footerReference w:type="default" r:id="rId15"/>
          <w:headerReference w:type="first" r:id="rId16"/>
          <w:footerReference w:type="first" r:id="rId17"/>
          <w:pgSz w:w="11907" w:h="16839" w:code="9"/>
          <w:pgMar w:top="1701" w:right="1440" w:bottom="1440" w:left="1440" w:header="624" w:footer="284" w:gutter="0"/>
          <w:pgNumType w:start="0"/>
          <w:cols w:space="720"/>
          <w:titlePg/>
          <w:docGrid w:linePitch="360"/>
        </w:sectPr>
      </w:pPr>
    </w:p>
    <w:p w14:paraId="7806EDA4" w14:textId="77777777" w:rsidR="000D666F" w:rsidRPr="00A73169" w:rsidRDefault="000D666F" w:rsidP="00EF53AC">
      <w:pPr>
        <w:pStyle w:val="Title"/>
        <w:rPr>
          <w:rFonts w:cstheme="majorHAnsi"/>
          <w:color w:val="191E23" w:themeColor="text1" w:themeShade="80"/>
          <w:sz w:val="36"/>
          <w:szCs w:val="22"/>
        </w:rPr>
      </w:pPr>
      <w:r w:rsidRPr="00A73169">
        <w:rPr>
          <w:rFonts w:cstheme="majorHAnsi"/>
          <w:color w:val="191E23" w:themeColor="text1" w:themeShade="80"/>
          <w:sz w:val="36"/>
          <w:szCs w:val="22"/>
        </w:rPr>
        <w:lastRenderedPageBreak/>
        <w:t>Ficha del Documento</w:t>
      </w:r>
    </w:p>
    <w:tbl>
      <w:tblPr>
        <w:tblStyle w:val="TableGrid"/>
        <w:tblW w:w="0" w:type="auto"/>
        <w:tblInd w:w="108" w:type="dxa"/>
        <w:tblBorders>
          <w:top w:val="dotted" w:sz="4" w:space="0" w:color="074E8E" w:themeColor="text2"/>
          <w:left w:val="dotted" w:sz="4" w:space="0" w:color="074E8E" w:themeColor="text2"/>
          <w:bottom w:val="dotted" w:sz="4" w:space="0" w:color="074E8E" w:themeColor="text2"/>
          <w:right w:val="dotted" w:sz="4" w:space="0" w:color="074E8E" w:themeColor="text2"/>
          <w:insideH w:val="dotted" w:sz="4" w:space="0" w:color="074E8E" w:themeColor="text2"/>
          <w:insideV w:val="dotted" w:sz="4" w:space="0" w:color="074E8E" w:themeColor="text2"/>
        </w:tblBorders>
        <w:shd w:val="clear" w:color="auto" w:fill="FFFFFF" w:themeFill="background1"/>
        <w:tblCellMar>
          <w:top w:w="57" w:type="dxa"/>
          <w:bottom w:w="57" w:type="dxa"/>
        </w:tblCellMar>
        <w:tblLook w:val="04A0" w:firstRow="1" w:lastRow="0" w:firstColumn="1" w:lastColumn="0" w:noHBand="0" w:noVBand="1"/>
      </w:tblPr>
      <w:tblGrid>
        <w:gridCol w:w="2342"/>
        <w:gridCol w:w="6567"/>
      </w:tblGrid>
      <w:tr w:rsidR="00F81048" w:rsidRPr="00597920" w14:paraId="544B9581" w14:textId="77777777" w:rsidTr="5F7CB02D">
        <w:trPr>
          <w:trHeight w:val="320"/>
        </w:trPr>
        <w:tc>
          <w:tcPr>
            <w:tcW w:w="2410" w:type="dxa"/>
            <w:tcBorders>
              <w:top w:val="dotted" w:sz="4" w:space="0" w:color="001E54"/>
              <w:left w:val="dotted" w:sz="4" w:space="0" w:color="001E54"/>
              <w:bottom w:val="dotted" w:sz="4" w:space="0" w:color="001E54"/>
              <w:right w:val="dotted" w:sz="4" w:space="0" w:color="001E54"/>
            </w:tcBorders>
            <w:shd w:val="clear" w:color="auto" w:fill="0542BD"/>
            <w:tcMar>
              <w:top w:w="85" w:type="dxa"/>
              <w:bottom w:w="0" w:type="dxa"/>
            </w:tcMar>
          </w:tcPr>
          <w:p w14:paraId="3CD7AB82" w14:textId="77777777" w:rsidR="000D666F" w:rsidRPr="00597920" w:rsidRDefault="000D666F" w:rsidP="00AD0EBB">
            <w:pPr>
              <w:pStyle w:val="TablaTtulo1"/>
            </w:pPr>
            <w:r w:rsidRPr="00597920">
              <w:t>AUTOR</w:t>
            </w:r>
          </w:p>
        </w:tc>
        <w:sdt>
          <w:sdtPr>
            <w:rPr>
              <w:rStyle w:val="Estilo2"/>
              <w:rFonts w:ascii="Nunito" w:hAnsi="Nunito" w:cstheme="majorBidi"/>
            </w:rPr>
            <w:alias w:val="Autor"/>
            <w:tag w:val="Autor"/>
            <w:id w:val="-1458333269"/>
            <w:placeholder>
              <w:docPart w:val="1A248ED82B0441EEA2D9FD345E59A50D"/>
            </w:placeholder>
          </w:sdtPr>
          <w:sdtContent>
            <w:tc>
              <w:tcPr>
                <w:tcW w:w="6950" w:type="dxa"/>
                <w:tcBorders>
                  <w:left w:val="dotted" w:sz="4" w:space="0" w:color="001E54"/>
                </w:tcBorders>
                <w:shd w:val="clear" w:color="auto" w:fill="FFFFFF" w:themeFill="background1"/>
                <w:tcMar>
                  <w:top w:w="85" w:type="dxa"/>
                  <w:bottom w:w="0" w:type="dxa"/>
                </w:tcMar>
              </w:tcPr>
              <w:p w14:paraId="38DB68AD" w14:textId="1EE847A8" w:rsidR="000D666F" w:rsidRPr="00597920" w:rsidRDefault="6AF223BE" w:rsidP="5F7CB02D">
                <w:pPr>
                  <w:rPr>
                    <w:rStyle w:val="Estilo2"/>
                    <w:rFonts w:ascii="Nunito" w:hAnsi="Nunito" w:cstheme="majorBidi"/>
                  </w:rPr>
                </w:pPr>
                <w:r w:rsidRPr="5F7CB02D">
                  <w:rPr>
                    <w:rStyle w:val="Estilo2"/>
                    <w:rFonts w:ascii="Nunito" w:hAnsi="Nunito" w:cstheme="majorBidi"/>
                  </w:rPr>
                  <w:t>Alexandra Rodríguez</w:t>
                </w:r>
              </w:p>
            </w:tc>
          </w:sdtContent>
        </w:sdt>
      </w:tr>
      <w:tr w:rsidR="00F81048" w:rsidRPr="00597920" w14:paraId="0A51077E" w14:textId="77777777" w:rsidTr="5F7CB02D">
        <w:trPr>
          <w:trHeight w:val="320"/>
        </w:trPr>
        <w:tc>
          <w:tcPr>
            <w:tcW w:w="2410" w:type="dxa"/>
            <w:tcBorders>
              <w:top w:val="dotted" w:sz="4" w:space="0" w:color="001E54"/>
              <w:left w:val="dotted" w:sz="4" w:space="0" w:color="001E54"/>
              <w:bottom w:val="dotted" w:sz="4" w:space="0" w:color="001E54"/>
              <w:right w:val="dotted" w:sz="4" w:space="0" w:color="001E54"/>
            </w:tcBorders>
            <w:shd w:val="clear" w:color="auto" w:fill="0542BD"/>
            <w:tcMar>
              <w:top w:w="85" w:type="dxa"/>
              <w:bottom w:w="0" w:type="dxa"/>
            </w:tcMar>
          </w:tcPr>
          <w:p w14:paraId="72B35BD7" w14:textId="77777777" w:rsidR="000D666F" w:rsidRPr="00597920" w:rsidRDefault="000D666F" w:rsidP="00AD0EBB">
            <w:pPr>
              <w:pStyle w:val="TablaTtulo1"/>
            </w:pPr>
            <w:r w:rsidRPr="00597920">
              <w:t>ÁREA</w:t>
            </w:r>
          </w:p>
        </w:tc>
        <w:sdt>
          <w:sdtPr>
            <w:rPr>
              <w:rStyle w:val="Estilo2"/>
              <w:rFonts w:ascii="Nunito" w:hAnsi="Nunito" w:cstheme="majorBidi"/>
            </w:rPr>
            <w:alias w:val="Área"/>
            <w:tag w:val="Área"/>
            <w:id w:val="810762953"/>
            <w:placeholder>
              <w:docPart w:val="DFCDABC4BFB44226B7ABD665D430525A"/>
            </w:placeholder>
          </w:sdtPr>
          <w:sdtContent>
            <w:tc>
              <w:tcPr>
                <w:tcW w:w="6950" w:type="dxa"/>
                <w:tcBorders>
                  <w:left w:val="dotted" w:sz="4" w:space="0" w:color="001E54"/>
                </w:tcBorders>
                <w:shd w:val="clear" w:color="auto" w:fill="FFFFFF" w:themeFill="background1"/>
                <w:tcMar>
                  <w:top w:w="85" w:type="dxa"/>
                  <w:bottom w:w="0" w:type="dxa"/>
                </w:tcMar>
              </w:tcPr>
              <w:p w14:paraId="65D7291C" w14:textId="7C035222" w:rsidR="000D666F" w:rsidRPr="00597920" w:rsidRDefault="1C1CEF64" w:rsidP="5F7CB02D">
                <w:pPr>
                  <w:rPr>
                    <w:rStyle w:val="Estilo2"/>
                    <w:rFonts w:ascii="Nunito" w:hAnsi="Nunito"/>
                  </w:rPr>
                </w:pPr>
                <w:r w:rsidRPr="5F7CB02D">
                  <w:rPr>
                    <w:rStyle w:val="Estilo2"/>
                    <w:rFonts w:ascii="Nunito" w:hAnsi="Nunito" w:cstheme="majorBidi"/>
                  </w:rPr>
                  <w:t>Soporte Productores de Datos - PT4</w:t>
                </w:r>
              </w:p>
            </w:tc>
          </w:sdtContent>
        </w:sdt>
      </w:tr>
      <w:tr w:rsidR="00F81048" w:rsidRPr="00597920" w14:paraId="6CF3457C" w14:textId="77777777" w:rsidTr="5F7CB02D">
        <w:trPr>
          <w:trHeight w:val="320"/>
        </w:trPr>
        <w:tc>
          <w:tcPr>
            <w:tcW w:w="2410" w:type="dxa"/>
            <w:tcBorders>
              <w:top w:val="dotted" w:sz="4" w:space="0" w:color="001E54"/>
              <w:left w:val="dotted" w:sz="4" w:space="0" w:color="001E54"/>
              <w:bottom w:val="dotted" w:sz="4" w:space="0" w:color="001E54"/>
              <w:right w:val="dotted" w:sz="4" w:space="0" w:color="001E54"/>
            </w:tcBorders>
            <w:shd w:val="clear" w:color="auto" w:fill="0542BD"/>
            <w:tcMar>
              <w:top w:w="85" w:type="dxa"/>
              <w:bottom w:w="0" w:type="dxa"/>
            </w:tcMar>
          </w:tcPr>
          <w:p w14:paraId="61992AF6" w14:textId="77777777" w:rsidR="000D666F" w:rsidRPr="00597920" w:rsidRDefault="000D666F" w:rsidP="00AD0EBB">
            <w:pPr>
              <w:pStyle w:val="TablaTtulo1"/>
            </w:pPr>
            <w:r w:rsidRPr="00597920">
              <w:t>PROYECTO</w:t>
            </w:r>
          </w:p>
        </w:tc>
        <w:sdt>
          <w:sdtPr>
            <w:rPr>
              <w:rStyle w:val="Estilo2"/>
              <w:rFonts w:ascii="Nunito" w:hAnsi="Nunito" w:cstheme="majorBidi"/>
            </w:rPr>
            <w:alias w:val="Proyecto"/>
            <w:tag w:val="Proyecto"/>
            <w:id w:val="981350426"/>
            <w:placeholder>
              <w:docPart w:val="BBAD04A1E72343E58FF74DDE0BFE0DA5"/>
            </w:placeholder>
          </w:sdtPr>
          <w:sdtContent>
            <w:tc>
              <w:tcPr>
                <w:tcW w:w="6950" w:type="dxa"/>
                <w:tcBorders>
                  <w:left w:val="dotted" w:sz="4" w:space="0" w:color="001E54"/>
                </w:tcBorders>
                <w:shd w:val="clear" w:color="auto" w:fill="FFFFFF" w:themeFill="background1"/>
                <w:tcMar>
                  <w:top w:w="85" w:type="dxa"/>
                  <w:bottom w:w="0" w:type="dxa"/>
                </w:tcMar>
              </w:tcPr>
              <w:p w14:paraId="4C12166E" w14:textId="4AFB5316" w:rsidR="000D666F" w:rsidRPr="00597920" w:rsidRDefault="00230374" w:rsidP="00146639">
                <w:pPr>
                  <w:rPr>
                    <w:rStyle w:val="Estilo2"/>
                    <w:rFonts w:ascii="Nunito" w:hAnsi="Nunito"/>
                    <w:szCs w:val="22"/>
                  </w:rPr>
                </w:pPr>
                <w:r>
                  <w:rPr>
                    <w:rStyle w:val="Estilo2"/>
                    <w:rFonts w:ascii="Nunito" w:hAnsi="Nunito" w:cstheme="majorHAnsi"/>
                    <w:szCs w:val="24"/>
                  </w:rPr>
                  <w:t>ENDS</w:t>
                </w:r>
              </w:p>
            </w:tc>
          </w:sdtContent>
        </w:sdt>
      </w:tr>
      <w:tr w:rsidR="00F81048" w:rsidRPr="00597920" w14:paraId="48700FBF" w14:textId="77777777" w:rsidTr="5F7CB02D">
        <w:trPr>
          <w:trHeight w:val="320"/>
        </w:trPr>
        <w:tc>
          <w:tcPr>
            <w:tcW w:w="2410" w:type="dxa"/>
            <w:tcBorders>
              <w:top w:val="dotted" w:sz="4" w:space="0" w:color="001E54"/>
              <w:left w:val="dotted" w:sz="4" w:space="0" w:color="001E54"/>
              <w:bottom w:val="dotted" w:sz="4" w:space="0" w:color="001E54"/>
              <w:right w:val="dotted" w:sz="4" w:space="0" w:color="001E54"/>
            </w:tcBorders>
            <w:shd w:val="clear" w:color="auto" w:fill="0542BD"/>
            <w:tcMar>
              <w:top w:w="85" w:type="dxa"/>
              <w:bottom w:w="0" w:type="dxa"/>
            </w:tcMar>
          </w:tcPr>
          <w:p w14:paraId="4BBDA9D8" w14:textId="77777777" w:rsidR="000D666F" w:rsidRPr="00597920" w:rsidRDefault="000D666F" w:rsidP="00AD0EBB">
            <w:pPr>
              <w:pStyle w:val="TablaTtulo1"/>
            </w:pPr>
            <w:r w:rsidRPr="00597920">
              <w:t>LUGAR DE REALIZACIÓN</w:t>
            </w:r>
          </w:p>
        </w:tc>
        <w:sdt>
          <w:sdtPr>
            <w:rPr>
              <w:rStyle w:val="Estilo2"/>
              <w:rFonts w:ascii="Nunito" w:hAnsi="Nunito" w:cstheme="majorBidi"/>
            </w:rPr>
            <w:alias w:val="Lugar de realización"/>
            <w:tag w:val="Lugar de realización"/>
            <w:id w:val="478889322"/>
            <w:placeholder>
              <w:docPart w:val="15F3D230CA324D4E9775791938E9B055"/>
            </w:placeholder>
          </w:sdtPr>
          <w:sdtContent>
            <w:tc>
              <w:tcPr>
                <w:tcW w:w="6950" w:type="dxa"/>
                <w:tcBorders>
                  <w:left w:val="dotted" w:sz="4" w:space="0" w:color="001E54"/>
                </w:tcBorders>
                <w:shd w:val="clear" w:color="auto" w:fill="FFFFFF" w:themeFill="background1"/>
                <w:tcMar>
                  <w:top w:w="85" w:type="dxa"/>
                  <w:bottom w:w="0" w:type="dxa"/>
                </w:tcMar>
              </w:tcPr>
              <w:p w14:paraId="4629B0CA" w14:textId="1A313BCC" w:rsidR="000D666F" w:rsidRPr="00597920" w:rsidRDefault="001914BF" w:rsidP="00146639">
                <w:pPr>
                  <w:rPr>
                    <w:rStyle w:val="Estilo2"/>
                    <w:rFonts w:ascii="Nunito" w:hAnsi="Nunito"/>
                    <w:szCs w:val="22"/>
                  </w:rPr>
                </w:pPr>
                <w:r w:rsidRPr="00597920">
                  <w:rPr>
                    <w:rStyle w:val="Estilo2"/>
                    <w:rFonts w:ascii="Nunito" w:hAnsi="Nunito" w:cstheme="majorHAnsi"/>
                    <w:szCs w:val="24"/>
                  </w:rPr>
                  <w:t xml:space="preserve">Ministerio de </w:t>
                </w:r>
                <w:r w:rsidR="00230374">
                  <w:rPr>
                    <w:rStyle w:val="Estilo2"/>
                    <w:rFonts w:ascii="Nunito" w:hAnsi="Nunito" w:cstheme="majorHAnsi"/>
                    <w:szCs w:val="24"/>
                  </w:rPr>
                  <w:t>Sanidad y Transformación Digital</w:t>
                </w:r>
              </w:p>
            </w:tc>
          </w:sdtContent>
        </w:sdt>
      </w:tr>
      <w:tr w:rsidR="00F81048" w:rsidRPr="00597920" w14:paraId="1B534123" w14:textId="77777777" w:rsidTr="5F7CB02D">
        <w:trPr>
          <w:trHeight w:val="320"/>
        </w:trPr>
        <w:tc>
          <w:tcPr>
            <w:tcW w:w="2410" w:type="dxa"/>
            <w:tcBorders>
              <w:top w:val="dotted" w:sz="4" w:space="0" w:color="001E54"/>
              <w:left w:val="dotted" w:sz="4" w:space="0" w:color="001E54"/>
              <w:bottom w:val="dotted" w:sz="4" w:space="0" w:color="001E54"/>
              <w:right w:val="dotted" w:sz="4" w:space="0" w:color="001E54"/>
            </w:tcBorders>
            <w:shd w:val="clear" w:color="auto" w:fill="0542BD"/>
            <w:tcMar>
              <w:top w:w="85" w:type="dxa"/>
              <w:bottom w:w="0" w:type="dxa"/>
            </w:tcMar>
          </w:tcPr>
          <w:p w14:paraId="0E18EE7A" w14:textId="77777777" w:rsidR="000D666F" w:rsidRPr="00597920" w:rsidRDefault="000D666F" w:rsidP="00AD0EBB">
            <w:pPr>
              <w:pStyle w:val="TablaTtulo1"/>
            </w:pPr>
            <w:r w:rsidRPr="00597920">
              <w:t>NOMBRE DEL DOCUMENTO</w:t>
            </w:r>
          </w:p>
        </w:tc>
        <w:tc>
          <w:tcPr>
            <w:tcW w:w="6950" w:type="dxa"/>
            <w:tcBorders>
              <w:left w:val="dotted" w:sz="4" w:space="0" w:color="001E54"/>
            </w:tcBorders>
            <w:shd w:val="clear" w:color="auto" w:fill="FFFFFF" w:themeFill="background1"/>
            <w:tcMar>
              <w:top w:w="85" w:type="dxa"/>
              <w:bottom w:w="0" w:type="dxa"/>
            </w:tcMar>
          </w:tcPr>
          <w:p w14:paraId="6D817ADC" w14:textId="05446CB2" w:rsidR="000D666F" w:rsidRPr="00597920" w:rsidRDefault="4D209EAC" w:rsidP="5F7CB02D">
            <w:pPr>
              <w:rPr>
                <w:rStyle w:val="Estilo2"/>
                <w:rFonts w:ascii="Nunito" w:hAnsi="Nunito"/>
              </w:rPr>
            </w:pPr>
            <w:r w:rsidRPr="5F7CB02D">
              <w:rPr>
                <w:rStyle w:val="Estilo2"/>
                <w:rFonts w:ascii="Nunito" w:hAnsi="Nunito" w:cstheme="majorBidi"/>
              </w:rPr>
              <w:t>20260213_AV_Conversacional-Metadatos</w:t>
            </w:r>
          </w:p>
        </w:tc>
      </w:tr>
    </w:tbl>
    <w:p w14:paraId="63F68EE4" w14:textId="77777777" w:rsidR="000D666F" w:rsidRPr="00597920" w:rsidRDefault="000D666F" w:rsidP="000D666F">
      <w:pPr>
        <w:rPr>
          <w:rFonts w:cstheme="majorHAnsi"/>
          <w:b/>
          <w:color w:val="074E8E" w:themeColor="text2"/>
          <w:sz w:val="16"/>
          <w:szCs w:val="24"/>
        </w:rPr>
      </w:pPr>
    </w:p>
    <w:p w14:paraId="04D49CFE" w14:textId="77777777" w:rsidR="000D666F" w:rsidRPr="00A73169" w:rsidRDefault="000D666F" w:rsidP="00EF53AC">
      <w:pPr>
        <w:pStyle w:val="Title"/>
        <w:rPr>
          <w:rFonts w:cstheme="majorHAnsi"/>
          <w:color w:val="191E23" w:themeColor="text1" w:themeShade="80"/>
          <w:sz w:val="36"/>
          <w:szCs w:val="22"/>
        </w:rPr>
      </w:pPr>
      <w:r w:rsidRPr="00A73169">
        <w:rPr>
          <w:rFonts w:cstheme="majorHAnsi"/>
          <w:color w:val="191E23" w:themeColor="text1" w:themeShade="80"/>
          <w:sz w:val="36"/>
          <w:szCs w:val="22"/>
        </w:rPr>
        <w:t xml:space="preserve">Control de Versiones del Documento </w:t>
      </w:r>
    </w:p>
    <w:tbl>
      <w:tblPr>
        <w:tblStyle w:val="TableGrid"/>
        <w:tblW w:w="8911" w:type="dxa"/>
        <w:tblInd w:w="108" w:type="dxa"/>
        <w:tblBorders>
          <w:top w:val="dotted" w:sz="2" w:space="0" w:color="FFC400" w:themeColor="accent1"/>
          <w:left w:val="dotted" w:sz="2" w:space="0" w:color="FFC400" w:themeColor="accent1"/>
          <w:bottom w:val="dotted" w:sz="2" w:space="0" w:color="FFC400" w:themeColor="accent1"/>
          <w:right w:val="dotted" w:sz="2" w:space="0" w:color="FFC400" w:themeColor="accent1"/>
          <w:insideH w:val="dotted" w:sz="2" w:space="0" w:color="FFC400" w:themeColor="accent1"/>
          <w:insideV w:val="dotted" w:sz="2" w:space="0" w:color="FFC400" w:themeColor="accent1"/>
        </w:tblBorders>
        <w:tblCellMar>
          <w:top w:w="57" w:type="dxa"/>
          <w:bottom w:w="57" w:type="dxa"/>
        </w:tblCellMar>
        <w:tblLook w:val="04A0" w:firstRow="1" w:lastRow="0" w:firstColumn="1" w:lastColumn="0" w:noHBand="0" w:noVBand="1"/>
      </w:tblPr>
      <w:tblGrid>
        <w:gridCol w:w="1440"/>
        <w:gridCol w:w="1422"/>
        <w:gridCol w:w="1650"/>
        <w:gridCol w:w="4399"/>
      </w:tblGrid>
      <w:tr w:rsidR="00486044" w:rsidRPr="00AD0EBB" w14:paraId="4760D390" w14:textId="77777777" w:rsidTr="5F7CB02D">
        <w:tc>
          <w:tcPr>
            <w:tcW w:w="1440" w:type="dxa"/>
            <w:tcBorders>
              <w:right w:val="single" w:sz="4" w:space="0" w:color="074E8E" w:themeColor="text2"/>
            </w:tcBorders>
            <w:shd w:val="clear" w:color="auto" w:fill="0542BD"/>
            <w:tcMar>
              <w:top w:w="85" w:type="dxa"/>
              <w:bottom w:w="0" w:type="dxa"/>
            </w:tcMar>
          </w:tcPr>
          <w:p w14:paraId="6B977FC8" w14:textId="77777777" w:rsidR="000D666F" w:rsidRPr="00597920" w:rsidRDefault="000D666F" w:rsidP="00AD0EBB">
            <w:pPr>
              <w:pStyle w:val="TablaTtulo1"/>
            </w:pPr>
            <w:r w:rsidRPr="00597920">
              <w:t>Versión</w:t>
            </w:r>
          </w:p>
        </w:tc>
        <w:tc>
          <w:tcPr>
            <w:tcW w:w="1422" w:type="dxa"/>
            <w:tcBorders>
              <w:left w:val="single" w:sz="4" w:space="0" w:color="074E8E" w:themeColor="text2"/>
              <w:right w:val="single" w:sz="4" w:space="0" w:color="074E8E" w:themeColor="text2"/>
            </w:tcBorders>
            <w:shd w:val="clear" w:color="auto" w:fill="0542BD"/>
            <w:tcMar>
              <w:top w:w="85" w:type="dxa"/>
              <w:bottom w:w="0" w:type="dxa"/>
            </w:tcMar>
          </w:tcPr>
          <w:p w14:paraId="2E0E0EBF" w14:textId="77777777" w:rsidR="000D666F" w:rsidRPr="00597920" w:rsidRDefault="000D666F" w:rsidP="00AD0EBB">
            <w:pPr>
              <w:pStyle w:val="TablaTtulo1"/>
            </w:pPr>
            <w:r w:rsidRPr="00597920">
              <w:t>Autor</w:t>
            </w:r>
          </w:p>
        </w:tc>
        <w:tc>
          <w:tcPr>
            <w:tcW w:w="1650" w:type="dxa"/>
            <w:tcBorders>
              <w:left w:val="single" w:sz="4" w:space="0" w:color="074E8E" w:themeColor="text2"/>
              <w:right w:val="single" w:sz="4" w:space="0" w:color="074E8E" w:themeColor="text2"/>
            </w:tcBorders>
            <w:shd w:val="clear" w:color="auto" w:fill="0542BD"/>
            <w:tcMar>
              <w:top w:w="85" w:type="dxa"/>
              <w:bottom w:w="0" w:type="dxa"/>
            </w:tcMar>
          </w:tcPr>
          <w:p w14:paraId="6C588F39" w14:textId="77777777" w:rsidR="000D666F" w:rsidRPr="00597920" w:rsidRDefault="000D666F" w:rsidP="00AD0EBB">
            <w:pPr>
              <w:pStyle w:val="TablaTtulo1"/>
            </w:pPr>
            <w:r w:rsidRPr="00597920">
              <w:t>Fecha</w:t>
            </w:r>
          </w:p>
        </w:tc>
        <w:tc>
          <w:tcPr>
            <w:tcW w:w="4399" w:type="dxa"/>
            <w:tcBorders>
              <w:left w:val="single" w:sz="4" w:space="0" w:color="074E8E" w:themeColor="text2"/>
              <w:right w:val="single" w:sz="4" w:space="0" w:color="074E8E" w:themeColor="text2"/>
            </w:tcBorders>
            <w:shd w:val="clear" w:color="auto" w:fill="0542BD"/>
            <w:tcMar>
              <w:top w:w="85" w:type="dxa"/>
              <w:bottom w:w="0" w:type="dxa"/>
            </w:tcMar>
          </w:tcPr>
          <w:p w14:paraId="1C7B75BF" w14:textId="77777777" w:rsidR="000D666F" w:rsidRPr="00597920" w:rsidRDefault="000D666F" w:rsidP="00AD0EBB">
            <w:pPr>
              <w:pStyle w:val="TablaTtulo1"/>
            </w:pPr>
            <w:r w:rsidRPr="00597920">
              <w:t>Descripción</w:t>
            </w:r>
          </w:p>
        </w:tc>
      </w:tr>
      <w:tr w:rsidR="00486044" w:rsidRPr="00963F4D" w14:paraId="093358FB" w14:textId="77777777" w:rsidTr="5F7CB02D">
        <w:sdt>
          <w:sdtPr>
            <w:rPr>
              <w:rFonts w:cstheme="majorBidi"/>
            </w:rPr>
            <w:alias w:val="Versión"/>
            <w:tag w:val="Versión"/>
            <w:id w:val="-350495450"/>
            <w:placeholder>
              <w:docPart w:val="A467D0B3C0C843ABA301125A43ECB42C"/>
            </w:placeholder>
          </w:sdtPr>
          <w:sdtContent>
            <w:tc>
              <w:tcPr>
                <w:tcW w:w="1440" w:type="dxa"/>
                <w:tcBorders>
                  <w:left w:val="single" w:sz="4" w:space="0" w:color="074E8E" w:themeColor="text2"/>
                  <w:bottom w:val="single" w:sz="4" w:space="0" w:color="074E8E" w:themeColor="text2"/>
                  <w:right w:val="single" w:sz="4" w:space="0" w:color="074E8E" w:themeColor="text2"/>
                </w:tcBorders>
                <w:tcMar>
                  <w:top w:w="85" w:type="dxa"/>
                  <w:bottom w:w="0" w:type="dxa"/>
                </w:tcMar>
              </w:tcPr>
              <w:p w14:paraId="68A11779" w14:textId="6007A060" w:rsidR="000D666F" w:rsidRPr="00597920" w:rsidRDefault="001914BF" w:rsidP="0016173A">
                <w:pPr>
                  <w:jc w:val="left"/>
                  <w:rPr>
                    <w:rFonts w:cstheme="majorHAnsi"/>
                    <w:szCs w:val="14"/>
                  </w:rPr>
                </w:pPr>
                <w:r w:rsidRPr="00597920">
                  <w:rPr>
                    <w:rFonts w:cstheme="majorHAnsi"/>
                    <w:szCs w:val="14"/>
                  </w:rPr>
                  <w:t>1</w:t>
                </w:r>
                <w:r w:rsidRPr="00597920">
                  <w:rPr>
                    <w:szCs w:val="14"/>
                  </w:rPr>
                  <w:t>.0</w:t>
                </w:r>
              </w:p>
            </w:tc>
          </w:sdtContent>
        </w:sdt>
        <w:sdt>
          <w:sdtPr>
            <w:rPr>
              <w:rFonts w:cstheme="majorBidi"/>
            </w:rPr>
            <w:alias w:val="Autor"/>
            <w:tag w:val="Autor"/>
            <w:id w:val="382138388"/>
            <w:placeholder>
              <w:docPart w:val="D64F03B5785A4B55B9B073BF31560CC3"/>
            </w:placeholder>
          </w:sdtPr>
          <w:sdtContent>
            <w:tc>
              <w:tcPr>
                <w:tcW w:w="1422" w:type="dxa"/>
                <w:tcBorders>
                  <w:left w:val="single" w:sz="4" w:space="0" w:color="074E8E" w:themeColor="text2"/>
                  <w:bottom w:val="single" w:sz="4" w:space="0" w:color="074E8E" w:themeColor="text2"/>
                  <w:right w:val="single" w:sz="4" w:space="0" w:color="074E8E" w:themeColor="text2"/>
                </w:tcBorders>
                <w:tcMar>
                  <w:top w:w="85" w:type="dxa"/>
                  <w:bottom w:w="0" w:type="dxa"/>
                </w:tcMar>
              </w:tcPr>
              <w:p w14:paraId="070E66D6" w14:textId="4877CCFA" w:rsidR="000D666F" w:rsidRPr="00597920" w:rsidRDefault="5624EE74" w:rsidP="5F7CB02D">
                <w:pPr>
                  <w:jc w:val="left"/>
                  <w:rPr>
                    <w:rFonts w:cstheme="majorBidi"/>
                  </w:rPr>
                </w:pPr>
                <w:r w:rsidRPr="5F7CB02D">
                  <w:rPr>
                    <w:rFonts w:cstheme="majorBidi"/>
                  </w:rPr>
                  <w:t>Alexandra Rodríguez</w:t>
                </w:r>
              </w:p>
            </w:tc>
          </w:sdtContent>
        </w:sdt>
        <w:tc>
          <w:tcPr>
            <w:tcW w:w="1650" w:type="dxa"/>
            <w:tcBorders>
              <w:left w:val="single" w:sz="4" w:space="0" w:color="074E8E" w:themeColor="text2"/>
              <w:bottom w:val="single" w:sz="4" w:space="0" w:color="074E8E" w:themeColor="text2"/>
              <w:right w:val="single" w:sz="4" w:space="0" w:color="074E8E" w:themeColor="text2"/>
            </w:tcBorders>
            <w:tcMar>
              <w:top w:w="85" w:type="dxa"/>
              <w:bottom w:w="0" w:type="dxa"/>
            </w:tcMar>
          </w:tcPr>
          <w:p w14:paraId="4E8BC61B" w14:textId="0E0FBEB4" w:rsidR="000D666F" w:rsidRPr="00597920" w:rsidRDefault="00CB0B20" w:rsidP="5F7CB02D">
            <w:pPr>
              <w:pStyle w:val="FechaDocumento"/>
              <w:rPr>
                <w:sz w:val="24"/>
                <w:szCs w:val="24"/>
              </w:rPr>
            </w:pPr>
            <w:r>
              <w:rPr>
                <w:sz w:val="24"/>
                <w:szCs w:val="24"/>
              </w:rPr>
              <w:t>2</w:t>
            </w:r>
            <w:r w:rsidR="003B6489">
              <w:rPr>
                <w:sz w:val="24"/>
                <w:szCs w:val="24"/>
              </w:rPr>
              <w:t>6</w:t>
            </w:r>
            <w:r w:rsidR="001914BF" w:rsidRPr="5F7CB02D">
              <w:rPr>
                <w:sz w:val="24"/>
                <w:szCs w:val="24"/>
              </w:rPr>
              <w:t>/</w:t>
            </w:r>
            <w:r w:rsidR="10E328F1" w:rsidRPr="5F7CB02D">
              <w:rPr>
                <w:sz w:val="24"/>
                <w:szCs w:val="24"/>
              </w:rPr>
              <w:t>0</w:t>
            </w:r>
            <w:r>
              <w:rPr>
                <w:sz w:val="24"/>
                <w:szCs w:val="24"/>
              </w:rPr>
              <w:t>3</w:t>
            </w:r>
            <w:r w:rsidR="001914BF" w:rsidRPr="5F7CB02D">
              <w:rPr>
                <w:sz w:val="24"/>
                <w:szCs w:val="24"/>
              </w:rPr>
              <w:t>/202</w:t>
            </w:r>
            <w:r w:rsidR="2EB67A33" w:rsidRPr="5F7CB02D">
              <w:rPr>
                <w:sz w:val="24"/>
                <w:szCs w:val="24"/>
              </w:rPr>
              <w:t>6</w:t>
            </w:r>
          </w:p>
        </w:tc>
        <w:sdt>
          <w:sdtPr>
            <w:rPr>
              <w:rFonts w:cstheme="majorBidi"/>
            </w:rPr>
            <w:alias w:val="Descripción del cambio"/>
            <w:tag w:val="Descripción del cambio"/>
            <w:id w:val="647634932"/>
            <w:placeholder>
              <w:docPart w:val="ADF2F7901F384AED8102253649588C98"/>
            </w:placeholder>
          </w:sdtPr>
          <w:sdtContent>
            <w:tc>
              <w:tcPr>
                <w:tcW w:w="4399" w:type="dxa"/>
                <w:tcBorders>
                  <w:left w:val="single" w:sz="4" w:space="0" w:color="074E8E" w:themeColor="text2"/>
                  <w:bottom w:val="single" w:sz="4" w:space="0" w:color="074E8E" w:themeColor="text2"/>
                  <w:right w:val="single" w:sz="4" w:space="0" w:color="074E8E" w:themeColor="text2"/>
                </w:tcBorders>
                <w:tcMar>
                  <w:top w:w="85" w:type="dxa"/>
                  <w:bottom w:w="0" w:type="dxa"/>
                </w:tcMar>
              </w:tcPr>
              <w:p w14:paraId="633BD3A5" w14:textId="168A71D1" w:rsidR="000D666F" w:rsidRPr="00597920" w:rsidRDefault="001914BF" w:rsidP="0016173A">
                <w:pPr>
                  <w:jc w:val="left"/>
                  <w:rPr>
                    <w:rFonts w:cstheme="majorHAnsi"/>
                    <w:szCs w:val="14"/>
                  </w:rPr>
                </w:pPr>
                <w:r w:rsidRPr="00597920">
                  <w:rPr>
                    <w:rFonts w:cstheme="majorHAnsi"/>
                    <w:szCs w:val="14"/>
                  </w:rPr>
                  <w:t>V</w:t>
                </w:r>
                <w:r w:rsidRPr="00597920">
                  <w:rPr>
                    <w:szCs w:val="14"/>
                  </w:rPr>
                  <w:t>ersión inicial del documento</w:t>
                </w:r>
              </w:p>
            </w:tc>
          </w:sdtContent>
        </w:sdt>
      </w:tr>
    </w:tbl>
    <w:p w14:paraId="5D28C406" w14:textId="77777777" w:rsidR="000D666F" w:rsidRPr="00963F4D" w:rsidRDefault="000D666F" w:rsidP="000D666F">
      <w:pPr>
        <w:rPr>
          <w:rFonts w:cstheme="majorHAnsi"/>
          <w:szCs w:val="22"/>
        </w:rPr>
      </w:pPr>
    </w:p>
    <w:p w14:paraId="7FF4EFD2" w14:textId="77777777" w:rsidR="000D666F" w:rsidRPr="00963F4D" w:rsidRDefault="000D666F">
      <w:pPr>
        <w:spacing w:line="259" w:lineRule="auto"/>
        <w:jc w:val="left"/>
        <w:rPr>
          <w:rFonts w:cstheme="majorHAnsi"/>
          <w:b/>
          <w:bCs/>
          <w:caps/>
          <w:szCs w:val="22"/>
        </w:rPr>
      </w:pPr>
    </w:p>
    <w:p w14:paraId="72A13CBA" w14:textId="316DD0D6" w:rsidR="005763BE" w:rsidRPr="00963F4D" w:rsidRDefault="005763BE">
      <w:pPr>
        <w:spacing w:line="259" w:lineRule="auto"/>
        <w:jc w:val="left"/>
        <w:rPr>
          <w:rFonts w:cstheme="majorHAnsi"/>
          <w:color w:val="074E8E" w:themeColor="text2"/>
          <w:szCs w:val="22"/>
          <w:lang w:val="es-ES_tradnl"/>
        </w:rPr>
      </w:pPr>
      <w:r w:rsidRPr="00963F4D">
        <w:rPr>
          <w:rFonts w:cstheme="majorHAnsi"/>
          <w:color w:val="074E8E" w:themeColor="text2"/>
          <w:szCs w:val="22"/>
          <w:lang w:val="es-ES_tradnl"/>
        </w:rPr>
        <w:br w:type="page"/>
      </w:r>
    </w:p>
    <w:p w14:paraId="4F9AA15D" w14:textId="050B16EF" w:rsidR="009A4069" w:rsidRPr="00C74E80" w:rsidRDefault="006801C4" w:rsidP="006801C4">
      <w:pPr>
        <w:rPr>
          <w:rFonts w:cstheme="majorHAnsi"/>
          <w:b/>
          <w:color w:val="00215C"/>
          <w:sz w:val="40"/>
          <w:szCs w:val="22"/>
          <w:lang w:val="es-ES_tradnl"/>
        </w:rPr>
      </w:pPr>
      <w:r w:rsidRPr="00C74E80">
        <w:rPr>
          <w:rFonts w:cstheme="majorHAnsi"/>
          <w:b/>
          <w:color w:val="00215C"/>
          <w:sz w:val="40"/>
          <w:szCs w:val="22"/>
          <w:lang w:val="es-ES_tradnl"/>
        </w:rPr>
        <w:lastRenderedPageBreak/>
        <w:t>Índice</w:t>
      </w:r>
    </w:p>
    <w:p w14:paraId="44183FE3" w14:textId="57981877" w:rsidR="00264EE9" w:rsidRDefault="00994BD1">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r>
        <w:rPr>
          <w:color w:val="001E54"/>
        </w:rPr>
        <w:fldChar w:fldCharType="begin"/>
      </w:r>
      <w:r w:rsidRPr="00A901F1">
        <w:rPr>
          <w:color w:val="001E54"/>
        </w:rPr>
        <w:instrText xml:space="preserve"> TOC \o "1-3" \h \z \u </w:instrText>
      </w:r>
      <w:r>
        <w:rPr>
          <w:color w:val="001E54"/>
        </w:rPr>
        <w:fldChar w:fldCharType="separate"/>
      </w:r>
      <w:hyperlink w:anchor="_Toc225358539" w:history="1">
        <w:r w:rsidR="00264EE9" w:rsidRPr="00CF4EE3">
          <w:rPr>
            <w:rStyle w:val="Hyperlink"/>
          </w:rPr>
          <w:t>1.</w:t>
        </w:r>
        <w:r w:rsidR="00264EE9">
          <w:rPr>
            <w:rFonts w:asciiTheme="minorHAnsi" w:eastAsiaTheme="minorEastAsia" w:hAnsiTheme="minorHAnsi" w:cstheme="minorBidi"/>
            <w:b w:val="0"/>
            <w:bCs w:val="0"/>
            <w:caps w:val="0"/>
            <w:color w:val="auto"/>
            <w:kern w:val="2"/>
            <w:sz w:val="24"/>
            <w:szCs w:val="24"/>
            <w:lang w:val="es-ES" w:eastAsia="es-ES"/>
            <w14:ligatures w14:val="standardContextual"/>
          </w:rPr>
          <w:tab/>
        </w:r>
        <w:r w:rsidR="00264EE9" w:rsidRPr="00CF4EE3">
          <w:rPr>
            <w:rStyle w:val="Hyperlink"/>
          </w:rPr>
          <w:t>RESUMEN EJECUTIVO</w:t>
        </w:r>
        <w:r w:rsidR="00264EE9">
          <w:rPr>
            <w:webHidden/>
          </w:rPr>
          <w:tab/>
        </w:r>
        <w:r w:rsidR="00264EE9">
          <w:rPr>
            <w:webHidden/>
          </w:rPr>
          <w:fldChar w:fldCharType="begin"/>
        </w:r>
        <w:r w:rsidR="00264EE9">
          <w:rPr>
            <w:webHidden/>
          </w:rPr>
          <w:instrText xml:space="preserve"> PAGEREF _Toc225358539 \h </w:instrText>
        </w:r>
        <w:r w:rsidR="00264EE9">
          <w:rPr>
            <w:webHidden/>
          </w:rPr>
        </w:r>
        <w:r w:rsidR="00264EE9">
          <w:rPr>
            <w:webHidden/>
          </w:rPr>
          <w:fldChar w:fldCharType="separate"/>
        </w:r>
        <w:r w:rsidR="00264EE9">
          <w:rPr>
            <w:webHidden/>
          </w:rPr>
          <w:t>4</w:t>
        </w:r>
        <w:r w:rsidR="00264EE9">
          <w:rPr>
            <w:webHidden/>
          </w:rPr>
          <w:fldChar w:fldCharType="end"/>
        </w:r>
      </w:hyperlink>
    </w:p>
    <w:p w14:paraId="7157AD85" w14:textId="7B0172D4"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40" w:history="1">
        <w:r w:rsidRPr="00CF4EE3">
          <w:rPr>
            <w:rStyle w:val="Hyperlink"/>
          </w:rPr>
          <w:t>1.1</w:t>
        </w:r>
        <w:r>
          <w:rPr>
            <w:rFonts w:asciiTheme="minorHAnsi" w:eastAsiaTheme="minorEastAsia" w:hAnsiTheme="minorHAnsi" w:cstheme="minorBidi"/>
            <w:smallCaps w:val="0"/>
            <w:color w:val="auto"/>
            <w:kern w:val="2"/>
            <w:szCs w:val="24"/>
            <w:lang w:eastAsia="es-ES"/>
            <w14:ligatures w14:val="standardContextual"/>
          </w:rPr>
          <w:tab/>
        </w:r>
        <w:r w:rsidRPr="00CF4EE3">
          <w:rPr>
            <w:rStyle w:val="Hyperlink"/>
          </w:rPr>
          <w:t>Objetivos</w:t>
        </w:r>
        <w:r>
          <w:rPr>
            <w:webHidden/>
          </w:rPr>
          <w:tab/>
        </w:r>
        <w:r>
          <w:rPr>
            <w:webHidden/>
          </w:rPr>
          <w:fldChar w:fldCharType="begin"/>
        </w:r>
        <w:r>
          <w:rPr>
            <w:webHidden/>
          </w:rPr>
          <w:instrText xml:space="preserve"> PAGEREF _Toc225358540 \h </w:instrText>
        </w:r>
        <w:r>
          <w:rPr>
            <w:webHidden/>
          </w:rPr>
        </w:r>
        <w:r>
          <w:rPr>
            <w:webHidden/>
          </w:rPr>
          <w:fldChar w:fldCharType="separate"/>
        </w:r>
        <w:r>
          <w:rPr>
            <w:webHidden/>
          </w:rPr>
          <w:t>4</w:t>
        </w:r>
        <w:r>
          <w:rPr>
            <w:webHidden/>
          </w:rPr>
          <w:fldChar w:fldCharType="end"/>
        </w:r>
      </w:hyperlink>
    </w:p>
    <w:p w14:paraId="4BA8C126" w14:textId="52DD94E3"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41" w:history="1">
        <w:r w:rsidRPr="00CF4EE3">
          <w:rPr>
            <w:rStyle w:val="Hyperlink"/>
          </w:rPr>
          <w:t>1.2</w:t>
        </w:r>
        <w:r>
          <w:rPr>
            <w:rFonts w:asciiTheme="minorHAnsi" w:eastAsiaTheme="minorEastAsia" w:hAnsiTheme="minorHAnsi" w:cstheme="minorBidi"/>
            <w:smallCaps w:val="0"/>
            <w:color w:val="auto"/>
            <w:kern w:val="2"/>
            <w:szCs w:val="24"/>
            <w:lang w:eastAsia="es-ES"/>
            <w14:ligatures w14:val="standardContextual"/>
          </w:rPr>
          <w:tab/>
        </w:r>
        <w:r w:rsidRPr="00CF4EE3">
          <w:rPr>
            <w:rStyle w:val="Hyperlink"/>
          </w:rPr>
          <w:t>A quién va dirigida</w:t>
        </w:r>
        <w:r>
          <w:rPr>
            <w:webHidden/>
          </w:rPr>
          <w:tab/>
        </w:r>
        <w:r>
          <w:rPr>
            <w:webHidden/>
          </w:rPr>
          <w:fldChar w:fldCharType="begin"/>
        </w:r>
        <w:r>
          <w:rPr>
            <w:webHidden/>
          </w:rPr>
          <w:instrText xml:space="preserve"> PAGEREF _Toc225358541 \h </w:instrText>
        </w:r>
        <w:r>
          <w:rPr>
            <w:webHidden/>
          </w:rPr>
        </w:r>
        <w:r>
          <w:rPr>
            <w:webHidden/>
          </w:rPr>
          <w:fldChar w:fldCharType="separate"/>
        </w:r>
        <w:r>
          <w:rPr>
            <w:webHidden/>
          </w:rPr>
          <w:t>4</w:t>
        </w:r>
        <w:r>
          <w:rPr>
            <w:webHidden/>
          </w:rPr>
          <w:fldChar w:fldCharType="end"/>
        </w:r>
      </w:hyperlink>
    </w:p>
    <w:p w14:paraId="2406B622" w14:textId="045E6FCF"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42" w:history="1">
        <w:r w:rsidRPr="00CF4EE3">
          <w:rPr>
            <w:rStyle w:val="Hyperlink"/>
          </w:rPr>
          <w:t>1.3</w:t>
        </w:r>
        <w:r>
          <w:rPr>
            <w:rFonts w:asciiTheme="minorHAnsi" w:eastAsiaTheme="minorEastAsia" w:hAnsiTheme="minorHAnsi" w:cstheme="minorBidi"/>
            <w:smallCaps w:val="0"/>
            <w:color w:val="auto"/>
            <w:kern w:val="2"/>
            <w:szCs w:val="24"/>
            <w:lang w:eastAsia="es-ES"/>
            <w14:ligatures w14:val="standardContextual"/>
          </w:rPr>
          <w:tab/>
        </w:r>
        <w:r w:rsidRPr="00CF4EE3">
          <w:rPr>
            <w:rStyle w:val="Hyperlink"/>
          </w:rPr>
          <w:t>Limitaciones del presente documento</w:t>
        </w:r>
        <w:r>
          <w:rPr>
            <w:webHidden/>
          </w:rPr>
          <w:tab/>
        </w:r>
        <w:r>
          <w:rPr>
            <w:webHidden/>
          </w:rPr>
          <w:fldChar w:fldCharType="begin"/>
        </w:r>
        <w:r>
          <w:rPr>
            <w:webHidden/>
          </w:rPr>
          <w:instrText xml:space="preserve"> PAGEREF _Toc225358542 \h </w:instrText>
        </w:r>
        <w:r>
          <w:rPr>
            <w:webHidden/>
          </w:rPr>
        </w:r>
        <w:r>
          <w:rPr>
            <w:webHidden/>
          </w:rPr>
          <w:fldChar w:fldCharType="separate"/>
        </w:r>
        <w:r>
          <w:rPr>
            <w:webHidden/>
          </w:rPr>
          <w:t>5</w:t>
        </w:r>
        <w:r>
          <w:rPr>
            <w:webHidden/>
          </w:rPr>
          <w:fldChar w:fldCharType="end"/>
        </w:r>
      </w:hyperlink>
    </w:p>
    <w:p w14:paraId="3085FC56" w14:textId="6F22F580" w:rsidR="00264EE9" w:rsidRDefault="00264EE9">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5358543" w:history="1">
        <w:r w:rsidRPr="00CF4EE3">
          <w:rPr>
            <w:rStyle w:val="Hyperlink"/>
          </w:rPr>
          <w:t>2.</w:t>
        </w:r>
        <w:r>
          <w:rPr>
            <w:rFonts w:asciiTheme="minorHAnsi" w:eastAsiaTheme="minorEastAsia" w:hAnsiTheme="minorHAnsi" w:cstheme="minorBidi"/>
            <w:b w:val="0"/>
            <w:bCs w:val="0"/>
            <w:caps w:val="0"/>
            <w:color w:val="auto"/>
            <w:kern w:val="2"/>
            <w:sz w:val="24"/>
            <w:szCs w:val="24"/>
            <w:lang w:val="es-ES" w:eastAsia="es-ES"/>
            <w14:ligatures w14:val="standardContextual"/>
          </w:rPr>
          <w:tab/>
        </w:r>
        <w:r w:rsidRPr="00CF4EE3">
          <w:rPr>
            <w:rStyle w:val="Hyperlink"/>
          </w:rPr>
          <w:t>Introducción</w:t>
        </w:r>
        <w:r>
          <w:rPr>
            <w:webHidden/>
          </w:rPr>
          <w:tab/>
        </w:r>
        <w:r>
          <w:rPr>
            <w:webHidden/>
          </w:rPr>
          <w:fldChar w:fldCharType="begin"/>
        </w:r>
        <w:r>
          <w:rPr>
            <w:webHidden/>
          </w:rPr>
          <w:instrText xml:space="preserve"> PAGEREF _Toc225358543 \h </w:instrText>
        </w:r>
        <w:r>
          <w:rPr>
            <w:webHidden/>
          </w:rPr>
        </w:r>
        <w:r>
          <w:rPr>
            <w:webHidden/>
          </w:rPr>
          <w:fldChar w:fldCharType="separate"/>
        </w:r>
        <w:r>
          <w:rPr>
            <w:webHidden/>
          </w:rPr>
          <w:t>6</w:t>
        </w:r>
        <w:r>
          <w:rPr>
            <w:webHidden/>
          </w:rPr>
          <w:fldChar w:fldCharType="end"/>
        </w:r>
      </w:hyperlink>
    </w:p>
    <w:p w14:paraId="1F2E3BBF" w14:textId="15230AA1" w:rsidR="00264EE9" w:rsidRDefault="00264EE9">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5358544" w:history="1">
        <w:r w:rsidRPr="00CF4EE3">
          <w:rPr>
            <w:rStyle w:val="Hyperlink"/>
          </w:rPr>
          <w:t>3.</w:t>
        </w:r>
        <w:r>
          <w:rPr>
            <w:rFonts w:asciiTheme="minorHAnsi" w:eastAsiaTheme="minorEastAsia" w:hAnsiTheme="minorHAnsi" w:cstheme="minorBidi"/>
            <w:b w:val="0"/>
            <w:bCs w:val="0"/>
            <w:caps w:val="0"/>
            <w:color w:val="auto"/>
            <w:kern w:val="2"/>
            <w:sz w:val="24"/>
            <w:szCs w:val="24"/>
            <w:lang w:val="es-ES" w:eastAsia="es-ES"/>
            <w14:ligatures w14:val="standardContextual"/>
          </w:rPr>
          <w:tab/>
        </w:r>
        <w:r w:rsidRPr="00CF4EE3">
          <w:rPr>
            <w:rStyle w:val="Hyperlink"/>
          </w:rPr>
          <w:t>Estructura general del catálogo</w:t>
        </w:r>
        <w:r>
          <w:rPr>
            <w:webHidden/>
          </w:rPr>
          <w:tab/>
        </w:r>
        <w:r>
          <w:rPr>
            <w:webHidden/>
          </w:rPr>
          <w:fldChar w:fldCharType="begin"/>
        </w:r>
        <w:r>
          <w:rPr>
            <w:webHidden/>
          </w:rPr>
          <w:instrText xml:space="preserve"> PAGEREF _Toc225358544 \h </w:instrText>
        </w:r>
        <w:r>
          <w:rPr>
            <w:webHidden/>
          </w:rPr>
        </w:r>
        <w:r>
          <w:rPr>
            <w:webHidden/>
          </w:rPr>
          <w:fldChar w:fldCharType="separate"/>
        </w:r>
        <w:r>
          <w:rPr>
            <w:webHidden/>
          </w:rPr>
          <w:t>7</w:t>
        </w:r>
        <w:r>
          <w:rPr>
            <w:webHidden/>
          </w:rPr>
          <w:fldChar w:fldCharType="end"/>
        </w:r>
      </w:hyperlink>
    </w:p>
    <w:p w14:paraId="4BB6D352" w14:textId="5C7E6E41" w:rsidR="00264EE9" w:rsidRDefault="00264EE9">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5358545" w:history="1">
        <w:r w:rsidRPr="00CF4EE3">
          <w:rPr>
            <w:rStyle w:val="Hyperlink"/>
          </w:rPr>
          <w:t>4.</w:t>
        </w:r>
        <w:r>
          <w:rPr>
            <w:rFonts w:asciiTheme="minorHAnsi" w:eastAsiaTheme="minorEastAsia" w:hAnsiTheme="minorHAnsi" w:cstheme="minorBidi"/>
            <w:b w:val="0"/>
            <w:bCs w:val="0"/>
            <w:caps w:val="0"/>
            <w:color w:val="auto"/>
            <w:kern w:val="2"/>
            <w:sz w:val="24"/>
            <w:szCs w:val="24"/>
            <w:lang w:val="es-ES" w:eastAsia="es-ES"/>
            <w14:ligatures w14:val="standardContextual"/>
          </w:rPr>
          <w:tab/>
        </w:r>
        <w:r w:rsidRPr="00CF4EE3">
          <w:rPr>
            <w:rStyle w:val="Hyperlink"/>
          </w:rPr>
          <w:t>Roles y responsabilidades (muy importante para cliente)</w:t>
        </w:r>
        <w:r>
          <w:rPr>
            <w:webHidden/>
          </w:rPr>
          <w:tab/>
        </w:r>
        <w:r>
          <w:rPr>
            <w:webHidden/>
          </w:rPr>
          <w:fldChar w:fldCharType="begin"/>
        </w:r>
        <w:r>
          <w:rPr>
            <w:webHidden/>
          </w:rPr>
          <w:instrText xml:space="preserve"> PAGEREF _Toc225358545 \h </w:instrText>
        </w:r>
        <w:r>
          <w:rPr>
            <w:webHidden/>
          </w:rPr>
        </w:r>
        <w:r>
          <w:rPr>
            <w:webHidden/>
          </w:rPr>
          <w:fldChar w:fldCharType="separate"/>
        </w:r>
        <w:r>
          <w:rPr>
            <w:webHidden/>
          </w:rPr>
          <w:t>8</w:t>
        </w:r>
        <w:r>
          <w:rPr>
            <w:webHidden/>
          </w:rPr>
          <w:fldChar w:fldCharType="end"/>
        </w:r>
      </w:hyperlink>
    </w:p>
    <w:p w14:paraId="3FD5CED3" w14:textId="567F1E11" w:rsidR="00264EE9" w:rsidRDefault="00264EE9">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5358546" w:history="1">
        <w:r w:rsidRPr="00CF4EE3">
          <w:rPr>
            <w:rStyle w:val="Hyperlink"/>
          </w:rPr>
          <w:t>5.</w:t>
        </w:r>
        <w:r>
          <w:rPr>
            <w:rFonts w:asciiTheme="minorHAnsi" w:eastAsiaTheme="minorEastAsia" w:hAnsiTheme="minorHAnsi" w:cstheme="minorBidi"/>
            <w:b w:val="0"/>
            <w:bCs w:val="0"/>
            <w:caps w:val="0"/>
            <w:color w:val="auto"/>
            <w:kern w:val="2"/>
            <w:sz w:val="24"/>
            <w:szCs w:val="24"/>
            <w:lang w:val="es-ES" w:eastAsia="es-ES"/>
            <w14:ligatures w14:val="standardContextual"/>
          </w:rPr>
          <w:tab/>
        </w:r>
        <w:r w:rsidRPr="00CF4EE3">
          <w:rPr>
            <w:rStyle w:val="Hyperlink"/>
          </w:rPr>
          <w:t>Bloque 1: Conjunto de Datos</w:t>
        </w:r>
        <w:r>
          <w:rPr>
            <w:webHidden/>
          </w:rPr>
          <w:tab/>
        </w:r>
        <w:r>
          <w:rPr>
            <w:webHidden/>
          </w:rPr>
          <w:fldChar w:fldCharType="begin"/>
        </w:r>
        <w:r>
          <w:rPr>
            <w:webHidden/>
          </w:rPr>
          <w:instrText xml:space="preserve"> PAGEREF _Toc225358546 \h </w:instrText>
        </w:r>
        <w:r>
          <w:rPr>
            <w:webHidden/>
          </w:rPr>
        </w:r>
        <w:r>
          <w:rPr>
            <w:webHidden/>
          </w:rPr>
          <w:fldChar w:fldCharType="separate"/>
        </w:r>
        <w:r>
          <w:rPr>
            <w:webHidden/>
          </w:rPr>
          <w:t>9</w:t>
        </w:r>
        <w:r>
          <w:rPr>
            <w:webHidden/>
          </w:rPr>
          <w:fldChar w:fldCharType="end"/>
        </w:r>
      </w:hyperlink>
    </w:p>
    <w:p w14:paraId="086C4CEC" w14:textId="620255FB"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47" w:history="1">
        <w:r w:rsidRPr="00CF4EE3">
          <w:rPr>
            <w:rStyle w:val="Hyperlink"/>
          </w:rPr>
          <w:t>5.1 Obligatorios</w:t>
        </w:r>
        <w:r>
          <w:rPr>
            <w:webHidden/>
          </w:rPr>
          <w:tab/>
        </w:r>
        <w:r>
          <w:rPr>
            <w:webHidden/>
          </w:rPr>
          <w:fldChar w:fldCharType="begin"/>
        </w:r>
        <w:r>
          <w:rPr>
            <w:webHidden/>
          </w:rPr>
          <w:instrText xml:space="preserve"> PAGEREF _Toc225358547 \h </w:instrText>
        </w:r>
        <w:r>
          <w:rPr>
            <w:webHidden/>
          </w:rPr>
        </w:r>
        <w:r>
          <w:rPr>
            <w:webHidden/>
          </w:rPr>
          <w:fldChar w:fldCharType="separate"/>
        </w:r>
        <w:r>
          <w:rPr>
            <w:webHidden/>
          </w:rPr>
          <w:t>9</w:t>
        </w:r>
        <w:r>
          <w:rPr>
            <w:webHidden/>
          </w:rPr>
          <w:fldChar w:fldCharType="end"/>
        </w:r>
      </w:hyperlink>
    </w:p>
    <w:p w14:paraId="3DCFAC29" w14:textId="1299E4BC"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48" w:history="1">
        <w:r w:rsidRPr="00CF4EE3">
          <w:rPr>
            <w:rStyle w:val="Hyperlink"/>
          </w:rPr>
          <w:t>5.2 Recomendados</w:t>
        </w:r>
        <w:r>
          <w:rPr>
            <w:webHidden/>
          </w:rPr>
          <w:tab/>
        </w:r>
        <w:r>
          <w:rPr>
            <w:webHidden/>
          </w:rPr>
          <w:fldChar w:fldCharType="begin"/>
        </w:r>
        <w:r>
          <w:rPr>
            <w:webHidden/>
          </w:rPr>
          <w:instrText xml:space="preserve"> PAGEREF _Toc225358548 \h </w:instrText>
        </w:r>
        <w:r>
          <w:rPr>
            <w:webHidden/>
          </w:rPr>
        </w:r>
        <w:r>
          <w:rPr>
            <w:webHidden/>
          </w:rPr>
          <w:fldChar w:fldCharType="separate"/>
        </w:r>
        <w:r>
          <w:rPr>
            <w:webHidden/>
          </w:rPr>
          <w:t>9</w:t>
        </w:r>
        <w:r>
          <w:rPr>
            <w:webHidden/>
          </w:rPr>
          <w:fldChar w:fldCharType="end"/>
        </w:r>
      </w:hyperlink>
    </w:p>
    <w:p w14:paraId="630C8419" w14:textId="5CD59527"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49" w:history="1">
        <w:r w:rsidRPr="00CF4EE3">
          <w:rPr>
            <w:rStyle w:val="Hyperlink"/>
          </w:rPr>
          <w:t>5.3 Facultativos</w:t>
        </w:r>
        <w:r>
          <w:rPr>
            <w:webHidden/>
          </w:rPr>
          <w:tab/>
        </w:r>
        <w:r>
          <w:rPr>
            <w:webHidden/>
          </w:rPr>
          <w:fldChar w:fldCharType="begin"/>
        </w:r>
        <w:r>
          <w:rPr>
            <w:webHidden/>
          </w:rPr>
          <w:instrText xml:space="preserve"> PAGEREF _Toc225358549 \h </w:instrText>
        </w:r>
        <w:r>
          <w:rPr>
            <w:webHidden/>
          </w:rPr>
        </w:r>
        <w:r>
          <w:rPr>
            <w:webHidden/>
          </w:rPr>
          <w:fldChar w:fldCharType="separate"/>
        </w:r>
        <w:r>
          <w:rPr>
            <w:webHidden/>
          </w:rPr>
          <w:t>9</w:t>
        </w:r>
        <w:r>
          <w:rPr>
            <w:webHidden/>
          </w:rPr>
          <w:fldChar w:fldCharType="end"/>
        </w:r>
      </w:hyperlink>
    </w:p>
    <w:p w14:paraId="72349FCD" w14:textId="79355483" w:rsidR="00264EE9" w:rsidRDefault="00264EE9">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5358550" w:history="1">
        <w:r w:rsidRPr="00CF4EE3">
          <w:rPr>
            <w:rStyle w:val="Hyperlink"/>
          </w:rPr>
          <w:t>6.Bloque 2: Distribución del conjunto de datos</w:t>
        </w:r>
        <w:r>
          <w:rPr>
            <w:webHidden/>
          </w:rPr>
          <w:tab/>
        </w:r>
        <w:r>
          <w:rPr>
            <w:webHidden/>
          </w:rPr>
          <w:fldChar w:fldCharType="begin"/>
        </w:r>
        <w:r>
          <w:rPr>
            <w:webHidden/>
          </w:rPr>
          <w:instrText xml:space="preserve"> PAGEREF _Toc225358550 \h </w:instrText>
        </w:r>
        <w:r>
          <w:rPr>
            <w:webHidden/>
          </w:rPr>
        </w:r>
        <w:r>
          <w:rPr>
            <w:webHidden/>
          </w:rPr>
          <w:fldChar w:fldCharType="separate"/>
        </w:r>
        <w:r>
          <w:rPr>
            <w:webHidden/>
          </w:rPr>
          <w:t>10</w:t>
        </w:r>
        <w:r>
          <w:rPr>
            <w:webHidden/>
          </w:rPr>
          <w:fldChar w:fldCharType="end"/>
        </w:r>
      </w:hyperlink>
    </w:p>
    <w:p w14:paraId="67E36AD0" w14:textId="0042575D"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51" w:history="1">
        <w:r w:rsidRPr="00CF4EE3">
          <w:rPr>
            <w:rStyle w:val="Hyperlink"/>
          </w:rPr>
          <w:t>6.1 Obligatorios</w:t>
        </w:r>
        <w:r>
          <w:rPr>
            <w:webHidden/>
          </w:rPr>
          <w:tab/>
        </w:r>
        <w:r>
          <w:rPr>
            <w:webHidden/>
          </w:rPr>
          <w:fldChar w:fldCharType="begin"/>
        </w:r>
        <w:r>
          <w:rPr>
            <w:webHidden/>
          </w:rPr>
          <w:instrText xml:space="preserve"> PAGEREF _Toc225358551 \h </w:instrText>
        </w:r>
        <w:r>
          <w:rPr>
            <w:webHidden/>
          </w:rPr>
        </w:r>
        <w:r>
          <w:rPr>
            <w:webHidden/>
          </w:rPr>
          <w:fldChar w:fldCharType="separate"/>
        </w:r>
        <w:r>
          <w:rPr>
            <w:webHidden/>
          </w:rPr>
          <w:t>10</w:t>
        </w:r>
        <w:r>
          <w:rPr>
            <w:webHidden/>
          </w:rPr>
          <w:fldChar w:fldCharType="end"/>
        </w:r>
      </w:hyperlink>
    </w:p>
    <w:p w14:paraId="1A85AAC5" w14:textId="7FF0FA61"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52" w:history="1">
        <w:r w:rsidRPr="00CF4EE3">
          <w:rPr>
            <w:rStyle w:val="Hyperlink"/>
          </w:rPr>
          <w:t>6.2 Recomendados</w:t>
        </w:r>
        <w:r>
          <w:rPr>
            <w:webHidden/>
          </w:rPr>
          <w:tab/>
        </w:r>
        <w:r>
          <w:rPr>
            <w:webHidden/>
          </w:rPr>
          <w:fldChar w:fldCharType="begin"/>
        </w:r>
        <w:r>
          <w:rPr>
            <w:webHidden/>
          </w:rPr>
          <w:instrText xml:space="preserve"> PAGEREF _Toc225358552 \h </w:instrText>
        </w:r>
        <w:r>
          <w:rPr>
            <w:webHidden/>
          </w:rPr>
        </w:r>
        <w:r>
          <w:rPr>
            <w:webHidden/>
          </w:rPr>
          <w:fldChar w:fldCharType="separate"/>
        </w:r>
        <w:r>
          <w:rPr>
            <w:webHidden/>
          </w:rPr>
          <w:t>10</w:t>
        </w:r>
        <w:r>
          <w:rPr>
            <w:webHidden/>
          </w:rPr>
          <w:fldChar w:fldCharType="end"/>
        </w:r>
      </w:hyperlink>
    </w:p>
    <w:p w14:paraId="14F50F0D" w14:textId="6D5FD22D"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53" w:history="1">
        <w:r w:rsidRPr="00CF4EE3">
          <w:rPr>
            <w:rStyle w:val="Hyperlink"/>
          </w:rPr>
          <w:t>6.3 Facultativos</w:t>
        </w:r>
        <w:r>
          <w:rPr>
            <w:webHidden/>
          </w:rPr>
          <w:tab/>
        </w:r>
        <w:r>
          <w:rPr>
            <w:webHidden/>
          </w:rPr>
          <w:fldChar w:fldCharType="begin"/>
        </w:r>
        <w:r>
          <w:rPr>
            <w:webHidden/>
          </w:rPr>
          <w:instrText xml:space="preserve"> PAGEREF _Toc225358553 \h </w:instrText>
        </w:r>
        <w:r>
          <w:rPr>
            <w:webHidden/>
          </w:rPr>
        </w:r>
        <w:r>
          <w:rPr>
            <w:webHidden/>
          </w:rPr>
          <w:fldChar w:fldCharType="separate"/>
        </w:r>
        <w:r>
          <w:rPr>
            <w:webHidden/>
          </w:rPr>
          <w:t>10</w:t>
        </w:r>
        <w:r>
          <w:rPr>
            <w:webHidden/>
          </w:rPr>
          <w:fldChar w:fldCharType="end"/>
        </w:r>
      </w:hyperlink>
    </w:p>
    <w:p w14:paraId="184F2424" w14:textId="2B35417E" w:rsidR="00264EE9" w:rsidRDefault="00264EE9">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5358554" w:history="1">
        <w:r w:rsidRPr="00CF4EE3">
          <w:rPr>
            <w:rStyle w:val="Hyperlink"/>
          </w:rPr>
          <w:t>7. bLOQUE 3: mUESTRAS</w:t>
        </w:r>
        <w:r>
          <w:rPr>
            <w:webHidden/>
          </w:rPr>
          <w:tab/>
        </w:r>
        <w:r>
          <w:rPr>
            <w:webHidden/>
          </w:rPr>
          <w:fldChar w:fldCharType="begin"/>
        </w:r>
        <w:r>
          <w:rPr>
            <w:webHidden/>
          </w:rPr>
          <w:instrText xml:space="preserve"> PAGEREF _Toc225358554 \h </w:instrText>
        </w:r>
        <w:r>
          <w:rPr>
            <w:webHidden/>
          </w:rPr>
        </w:r>
        <w:r>
          <w:rPr>
            <w:webHidden/>
          </w:rPr>
          <w:fldChar w:fldCharType="separate"/>
        </w:r>
        <w:r>
          <w:rPr>
            <w:webHidden/>
          </w:rPr>
          <w:t>11</w:t>
        </w:r>
        <w:r>
          <w:rPr>
            <w:webHidden/>
          </w:rPr>
          <w:fldChar w:fldCharType="end"/>
        </w:r>
      </w:hyperlink>
    </w:p>
    <w:p w14:paraId="2F2A3852" w14:textId="65299403"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55" w:history="1">
        <w:r w:rsidRPr="00CF4EE3">
          <w:rPr>
            <w:rStyle w:val="Hyperlink"/>
          </w:rPr>
          <w:t>7.1 Obligatorios</w:t>
        </w:r>
        <w:r>
          <w:rPr>
            <w:webHidden/>
          </w:rPr>
          <w:tab/>
        </w:r>
        <w:r>
          <w:rPr>
            <w:webHidden/>
          </w:rPr>
          <w:fldChar w:fldCharType="begin"/>
        </w:r>
        <w:r>
          <w:rPr>
            <w:webHidden/>
          </w:rPr>
          <w:instrText xml:space="preserve"> PAGEREF _Toc225358555 \h </w:instrText>
        </w:r>
        <w:r>
          <w:rPr>
            <w:webHidden/>
          </w:rPr>
        </w:r>
        <w:r>
          <w:rPr>
            <w:webHidden/>
          </w:rPr>
          <w:fldChar w:fldCharType="separate"/>
        </w:r>
        <w:r>
          <w:rPr>
            <w:webHidden/>
          </w:rPr>
          <w:t>11</w:t>
        </w:r>
        <w:r>
          <w:rPr>
            <w:webHidden/>
          </w:rPr>
          <w:fldChar w:fldCharType="end"/>
        </w:r>
      </w:hyperlink>
    </w:p>
    <w:p w14:paraId="01BF60F5" w14:textId="7605174F"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56" w:history="1">
        <w:r w:rsidRPr="00CF4EE3">
          <w:rPr>
            <w:rStyle w:val="Hyperlink"/>
          </w:rPr>
          <w:t>7.2 Recomendados</w:t>
        </w:r>
        <w:r>
          <w:rPr>
            <w:webHidden/>
          </w:rPr>
          <w:tab/>
        </w:r>
        <w:r>
          <w:rPr>
            <w:webHidden/>
          </w:rPr>
          <w:fldChar w:fldCharType="begin"/>
        </w:r>
        <w:r>
          <w:rPr>
            <w:webHidden/>
          </w:rPr>
          <w:instrText xml:space="preserve"> PAGEREF _Toc225358556 \h </w:instrText>
        </w:r>
        <w:r>
          <w:rPr>
            <w:webHidden/>
          </w:rPr>
        </w:r>
        <w:r>
          <w:rPr>
            <w:webHidden/>
          </w:rPr>
          <w:fldChar w:fldCharType="separate"/>
        </w:r>
        <w:r>
          <w:rPr>
            <w:webHidden/>
          </w:rPr>
          <w:t>11</w:t>
        </w:r>
        <w:r>
          <w:rPr>
            <w:webHidden/>
          </w:rPr>
          <w:fldChar w:fldCharType="end"/>
        </w:r>
      </w:hyperlink>
    </w:p>
    <w:p w14:paraId="25F74F34" w14:textId="362FF10B"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57" w:history="1">
        <w:r w:rsidRPr="00CF4EE3">
          <w:rPr>
            <w:rStyle w:val="Hyperlink"/>
          </w:rPr>
          <w:t>7.3 Facultativos</w:t>
        </w:r>
        <w:r>
          <w:rPr>
            <w:webHidden/>
          </w:rPr>
          <w:tab/>
        </w:r>
        <w:r>
          <w:rPr>
            <w:webHidden/>
          </w:rPr>
          <w:fldChar w:fldCharType="begin"/>
        </w:r>
        <w:r>
          <w:rPr>
            <w:webHidden/>
          </w:rPr>
          <w:instrText xml:space="preserve"> PAGEREF _Toc225358557 \h </w:instrText>
        </w:r>
        <w:r>
          <w:rPr>
            <w:webHidden/>
          </w:rPr>
        </w:r>
        <w:r>
          <w:rPr>
            <w:webHidden/>
          </w:rPr>
          <w:fldChar w:fldCharType="separate"/>
        </w:r>
        <w:r>
          <w:rPr>
            <w:webHidden/>
          </w:rPr>
          <w:t>11</w:t>
        </w:r>
        <w:r>
          <w:rPr>
            <w:webHidden/>
          </w:rPr>
          <w:fldChar w:fldCharType="end"/>
        </w:r>
      </w:hyperlink>
    </w:p>
    <w:p w14:paraId="1BA63A36" w14:textId="571B510F" w:rsidR="00264EE9" w:rsidRDefault="00264EE9">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5358558" w:history="1">
        <w:r w:rsidRPr="00CF4EE3">
          <w:rPr>
            <w:rStyle w:val="Hyperlink"/>
          </w:rPr>
          <w:t>8. Bloque 4: Análisis</w:t>
        </w:r>
        <w:r>
          <w:rPr>
            <w:webHidden/>
          </w:rPr>
          <w:tab/>
        </w:r>
        <w:r>
          <w:rPr>
            <w:webHidden/>
          </w:rPr>
          <w:fldChar w:fldCharType="begin"/>
        </w:r>
        <w:r>
          <w:rPr>
            <w:webHidden/>
          </w:rPr>
          <w:instrText xml:space="preserve"> PAGEREF _Toc225358558 \h </w:instrText>
        </w:r>
        <w:r>
          <w:rPr>
            <w:webHidden/>
          </w:rPr>
        </w:r>
        <w:r>
          <w:rPr>
            <w:webHidden/>
          </w:rPr>
          <w:fldChar w:fldCharType="separate"/>
        </w:r>
        <w:r>
          <w:rPr>
            <w:webHidden/>
          </w:rPr>
          <w:t>12</w:t>
        </w:r>
        <w:r>
          <w:rPr>
            <w:webHidden/>
          </w:rPr>
          <w:fldChar w:fldCharType="end"/>
        </w:r>
      </w:hyperlink>
    </w:p>
    <w:p w14:paraId="5313FC90" w14:textId="2BE8724A"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59" w:history="1">
        <w:r w:rsidRPr="00CF4EE3">
          <w:rPr>
            <w:rStyle w:val="Hyperlink"/>
          </w:rPr>
          <w:t>8.1 Introducción</w:t>
        </w:r>
        <w:r>
          <w:rPr>
            <w:webHidden/>
          </w:rPr>
          <w:tab/>
        </w:r>
        <w:r>
          <w:rPr>
            <w:webHidden/>
          </w:rPr>
          <w:fldChar w:fldCharType="begin"/>
        </w:r>
        <w:r>
          <w:rPr>
            <w:webHidden/>
          </w:rPr>
          <w:instrText xml:space="preserve"> PAGEREF _Toc225358559 \h </w:instrText>
        </w:r>
        <w:r>
          <w:rPr>
            <w:webHidden/>
          </w:rPr>
        </w:r>
        <w:r>
          <w:rPr>
            <w:webHidden/>
          </w:rPr>
          <w:fldChar w:fldCharType="separate"/>
        </w:r>
        <w:r>
          <w:rPr>
            <w:webHidden/>
          </w:rPr>
          <w:t>12</w:t>
        </w:r>
        <w:r>
          <w:rPr>
            <w:webHidden/>
          </w:rPr>
          <w:fldChar w:fldCharType="end"/>
        </w:r>
      </w:hyperlink>
    </w:p>
    <w:p w14:paraId="40CCFD13" w14:textId="20F301BD"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60" w:history="1">
        <w:r w:rsidRPr="00CF4EE3">
          <w:rPr>
            <w:rStyle w:val="Hyperlink"/>
          </w:rPr>
          <w:t>8.2 Obligatorios</w:t>
        </w:r>
        <w:r>
          <w:rPr>
            <w:webHidden/>
          </w:rPr>
          <w:tab/>
        </w:r>
        <w:r>
          <w:rPr>
            <w:webHidden/>
          </w:rPr>
          <w:fldChar w:fldCharType="begin"/>
        </w:r>
        <w:r>
          <w:rPr>
            <w:webHidden/>
          </w:rPr>
          <w:instrText xml:space="preserve"> PAGEREF _Toc225358560 \h </w:instrText>
        </w:r>
        <w:r>
          <w:rPr>
            <w:webHidden/>
          </w:rPr>
        </w:r>
        <w:r>
          <w:rPr>
            <w:webHidden/>
          </w:rPr>
          <w:fldChar w:fldCharType="separate"/>
        </w:r>
        <w:r>
          <w:rPr>
            <w:webHidden/>
          </w:rPr>
          <w:t>12</w:t>
        </w:r>
        <w:r>
          <w:rPr>
            <w:webHidden/>
          </w:rPr>
          <w:fldChar w:fldCharType="end"/>
        </w:r>
      </w:hyperlink>
    </w:p>
    <w:p w14:paraId="131596CD" w14:textId="18DE3F6D"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61" w:history="1">
        <w:r w:rsidRPr="00CF4EE3">
          <w:rPr>
            <w:rStyle w:val="Hyperlink"/>
          </w:rPr>
          <w:t>8.3 Recomendados</w:t>
        </w:r>
        <w:r>
          <w:rPr>
            <w:webHidden/>
          </w:rPr>
          <w:tab/>
        </w:r>
        <w:r>
          <w:rPr>
            <w:webHidden/>
          </w:rPr>
          <w:fldChar w:fldCharType="begin"/>
        </w:r>
        <w:r>
          <w:rPr>
            <w:webHidden/>
          </w:rPr>
          <w:instrText xml:space="preserve"> PAGEREF _Toc225358561 \h </w:instrText>
        </w:r>
        <w:r>
          <w:rPr>
            <w:webHidden/>
          </w:rPr>
        </w:r>
        <w:r>
          <w:rPr>
            <w:webHidden/>
          </w:rPr>
          <w:fldChar w:fldCharType="separate"/>
        </w:r>
        <w:r>
          <w:rPr>
            <w:webHidden/>
          </w:rPr>
          <w:t>12</w:t>
        </w:r>
        <w:r>
          <w:rPr>
            <w:webHidden/>
          </w:rPr>
          <w:fldChar w:fldCharType="end"/>
        </w:r>
      </w:hyperlink>
    </w:p>
    <w:p w14:paraId="3E46E23B" w14:textId="648651F0" w:rsidR="00264EE9" w:rsidRDefault="00264EE9">
      <w:pPr>
        <w:pStyle w:val="TOC2"/>
        <w:rPr>
          <w:rFonts w:asciiTheme="minorHAnsi" w:eastAsiaTheme="minorEastAsia" w:hAnsiTheme="minorHAnsi" w:cstheme="minorBidi"/>
          <w:smallCaps w:val="0"/>
          <w:color w:val="auto"/>
          <w:kern w:val="2"/>
          <w:szCs w:val="24"/>
          <w:lang w:eastAsia="es-ES"/>
          <w14:ligatures w14:val="standardContextual"/>
        </w:rPr>
      </w:pPr>
      <w:hyperlink w:anchor="_Toc225358562" w:history="1">
        <w:r w:rsidRPr="00CF4EE3">
          <w:rPr>
            <w:rStyle w:val="Hyperlink"/>
          </w:rPr>
          <w:t>8.4 Facultativos</w:t>
        </w:r>
        <w:r>
          <w:rPr>
            <w:webHidden/>
          </w:rPr>
          <w:tab/>
        </w:r>
        <w:r>
          <w:rPr>
            <w:webHidden/>
          </w:rPr>
          <w:fldChar w:fldCharType="begin"/>
        </w:r>
        <w:r>
          <w:rPr>
            <w:webHidden/>
          </w:rPr>
          <w:instrText xml:space="preserve"> PAGEREF _Toc225358562 \h </w:instrText>
        </w:r>
        <w:r>
          <w:rPr>
            <w:webHidden/>
          </w:rPr>
        </w:r>
        <w:r>
          <w:rPr>
            <w:webHidden/>
          </w:rPr>
          <w:fldChar w:fldCharType="separate"/>
        </w:r>
        <w:r>
          <w:rPr>
            <w:webHidden/>
          </w:rPr>
          <w:t>12</w:t>
        </w:r>
        <w:r>
          <w:rPr>
            <w:webHidden/>
          </w:rPr>
          <w:fldChar w:fldCharType="end"/>
        </w:r>
      </w:hyperlink>
    </w:p>
    <w:p w14:paraId="4061CE45" w14:textId="429C327F" w:rsidR="00264EE9" w:rsidRDefault="00264EE9">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5358563" w:history="1">
        <w:r w:rsidRPr="00CF4EE3">
          <w:rPr>
            <w:rStyle w:val="Hyperlink"/>
          </w:rPr>
          <w:t>9. Preguntas frecuentes</w:t>
        </w:r>
        <w:r>
          <w:rPr>
            <w:webHidden/>
          </w:rPr>
          <w:tab/>
        </w:r>
        <w:r>
          <w:rPr>
            <w:webHidden/>
          </w:rPr>
          <w:fldChar w:fldCharType="begin"/>
        </w:r>
        <w:r>
          <w:rPr>
            <w:webHidden/>
          </w:rPr>
          <w:instrText xml:space="preserve"> PAGEREF _Toc225358563 \h </w:instrText>
        </w:r>
        <w:r>
          <w:rPr>
            <w:webHidden/>
          </w:rPr>
        </w:r>
        <w:r>
          <w:rPr>
            <w:webHidden/>
          </w:rPr>
          <w:fldChar w:fldCharType="separate"/>
        </w:r>
        <w:r>
          <w:rPr>
            <w:webHidden/>
          </w:rPr>
          <w:t>13</w:t>
        </w:r>
        <w:r>
          <w:rPr>
            <w:webHidden/>
          </w:rPr>
          <w:fldChar w:fldCharType="end"/>
        </w:r>
      </w:hyperlink>
    </w:p>
    <w:p w14:paraId="033308EF" w14:textId="1E49D585" w:rsidR="00264EE9" w:rsidRDefault="00264EE9">
      <w:pPr>
        <w:pStyle w:val="TOC1"/>
        <w:rPr>
          <w:rFonts w:asciiTheme="minorHAnsi" w:eastAsiaTheme="minorEastAsia" w:hAnsiTheme="minorHAnsi" w:cstheme="minorBidi"/>
          <w:b w:val="0"/>
          <w:bCs w:val="0"/>
          <w:caps w:val="0"/>
          <w:color w:val="auto"/>
          <w:kern w:val="2"/>
          <w:sz w:val="24"/>
          <w:szCs w:val="24"/>
          <w:lang w:val="es-ES" w:eastAsia="es-ES"/>
          <w14:ligatures w14:val="standardContextual"/>
        </w:rPr>
      </w:pPr>
      <w:hyperlink w:anchor="_Toc225358564" w:history="1">
        <w:r w:rsidRPr="00CF4EE3">
          <w:rPr>
            <w:rStyle w:val="Hyperlink"/>
          </w:rPr>
          <w:t>10.Anexos</w:t>
        </w:r>
        <w:r>
          <w:rPr>
            <w:webHidden/>
          </w:rPr>
          <w:tab/>
        </w:r>
        <w:r>
          <w:rPr>
            <w:webHidden/>
          </w:rPr>
          <w:fldChar w:fldCharType="begin"/>
        </w:r>
        <w:r>
          <w:rPr>
            <w:webHidden/>
          </w:rPr>
          <w:instrText xml:space="preserve"> PAGEREF _Toc225358564 \h </w:instrText>
        </w:r>
        <w:r>
          <w:rPr>
            <w:webHidden/>
          </w:rPr>
        </w:r>
        <w:r>
          <w:rPr>
            <w:webHidden/>
          </w:rPr>
          <w:fldChar w:fldCharType="separate"/>
        </w:r>
        <w:r>
          <w:rPr>
            <w:webHidden/>
          </w:rPr>
          <w:t>14</w:t>
        </w:r>
        <w:r>
          <w:rPr>
            <w:webHidden/>
          </w:rPr>
          <w:fldChar w:fldCharType="end"/>
        </w:r>
      </w:hyperlink>
    </w:p>
    <w:p w14:paraId="3E0A5396" w14:textId="57EA6076" w:rsidR="00E62513" w:rsidRPr="00C74E80" w:rsidRDefault="00994BD1" w:rsidP="008530F9">
      <w:pPr>
        <w:pStyle w:val="Heading1"/>
        <w:numPr>
          <w:ilvl w:val="0"/>
          <w:numId w:val="24"/>
        </w:numPr>
      </w:pPr>
      <w:r>
        <w:lastRenderedPageBreak/>
        <w:fldChar w:fldCharType="end"/>
      </w:r>
      <w:bookmarkStart w:id="0" w:name="_Toc225358539"/>
      <w:r w:rsidR="00CB0B20">
        <w:t>RESUMEN EJECUTIVO</w:t>
      </w:r>
      <w:bookmarkEnd w:id="0"/>
    </w:p>
    <w:p w14:paraId="70330F98" w14:textId="0D4A73F8" w:rsidR="00CB0B20" w:rsidRDefault="00CB0B20" w:rsidP="00CB0B20">
      <w:pPr>
        <w:pStyle w:val="ENDS-Nunito"/>
      </w:pPr>
      <w:r>
        <w:t xml:space="preserve">El presente documento </w:t>
      </w:r>
      <w:r w:rsidR="000F04BF">
        <w:t xml:space="preserve">hace referencia a una guía sobre el catálogo del ENDS. Este catálogo es </w:t>
      </w:r>
      <w:r w:rsidR="000F04BF" w:rsidRPr="000F04BF">
        <w:t>el repositorio oficial de conjuntos de datos del Espacio Nacional de Datos de Salud (ENDS), la infraestructura pública española diseñada para integrar, armonizar y reutilizar datos sanitarios de forma segura y estandarizada.</w:t>
      </w:r>
    </w:p>
    <w:p w14:paraId="14F67766" w14:textId="3A0AB676" w:rsidR="000F04BF" w:rsidRDefault="000F04BF" w:rsidP="00CB0B20">
      <w:pPr>
        <w:pStyle w:val="ENDS-Nunito"/>
      </w:pPr>
      <w:r>
        <w:t xml:space="preserve">En este catálogo se describen aquellos conjuntos de datos disponibles dentro del ENDS. Incluye datos epidemiológicos, asistenciales, ambientales entre otros. </w:t>
      </w:r>
      <w:r w:rsidRPr="000F04BF">
        <w:t>Su función es facilitar el descubrimiento, acceso controlado y reutilización de datos de salud para investigación, análisis, innovación y toma de decisiones en salud pública.</w:t>
      </w:r>
      <w:sdt>
        <w:sdtPr>
          <w:id w:val="-1669406018"/>
          <w:citation/>
        </w:sdtPr>
        <w:sdtContent>
          <w:r>
            <w:fldChar w:fldCharType="begin"/>
          </w:r>
          <w:r w:rsidRPr="000F04BF">
            <w:rPr>
              <w:lang w:val="es-ES"/>
            </w:rPr>
            <w:instrText xml:space="preserve"> CITATION Sec \l 1033 </w:instrText>
          </w:r>
          <w:r>
            <w:fldChar w:fldCharType="separate"/>
          </w:r>
          <w:r w:rsidRPr="000F04BF">
            <w:rPr>
              <w:noProof/>
              <w:lang w:val="es-ES"/>
            </w:rPr>
            <w:t xml:space="preserve"> </w:t>
          </w:r>
          <w:r>
            <w:rPr>
              <w:noProof/>
              <w:lang w:val="en-US"/>
            </w:rPr>
            <w:t>(Digital, n.d.)</w:t>
          </w:r>
          <w:r>
            <w:fldChar w:fldCharType="end"/>
          </w:r>
        </w:sdtContent>
      </w:sdt>
    </w:p>
    <w:p w14:paraId="361E35E0" w14:textId="77777777" w:rsidR="00264EE9" w:rsidRDefault="00264EE9" w:rsidP="00CB0B20">
      <w:pPr>
        <w:pStyle w:val="ENDS-Nunito"/>
      </w:pPr>
    </w:p>
    <w:p w14:paraId="5F36B6E2" w14:textId="5AF6D3DD" w:rsidR="000F04BF" w:rsidRDefault="000F04BF" w:rsidP="008530F9">
      <w:pPr>
        <w:pStyle w:val="Heading2"/>
        <w:numPr>
          <w:ilvl w:val="1"/>
          <w:numId w:val="25"/>
        </w:numPr>
      </w:pPr>
      <w:bookmarkStart w:id="1" w:name="_Toc225358540"/>
      <w:r>
        <w:t>Objetivos</w:t>
      </w:r>
      <w:bookmarkEnd w:id="1"/>
    </w:p>
    <w:p w14:paraId="62AC0ACB" w14:textId="7340C254" w:rsidR="000F04BF" w:rsidRDefault="000F04BF" w:rsidP="000F04BF">
      <w:pPr>
        <w:pStyle w:val="ENDS-Nunito"/>
      </w:pPr>
      <w:r>
        <w:t>Esta guía tiene como objetivo proporcionar una</w:t>
      </w:r>
      <w:r w:rsidR="00AC4A43">
        <w:t xml:space="preserve"> descripción estructurada y operativa para la correcta cumplimentación de los metadatos del Catálogo Público. Su finalidad es facilitar la comprensión de los campos del catálogo a los investigadores y equipos técnicos que tengan intención de añadir conjuntos de datos.</w:t>
      </w:r>
    </w:p>
    <w:p w14:paraId="464C6852" w14:textId="139E7222" w:rsidR="00AC4A43" w:rsidRDefault="00AC4A43" w:rsidP="000F04BF">
      <w:pPr>
        <w:pStyle w:val="ENDS-Nunito"/>
      </w:pPr>
      <w:r w:rsidRPr="3E8EA2E7">
        <w:rPr>
          <w:lang w:val="es-ES"/>
        </w:rPr>
        <w:t xml:space="preserve">Además, presenta ejemplos que garantizan coherencia conforme al estándar </w:t>
      </w:r>
      <w:proofErr w:type="spellStart"/>
      <w:r w:rsidRPr="3E8EA2E7">
        <w:rPr>
          <w:lang w:val="es-ES"/>
        </w:rPr>
        <w:t>HealthDCAT</w:t>
      </w:r>
      <w:proofErr w:type="spellEnd"/>
      <w:r w:rsidRPr="3E8EA2E7">
        <w:rPr>
          <w:lang w:val="es-ES"/>
        </w:rPr>
        <w:t>-AP y el Espacio Europeo de Datos Sanitarios.</w:t>
      </w:r>
    </w:p>
    <w:p w14:paraId="6F6E1E0B" w14:textId="77777777" w:rsidR="00264EE9" w:rsidRDefault="00264EE9" w:rsidP="000F04BF">
      <w:pPr>
        <w:pStyle w:val="ENDS-Nunito"/>
      </w:pPr>
    </w:p>
    <w:p w14:paraId="04DDF19D" w14:textId="0719F1FF" w:rsidR="00AC4A43" w:rsidRDefault="00AC4A43" w:rsidP="008530F9">
      <w:pPr>
        <w:pStyle w:val="Heading2"/>
        <w:numPr>
          <w:ilvl w:val="1"/>
          <w:numId w:val="25"/>
        </w:numPr>
      </w:pPr>
      <w:bookmarkStart w:id="2" w:name="_Toc225358541"/>
      <w:r>
        <w:t>A quién va dirigida</w:t>
      </w:r>
      <w:bookmarkEnd w:id="2"/>
    </w:p>
    <w:p w14:paraId="4801C61C" w14:textId="68579C3A" w:rsidR="00AC4A43" w:rsidRDefault="00AC4A43" w:rsidP="00AC4A43">
      <w:pPr>
        <w:pStyle w:val="ENDS-Nunito"/>
      </w:pPr>
      <w:r>
        <w:t>Esta guía va dirigida a diferentes perfiles en el ámbito de la salud y la investigación como los grupos que se comentan a continuación:</w:t>
      </w:r>
    </w:p>
    <w:p w14:paraId="5B2DA847" w14:textId="77777777" w:rsidR="00AC4A43" w:rsidRPr="00AC4A43" w:rsidRDefault="00AC4A43" w:rsidP="00AC4A43">
      <w:pPr>
        <w:pStyle w:val="ENDS-Nunito"/>
        <w:rPr>
          <w:lang w:val="es-ES"/>
        </w:rPr>
      </w:pPr>
      <w:r w:rsidRPr="00AC4A43">
        <w:rPr>
          <w:lang w:val="es-ES"/>
        </w:rPr>
        <w:t>• Investigadores que generen o publiquen conjuntos de datos dentro del catálogo.</w:t>
      </w:r>
    </w:p>
    <w:p w14:paraId="019D81F7" w14:textId="77777777" w:rsidR="00AC4A43" w:rsidRPr="00AC4A43" w:rsidRDefault="00AC4A43" w:rsidP="00AC4A43">
      <w:pPr>
        <w:pStyle w:val="ENDS-Nunito"/>
        <w:rPr>
          <w:lang w:val="es-ES"/>
        </w:rPr>
      </w:pPr>
      <w:r w:rsidRPr="00AC4A43">
        <w:rPr>
          <w:lang w:val="es-ES"/>
        </w:rPr>
        <w:t>• Personal técnico encargado de preparar, revisar o validar metadatos.</w:t>
      </w:r>
    </w:p>
    <w:p w14:paraId="128F8FDD" w14:textId="77777777" w:rsidR="00AC4A43" w:rsidRPr="00AC4A43" w:rsidRDefault="00AC4A43" w:rsidP="00AC4A43">
      <w:pPr>
        <w:pStyle w:val="ENDS-Nunito"/>
        <w:rPr>
          <w:lang w:val="es-ES"/>
        </w:rPr>
      </w:pPr>
      <w:r w:rsidRPr="00AC4A43">
        <w:rPr>
          <w:lang w:val="es-ES"/>
        </w:rPr>
        <w:t>• Equipos del CSIC y otras instituciones que participen en la carga de datos o en la actualización del catálogo.</w:t>
      </w:r>
    </w:p>
    <w:p w14:paraId="513E8470" w14:textId="7BE3B812" w:rsidR="00AC4A43" w:rsidRDefault="00AC4A43" w:rsidP="00AC4A43">
      <w:pPr>
        <w:pStyle w:val="ENDS-Nunito"/>
        <w:rPr>
          <w:lang w:val="es-ES"/>
        </w:rPr>
      </w:pPr>
      <w:r w:rsidRPr="00AC4A43">
        <w:rPr>
          <w:lang w:val="es-ES"/>
        </w:rPr>
        <w:t>• Usuarios que necesiten comprender la estructura de metadatos y los requisitos normativos asociados a la publicación de datos sanitarios y científicos.</w:t>
      </w:r>
    </w:p>
    <w:p w14:paraId="45928A46" w14:textId="77777777" w:rsidR="00264EE9" w:rsidRDefault="00264EE9" w:rsidP="00AC4A43">
      <w:pPr>
        <w:pStyle w:val="ENDS-Nunito"/>
        <w:rPr>
          <w:lang w:val="es-ES"/>
        </w:rPr>
      </w:pPr>
    </w:p>
    <w:p w14:paraId="590185E3" w14:textId="77777777" w:rsidR="00264EE9" w:rsidRDefault="00264EE9" w:rsidP="00AC4A43">
      <w:pPr>
        <w:pStyle w:val="ENDS-Nunito"/>
        <w:rPr>
          <w:lang w:val="es-ES"/>
        </w:rPr>
      </w:pPr>
    </w:p>
    <w:p w14:paraId="30F2F9F1" w14:textId="77777777" w:rsidR="00264EE9" w:rsidRPr="00AC4A43" w:rsidRDefault="00264EE9" w:rsidP="00AC4A43">
      <w:pPr>
        <w:pStyle w:val="ENDS-Nunito"/>
        <w:rPr>
          <w:lang w:val="es-ES"/>
        </w:rPr>
      </w:pPr>
    </w:p>
    <w:p w14:paraId="620A67FA" w14:textId="024ACABD" w:rsidR="00AC4A43" w:rsidRDefault="00AC4A43" w:rsidP="008530F9">
      <w:pPr>
        <w:pStyle w:val="Heading2"/>
        <w:numPr>
          <w:ilvl w:val="1"/>
          <w:numId w:val="25"/>
        </w:numPr>
      </w:pPr>
      <w:bookmarkStart w:id="3" w:name="_Toc225358542"/>
      <w:r>
        <w:lastRenderedPageBreak/>
        <w:t>Limitaciones del presente documento</w:t>
      </w:r>
      <w:bookmarkEnd w:id="3"/>
    </w:p>
    <w:p w14:paraId="4A719415" w14:textId="310F904A" w:rsidR="00AC4A43" w:rsidRDefault="00AC4A43" w:rsidP="00AC4A43">
      <w:pPr>
        <w:pStyle w:val="ENDS-Nunito"/>
      </w:pPr>
      <w:r w:rsidRPr="3E8EA2E7">
        <w:rPr>
          <w:lang w:val="es-ES"/>
        </w:rPr>
        <w:t xml:space="preserve">Este documento incluirá contenido como la </w:t>
      </w:r>
      <w:r w:rsidRPr="002D0254">
        <w:t>definición</w:t>
      </w:r>
      <w:r w:rsidRPr="3E8EA2E7">
        <w:rPr>
          <w:lang w:val="es-ES"/>
        </w:rPr>
        <w:t xml:space="preserve"> detallada de los campos del modelado de metadatos, criterios para completar correctamente </w:t>
      </w:r>
      <w:r w:rsidR="0041486C">
        <w:rPr>
          <w:lang w:val="es-ES"/>
        </w:rPr>
        <w:t>el</w:t>
      </w:r>
      <w:r w:rsidRPr="3E8EA2E7">
        <w:rPr>
          <w:lang w:val="es-ES"/>
        </w:rPr>
        <w:t xml:space="preserve"> bloque </w:t>
      </w:r>
      <w:r w:rsidR="0041486C">
        <w:rPr>
          <w:lang w:val="es-ES"/>
        </w:rPr>
        <w:t>de c</w:t>
      </w:r>
      <w:r w:rsidRPr="3E8EA2E7">
        <w:rPr>
          <w:lang w:val="es-ES"/>
        </w:rPr>
        <w:t xml:space="preserve">onjunto de </w:t>
      </w:r>
      <w:r w:rsidR="0041486C">
        <w:rPr>
          <w:lang w:val="es-ES"/>
        </w:rPr>
        <w:t xml:space="preserve">datos, </w:t>
      </w:r>
      <w:r w:rsidRPr="3E8EA2E7">
        <w:rPr>
          <w:lang w:val="es-ES"/>
        </w:rPr>
        <w:t xml:space="preserve">explicaciones y ejemplos para mejorar el entendimiento por parte del interesado, pautas para la interoperabilidad con </w:t>
      </w:r>
      <w:proofErr w:type="spellStart"/>
      <w:r w:rsidRPr="3E8EA2E7">
        <w:rPr>
          <w:lang w:val="es-ES"/>
        </w:rPr>
        <w:t>HealthDCAT</w:t>
      </w:r>
      <w:proofErr w:type="spellEnd"/>
      <w:r w:rsidRPr="3E8EA2E7">
        <w:rPr>
          <w:lang w:val="es-ES"/>
        </w:rPr>
        <w:t>-AP, indicaciones sobre roles y responsabilidades que pueden resultar complejas de entender, así como normativas aplicables a ciertos campos.</w:t>
      </w:r>
    </w:p>
    <w:p w14:paraId="0F05A3CC" w14:textId="77777777" w:rsidR="00A0341F" w:rsidRDefault="00AC4A43" w:rsidP="00AC4A43">
      <w:pPr>
        <w:pStyle w:val="ENDS-Nunito"/>
        <w:rPr>
          <w:lang w:val="es-ES"/>
        </w:rPr>
      </w:pPr>
      <w:r w:rsidRPr="3E8EA2E7">
        <w:rPr>
          <w:lang w:val="es-ES"/>
        </w:rPr>
        <w:t xml:space="preserve">Sin embargo, lo que no se tendrá en cuenta, será el uso de la plataforma, ni procedimientos internos específicos </w:t>
      </w:r>
      <w:r w:rsidR="00264EE9" w:rsidRPr="3E8EA2E7">
        <w:rPr>
          <w:lang w:val="es-ES"/>
        </w:rPr>
        <w:t xml:space="preserve">sobre la generación de un </w:t>
      </w:r>
      <w:proofErr w:type="spellStart"/>
      <w:r w:rsidR="00264EE9" w:rsidRPr="3E8EA2E7">
        <w:rPr>
          <w:lang w:val="es-ES"/>
        </w:rPr>
        <w:t>dataset</w:t>
      </w:r>
      <w:proofErr w:type="spellEnd"/>
      <w:r w:rsidR="00264EE9" w:rsidRPr="3E8EA2E7">
        <w:rPr>
          <w:lang w:val="es-ES"/>
        </w:rPr>
        <w:t>. Tampoco se tendrá en cuenta aspectos legales que requieran asesoramiento jurídico.</w:t>
      </w:r>
    </w:p>
    <w:p w14:paraId="779C6DAD" w14:textId="63072331" w:rsidR="00A0341F" w:rsidRPr="00A0341F" w:rsidRDefault="00A0341F" w:rsidP="00A0341F">
      <w:pPr>
        <w:pStyle w:val="ENDS-Nunito"/>
        <w:rPr>
          <w:lang w:val="es-ES"/>
        </w:rPr>
      </w:pPr>
      <w:r w:rsidRPr="00A0341F">
        <w:rPr>
          <w:lang w:val="es-ES"/>
        </w:rPr>
        <w:t xml:space="preserve">Tampoco se tendrán en cuenta otros bloques complementarios al catálogo. Esto se debe a que nuestro asistente no contempla, en ninguna de sus funcionalidades, la implementación de nuevos campos en los bloques de Distribución, Analítica o Muestras, a diferencia de lo que sí plantea el </w:t>
      </w:r>
      <w:proofErr w:type="gramStart"/>
      <w:r w:rsidRPr="00A0341F">
        <w:rPr>
          <w:lang w:val="es-ES"/>
        </w:rPr>
        <w:t>Asistente</w:t>
      </w:r>
      <w:r>
        <w:rPr>
          <w:lang w:val="es-ES"/>
        </w:rPr>
        <w:t>(</w:t>
      </w:r>
      <w:proofErr w:type="gramEnd"/>
      <w:r w:rsidRPr="00A0341F">
        <w:rPr>
          <w:lang w:val="es-ES"/>
        </w:rPr>
        <w:fldChar w:fldCharType="begin"/>
      </w:r>
      <w:r w:rsidRPr="00A0341F">
        <w:rPr>
          <w:lang w:val="es-ES"/>
        </w:rPr>
        <w:instrText>HYPERLINK "https://acceptance.data.health.europa.eu/healthdata-central-platform/datasetDescriptionAssistant?locale=es"</w:instrText>
      </w:r>
      <w:r w:rsidRPr="00A0341F">
        <w:rPr>
          <w:lang w:val="es-ES"/>
        </w:rPr>
      </w:r>
      <w:r w:rsidRPr="00A0341F">
        <w:rPr>
          <w:lang w:val="es-ES"/>
        </w:rPr>
        <w:fldChar w:fldCharType="separate"/>
      </w:r>
      <w:r w:rsidRPr="00A0341F">
        <w:rPr>
          <w:rStyle w:val="Hyperlink"/>
          <w:lang w:val="es-ES"/>
        </w:rPr>
        <w:t xml:space="preserve">Asistente de descripción del conjunto de datos - </w:t>
      </w:r>
      <w:proofErr w:type="spellStart"/>
      <w:r w:rsidRPr="00A0341F">
        <w:rPr>
          <w:rStyle w:val="Hyperlink"/>
          <w:lang w:val="es-ES"/>
        </w:rPr>
        <w:t>HealthData@EU</w:t>
      </w:r>
      <w:proofErr w:type="spellEnd"/>
      <w:r w:rsidRPr="00A0341F">
        <w:rPr>
          <w:lang w:val="es-ES"/>
        </w:rPr>
        <w:fldChar w:fldCharType="end"/>
      </w:r>
      <w:r>
        <w:rPr>
          <w:lang w:val="es-ES"/>
        </w:rPr>
        <w:t>)</w:t>
      </w:r>
      <w:r w:rsidRPr="00A0341F">
        <w:rPr>
          <w:lang w:val="es-ES"/>
        </w:rPr>
        <w:t>.</w:t>
      </w:r>
    </w:p>
    <w:p w14:paraId="797A6928" w14:textId="38ABDDD8" w:rsidR="00A0341F" w:rsidRPr="00A0341F" w:rsidRDefault="00A0341F" w:rsidP="00A0341F">
      <w:pPr>
        <w:pStyle w:val="ENDS-Nunito"/>
        <w:rPr>
          <w:lang w:val="es-ES"/>
        </w:rPr>
      </w:pPr>
      <w:r w:rsidRPr="00A0341F">
        <w:rPr>
          <w:lang w:val="es-ES"/>
        </w:rPr>
        <w:t xml:space="preserve">La principal razón es que estos campos no son obligatorios y están sujetos a actualizaciones constantes por parte de la Unión Europea. Dado que la versión final del marco normativo está prevista para 2027, con este documento se pretende asegurar que el conjunto de datos sea válido y pueda tener visibilidad en la página web europea donde se publican otros conjuntos de </w:t>
      </w:r>
      <w:proofErr w:type="gramStart"/>
      <w:r w:rsidRPr="00A0341F">
        <w:rPr>
          <w:lang w:val="es-ES"/>
        </w:rPr>
        <w:t>datos</w:t>
      </w:r>
      <w:r>
        <w:rPr>
          <w:lang w:val="es-ES"/>
        </w:rPr>
        <w:t>(</w:t>
      </w:r>
      <w:proofErr w:type="gramEnd"/>
      <w:r w:rsidRPr="00A0341F">
        <w:rPr>
          <w:lang w:val="es-ES"/>
        </w:rPr>
        <w:fldChar w:fldCharType="begin"/>
      </w:r>
      <w:r w:rsidRPr="00A0341F">
        <w:rPr>
          <w:lang w:val="es-ES"/>
        </w:rPr>
        <w:instrText>HYPERLINK "https://data.europa.eu/en"</w:instrText>
      </w:r>
      <w:r w:rsidRPr="00A0341F">
        <w:rPr>
          <w:lang w:val="es-ES"/>
        </w:rPr>
      </w:r>
      <w:r w:rsidRPr="00A0341F">
        <w:rPr>
          <w:lang w:val="es-ES"/>
        </w:rPr>
        <w:fldChar w:fldCharType="separate"/>
      </w:r>
      <w:r w:rsidRPr="00A0341F">
        <w:rPr>
          <w:rStyle w:val="Hyperlink"/>
          <w:lang w:val="es-ES"/>
        </w:rPr>
        <w:t xml:space="preserve">The </w:t>
      </w:r>
      <w:proofErr w:type="spellStart"/>
      <w:r w:rsidRPr="00A0341F">
        <w:rPr>
          <w:rStyle w:val="Hyperlink"/>
          <w:lang w:val="es-ES"/>
        </w:rPr>
        <w:t>European</w:t>
      </w:r>
      <w:proofErr w:type="spellEnd"/>
      <w:r w:rsidRPr="00A0341F">
        <w:rPr>
          <w:rStyle w:val="Hyperlink"/>
          <w:lang w:val="es-ES"/>
        </w:rPr>
        <w:t xml:space="preserve"> Data Portal</w:t>
      </w:r>
      <w:r w:rsidRPr="00A0341F">
        <w:rPr>
          <w:lang w:val="es-ES"/>
        </w:rPr>
        <w:fldChar w:fldCharType="end"/>
      </w:r>
      <w:r>
        <w:rPr>
          <w:lang w:val="es-ES"/>
        </w:rPr>
        <w:t>)</w:t>
      </w:r>
      <w:r w:rsidRPr="00A0341F">
        <w:rPr>
          <w:lang w:val="es-ES"/>
        </w:rPr>
        <w:t>.</w:t>
      </w:r>
    </w:p>
    <w:p w14:paraId="3390DAB9" w14:textId="68210E14" w:rsidR="00A0341F" w:rsidRDefault="00A0341F" w:rsidP="00A0341F">
      <w:pPr>
        <w:pStyle w:val="ENDS-Nunito"/>
        <w:rPr>
          <w:lang w:val="es-ES"/>
        </w:rPr>
      </w:pPr>
      <w:r w:rsidRPr="00A0341F">
        <w:rPr>
          <w:lang w:val="es-ES"/>
        </w:rPr>
        <w:t>Consideramos que añadir más información de la necesaria podría dar lugar a malentendidos, dependiendo del momento en que se consulte el documento. Por ello, también será necesario tener en cuenta la actualización periódica de este documento para garantizar la correcta implementación de la catalogación de conjuntos de datos para los usuarios interesados.</w:t>
      </w:r>
    </w:p>
    <w:p w14:paraId="7EA56D85" w14:textId="447F58F1" w:rsidR="00264EE9" w:rsidRPr="00AC4A43" w:rsidRDefault="00264EE9" w:rsidP="00AC4A43">
      <w:pPr>
        <w:pStyle w:val="ENDS-Nunito"/>
      </w:pPr>
      <w:r>
        <w:t>En resumen, este documento será en una gran ayuda a aquellas personas que tengan un mínimo de conocimiento sobre la catalogación y uso de la herramienta descriptiva del catálogo</w:t>
      </w:r>
      <w:r w:rsidR="00A0341F">
        <w:t>, pero también a aquellos usuarios que sólo quieran consultar los campos.</w:t>
      </w:r>
    </w:p>
    <w:p w14:paraId="43CAED1A" w14:textId="1A96D591" w:rsidR="000F04BF" w:rsidRDefault="000F04BF" w:rsidP="00AC4A43">
      <w:pPr>
        <w:pStyle w:val="ENDS-Nunito"/>
      </w:pPr>
    </w:p>
    <w:p w14:paraId="62F87939" w14:textId="77777777" w:rsidR="00264EE9" w:rsidRDefault="00264EE9" w:rsidP="00AC4A43">
      <w:pPr>
        <w:pStyle w:val="ENDS-Nunito"/>
      </w:pPr>
    </w:p>
    <w:p w14:paraId="27E5CD30" w14:textId="77777777" w:rsidR="00264EE9" w:rsidRDefault="00264EE9" w:rsidP="00AC4A43">
      <w:pPr>
        <w:pStyle w:val="ENDS-Nunito"/>
      </w:pPr>
    </w:p>
    <w:p w14:paraId="3712503B" w14:textId="66FE671C" w:rsidR="00264EE9" w:rsidRDefault="00264EE9" w:rsidP="008530F9">
      <w:pPr>
        <w:pStyle w:val="Heading1"/>
        <w:numPr>
          <w:ilvl w:val="0"/>
          <w:numId w:val="24"/>
        </w:numPr>
      </w:pPr>
      <w:bookmarkStart w:id="4" w:name="_Toc225358543"/>
      <w:r>
        <w:lastRenderedPageBreak/>
        <w:t>Introducción</w:t>
      </w:r>
      <w:bookmarkEnd w:id="4"/>
    </w:p>
    <w:p w14:paraId="134A43F2" w14:textId="231D6E1D" w:rsidR="00B97A84" w:rsidRDefault="00B97A84" w:rsidP="00B97A84">
      <w:pPr>
        <w:rPr>
          <w:lang w:val="es-ES_tradnl"/>
        </w:rPr>
      </w:pPr>
      <w:r>
        <w:rPr>
          <w:lang w:val="es-ES_tradnl"/>
        </w:rPr>
        <w:t>El Catálogo const</w:t>
      </w:r>
      <w:r w:rsidR="00C40D51">
        <w:rPr>
          <w:lang w:val="es-ES_tradnl"/>
        </w:rPr>
        <w:t>ituye un punto centralizado</w:t>
      </w:r>
      <w:r w:rsidR="00E52331">
        <w:rPr>
          <w:lang w:val="es-ES_tradnl"/>
        </w:rPr>
        <w:t xml:space="preserve"> para la publicación, consulta</w:t>
      </w:r>
      <w:r w:rsidR="005F645E">
        <w:rPr>
          <w:lang w:val="es-ES_tradnl"/>
        </w:rPr>
        <w:t xml:space="preserve"> y reutilización de conjuntos de datos </w:t>
      </w:r>
      <w:r w:rsidR="009A4827">
        <w:rPr>
          <w:lang w:val="es-ES_tradnl"/>
        </w:rPr>
        <w:t xml:space="preserve">en el ámbito sanitario y de investigación. Su principal objetivo es mejorar la accesibilidad a los datos, favorecer la interoperabilidad entre instituciones </w:t>
      </w:r>
      <w:r w:rsidR="00FC5E57">
        <w:rPr>
          <w:lang w:val="es-ES_tradnl"/>
        </w:rPr>
        <w:t xml:space="preserve">y garantizar que la información se describe siguiendo </w:t>
      </w:r>
      <w:r w:rsidR="008F7D24">
        <w:rPr>
          <w:lang w:val="es-ES_tradnl"/>
        </w:rPr>
        <w:t>estándares</w:t>
      </w:r>
      <w:r w:rsidR="00FC5E57">
        <w:rPr>
          <w:lang w:val="es-ES_tradnl"/>
        </w:rPr>
        <w:t xml:space="preserve"> </w:t>
      </w:r>
      <w:r w:rsidR="008A0F7C">
        <w:rPr>
          <w:lang w:val="es-ES_tradnl"/>
        </w:rPr>
        <w:t xml:space="preserve">marcados por </w:t>
      </w:r>
      <w:r w:rsidR="0005225C">
        <w:rPr>
          <w:lang w:val="es-ES_tradnl"/>
        </w:rPr>
        <w:t>el Espacio Europeo de Datos Sanitarios</w:t>
      </w:r>
      <w:sdt>
        <w:sdtPr>
          <w:rPr>
            <w:lang w:val="es-ES_tradnl"/>
          </w:rPr>
          <w:id w:val="309532237"/>
          <w:citation/>
        </w:sdtPr>
        <w:sdtContent>
          <w:r w:rsidR="008F7D24">
            <w:rPr>
              <w:lang w:val="es-ES_tradnl"/>
            </w:rPr>
            <w:fldChar w:fldCharType="begin"/>
          </w:r>
          <w:r w:rsidR="008F7D24" w:rsidRPr="008F7D24">
            <w:instrText xml:space="preserve"> CITATION Eur1 \l 1033 </w:instrText>
          </w:r>
          <w:r w:rsidR="008F7D24">
            <w:rPr>
              <w:lang w:val="es-ES_tradnl"/>
            </w:rPr>
            <w:fldChar w:fldCharType="separate"/>
          </w:r>
          <w:r w:rsidR="008F7D24" w:rsidRPr="008F7D24">
            <w:rPr>
              <w:noProof/>
            </w:rPr>
            <w:t xml:space="preserve"> (European Commission, n.d.)</w:t>
          </w:r>
          <w:r w:rsidR="008F7D24">
            <w:rPr>
              <w:lang w:val="es-ES_tradnl"/>
            </w:rPr>
            <w:fldChar w:fldCharType="end"/>
          </w:r>
        </w:sdtContent>
      </w:sdt>
      <w:r w:rsidR="00AA4517">
        <w:rPr>
          <w:lang w:val="es-ES_tradnl"/>
        </w:rPr>
        <w:t xml:space="preserve">. Para ello, el catálogo se basa en </w:t>
      </w:r>
      <w:r w:rsidR="00BA38AA">
        <w:rPr>
          <w:lang w:val="es-ES_tradnl"/>
        </w:rPr>
        <w:t xml:space="preserve">la estructura DCAT-AP(W3C) y </w:t>
      </w:r>
      <w:proofErr w:type="spellStart"/>
      <w:r w:rsidR="00BA38AA">
        <w:rPr>
          <w:lang w:val="es-ES_tradnl"/>
        </w:rPr>
        <w:t>HealthDCAT</w:t>
      </w:r>
      <w:proofErr w:type="spellEnd"/>
      <w:r w:rsidR="00BA38AA">
        <w:rPr>
          <w:lang w:val="es-ES_tradnl"/>
        </w:rPr>
        <w:t xml:space="preserve">-AP </w:t>
      </w:r>
      <w:proofErr w:type="spellStart"/>
      <w:r w:rsidR="00BA38AA">
        <w:rPr>
          <w:lang w:val="es-ES_tradnl"/>
        </w:rPr>
        <w:t>Release</w:t>
      </w:r>
      <w:proofErr w:type="spellEnd"/>
      <w:r w:rsidR="00BA38AA">
        <w:rPr>
          <w:lang w:val="es-ES_tradnl"/>
        </w:rPr>
        <w:t xml:space="preserve"> 6</w:t>
      </w:r>
      <w:r w:rsidR="00765047">
        <w:rPr>
          <w:lang w:val="es-ES_tradnl"/>
        </w:rPr>
        <w:t xml:space="preserve"> (</w:t>
      </w:r>
      <w:proofErr w:type="spellStart"/>
      <w:r w:rsidR="00765047">
        <w:rPr>
          <w:lang w:val="es-ES_tradnl"/>
        </w:rPr>
        <w:t>HealthData@EU</w:t>
      </w:r>
      <w:proofErr w:type="spellEnd"/>
      <w:r w:rsidR="00765047">
        <w:rPr>
          <w:lang w:val="es-ES_tradnl"/>
        </w:rPr>
        <w:t xml:space="preserve">), </w:t>
      </w:r>
      <w:r w:rsidR="00AF32A4">
        <w:rPr>
          <w:lang w:val="es-ES_tradnl"/>
        </w:rPr>
        <w:t xml:space="preserve">que </w:t>
      </w:r>
      <w:r w:rsidR="00B30A90">
        <w:rPr>
          <w:lang w:val="es-ES_tradnl"/>
        </w:rPr>
        <w:t>establecen cómo deben estructurarse y documentarse los metadatos.</w:t>
      </w:r>
    </w:p>
    <w:p w14:paraId="37EEDED8" w14:textId="6F873A7D" w:rsidR="00132093" w:rsidRPr="00A0341F" w:rsidRDefault="005702A9" w:rsidP="0008509B">
      <w:pPr>
        <w:rPr>
          <w:lang w:val="es-ES_tradnl"/>
        </w:rPr>
      </w:pPr>
      <w:r>
        <w:rPr>
          <w:lang w:val="es-ES_tradnl"/>
        </w:rPr>
        <w:t>Una correcta implementación de los</w:t>
      </w:r>
      <w:r w:rsidR="008A6432">
        <w:rPr>
          <w:lang w:val="es-ES_tradnl"/>
        </w:rPr>
        <w:t xml:space="preserve"> metadatos </w:t>
      </w:r>
      <w:r w:rsidR="00E068D9">
        <w:rPr>
          <w:lang w:val="es-ES_tradnl"/>
        </w:rPr>
        <w:t xml:space="preserve">conlleva </w:t>
      </w:r>
      <w:r w:rsidR="00FE350E">
        <w:rPr>
          <w:lang w:val="es-ES_tradnl"/>
        </w:rPr>
        <w:t xml:space="preserve">que los conjuntos de datos sean </w:t>
      </w:r>
      <w:proofErr w:type="spellStart"/>
      <w:r w:rsidR="00FE350E">
        <w:rPr>
          <w:lang w:val="es-ES_tradnl"/>
        </w:rPr>
        <w:t>encontrables</w:t>
      </w:r>
      <w:proofErr w:type="spellEnd"/>
      <w:r w:rsidR="00FE350E">
        <w:rPr>
          <w:lang w:val="es-ES_tradnl"/>
        </w:rPr>
        <w:t>, comprensibles y reutilizables</w:t>
      </w:r>
      <w:r w:rsidR="00CC2B08">
        <w:rPr>
          <w:lang w:val="es-ES_tradnl"/>
        </w:rPr>
        <w:t xml:space="preserve"> según los principios FAIR</w:t>
      </w:r>
      <w:r w:rsidR="00FE350E">
        <w:rPr>
          <w:lang w:val="es-ES_tradnl"/>
        </w:rPr>
        <w:t xml:space="preserve"> por otros equipos técnicos</w:t>
      </w:r>
      <w:r w:rsidR="007E761A">
        <w:rPr>
          <w:lang w:val="es-ES_tradnl"/>
        </w:rPr>
        <w:t xml:space="preserve"> e investigadores</w:t>
      </w:r>
      <w:sdt>
        <w:sdtPr>
          <w:rPr>
            <w:lang w:val="es-ES_tradnl"/>
          </w:rPr>
          <w:id w:val="2016184042"/>
          <w:citation/>
        </w:sdtPr>
        <w:sdtContent>
          <w:r w:rsidR="00E145DD">
            <w:rPr>
              <w:lang w:val="es-ES_tradnl"/>
            </w:rPr>
            <w:fldChar w:fldCharType="begin"/>
          </w:r>
          <w:r w:rsidR="00E145DD" w:rsidRPr="00E145DD">
            <w:instrText xml:space="preserve"> CITATION GOF \l 1033 </w:instrText>
          </w:r>
          <w:r w:rsidR="00E145DD">
            <w:rPr>
              <w:lang w:val="es-ES_tradnl"/>
            </w:rPr>
            <w:fldChar w:fldCharType="separate"/>
          </w:r>
          <w:r w:rsidR="00E145DD" w:rsidRPr="00E145DD">
            <w:rPr>
              <w:noProof/>
            </w:rPr>
            <w:t xml:space="preserve"> (GO FAIR Initiative, n.d.)</w:t>
          </w:r>
          <w:r w:rsidR="00E145DD">
            <w:rPr>
              <w:lang w:val="es-ES_tradnl"/>
            </w:rPr>
            <w:fldChar w:fldCharType="end"/>
          </w:r>
        </w:sdtContent>
      </w:sdt>
      <w:r w:rsidR="007E761A">
        <w:rPr>
          <w:lang w:val="es-ES_tradnl"/>
        </w:rPr>
        <w:t>.</w:t>
      </w:r>
      <w:r w:rsidR="0079026F">
        <w:rPr>
          <w:lang w:val="es-ES_tradnl"/>
        </w:rPr>
        <w:t xml:space="preserve"> Es por ello </w:t>
      </w:r>
      <w:r w:rsidR="00AF0BC1">
        <w:rPr>
          <w:lang w:val="es-ES_tradnl"/>
        </w:rPr>
        <w:t>por lo que</w:t>
      </w:r>
      <w:r w:rsidR="0079026F">
        <w:rPr>
          <w:lang w:val="es-ES_tradnl"/>
        </w:rPr>
        <w:t xml:space="preserve"> se crea esta guía</w:t>
      </w:r>
      <w:r w:rsidR="00AF0BC1">
        <w:rPr>
          <w:lang w:val="es-ES_tradnl"/>
        </w:rPr>
        <w:t xml:space="preserve">, presentando una descripción estructurada de todos los campos del catálogo </w:t>
      </w:r>
      <w:r w:rsidR="00AF0BC1" w:rsidRPr="0008509B">
        <w:rPr>
          <w:lang w:val="es-ES_tradnl"/>
        </w:rPr>
        <w:t>—obligatorios, recomendados y facultativos— e incluye</w:t>
      </w:r>
      <w:r w:rsidR="00AF0BC1">
        <w:rPr>
          <w:lang w:val="es-ES_tradnl"/>
        </w:rPr>
        <w:t xml:space="preserve"> </w:t>
      </w:r>
      <w:r w:rsidR="00AF0BC1" w:rsidRPr="0008509B">
        <w:rPr>
          <w:lang w:val="es-ES_tradnl"/>
        </w:rPr>
        <w:t xml:space="preserve">aclaraciones y ejemplos que facilitan </w:t>
      </w:r>
      <w:r w:rsidR="00AF0BC1">
        <w:rPr>
          <w:lang w:val="es-ES_tradnl"/>
        </w:rPr>
        <w:t>la</w:t>
      </w:r>
      <w:r w:rsidR="00AF0BC1" w:rsidRPr="0008509B">
        <w:rPr>
          <w:lang w:val="es-ES_tradnl"/>
        </w:rPr>
        <w:t xml:space="preserve"> interpretación de cada propiedad.</w:t>
      </w:r>
    </w:p>
    <w:p w14:paraId="1BD11409" w14:textId="77777777" w:rsidR="00D50840" w:rsidRPr="00D50840" w:rsidRDefault="00D50840" w:rsidP="00D50840">
      <w:pPr>
        <w:rPr>
          <w:lang w:val="es-ES_tradnl"/>
        </w:rPr>
      </w:pPr>
    </w:p>
    <w:p w14:paraId="7311086B" w14:textId="19A87BA6" w:rsidR="00264EE9" w:rsidRDefault="00264EE9" w:rsidP="008530F9">
      <w:pPr>
        <w:pStyle w:val="Heading1"/>
        <w:numPr>
          <w:ilvl w:val="0"/>
          <w:numId w:val="24"/>
        </w:numPr>
      </w:pPr>
      <w:bookmarkStart w:id="5" w:name="_Toc225358545"/>
      <w:r w:rsidRPr="00264EE9">
        <w:lastRenderedPageBreak/>
        <w:t>Roles y responsabilidades (muy importante para cliente)</w:t>
      </w:r>
      <w:bookmarkEnd w:id="5"/>
    </w:p>
    <w:p w14:paraId="74E5EC99" w14:textId="55EDAE7E" w:rsidR="00B963FA" w:rsidRPr="00B963FA" w:rsidRDefault="00A0341F" w:rsidP="00B963FA">
      <w:r>
        <w:t>E</w:t>
      </w:r>
      <w:r w:rsidR="00B963FA" w:rsidRPr="48C0216F">
        <w:t xml:space="preserve">l catálogo está estructurado en distintos bloques que deben cumplimentarse en función de la naturaleza y el objetivo del conjunto de datos que se desea incorporar. Sin embargo, antes de comenzar a describir el </w:t>
      </w:r>
      <w:proofErr w:type="spellStart"/>
      <w:r w:rsidR="00B963FA" w:rsidRPr="48C0216F">
        <w:t>dataset</w:t>
      </w:r>
      <w:proofErr w:type="spellEnd"/>
      <w:r w:rsidR="00B963FA" w:rsidRPr="48C0216F">
        <w:t xml:space="preserve">, es igualmente importante reflexionar sobre su nivel de accesibilidad, ya que este determinará el número de campos obligatorios a completar y la visibilidad de los metadatos en función del tipo de usuario. Estos son los puntos </w:t>
      </w:r>
      <w:proofErr w:type="gramStart"/>
      <w:r w:rsidR="00B963FA" w:rsidRPr="48C0216F">
        <w:t>a</w:t>
      </w:r>
      <w:proofErr w:type="gramEnd"/>
      <w:r w:rsidR="00B963FA" w:rsidRPr="48C0216F">
        <w:t xml:space="preserve"> tener en cuen</w:t>
      </w:r>
      <w:r w:rsidR="00BF3322" w:rsidRPr="48C0216F">
        <w:t>ta referido al nivel de acceso</w:t>
      </w:r>
      <w:r w:rsidR="00F236C8" w:rsidRPr="48C0216F">
        <w:t>:</w:t>
      </w:r>
    </w:p>
    <w:p w14:paraId="0F32FED3" w14:textId="496A614A" w:rsidR="00FB1BE8" w:rsidRDefault="00FB1BE8" w:rsidP="008530F9">
      <w:pPr>
        <w:pStyle w:val="ListParagraph"/>
        <w:numPr>
          <w:ilvl w:val="0"/>
          <w:numId w:val="27"/>
        </w:numPr>
        <w:rPr>
          <w:lang w:val="es-ES_tradnl"/>
        </w:rPr>
      </w:pPr>
      <w:r>
        <w:rPr>
          <w:lang w:val="es-ES_tradnl"/>
        </w:rPr>
        <w:t>Público</w:t>
      </w:r>
    </w:p>
    <w:p w14:paraId="1069A3AE" w14:textId="7FB790CB" w:rsidR="00FB1BE8" w:rsidRDefault="00FB1BE8" w:rsidP="008530F9">
      <w:pPr>
        <w:pStyle w:val="ListParagraph"/>
        <w:numPr>
          <w:ilvl w:val="0"/>
          <w:numId w:val="27"/>
        </w:numPr>
        <w:rPr>
          <w:lang w:val="es-ES_tradnl"/>
        </w:rPr>
      </w:pPr>
      <w:r>
        <w:rPr>
          <w:lang w:val="es-ES_tradnl"/>
        </w:rPr>
        <w:t>Restringido</w:t>
      </w:r>
    </w:p>
    <w:p w14:paraId="25FBE59D" w14:textId="1D69E0AF" w:rsidR="00FB1BE8" w:rsidRDefault="00FB1BE8" w:rsidP="008530F9">
      <w:pPr>
        <w:pStyle w:val="ListParagraph"/>
        <w:numPr>
          <w:ilvl w:val="0"/>
          <w:numId w:val="27"/>
        </w:numPr>
        <w:rPr>
          <w:lang w:val="es-ES_tradnl"/>
        </w:rPr>
      </w:pPr>
      <w:r>
        <w:rPr>
          <w:lang w:val="es-ES_tradnl"/>
        </w:rPr>
        <w:t>No Público</w:t>
      </w:r>
    </w:p>
    <w:p w14:paraId="44AC5927" w14:textId="6483F8E7" w:rsidR="00F63DF8" w:rsidRDefault="00F63DF8" w:rsidP="00F63DF8">
      <w:pPr>
        <w:rPr>
          <w:lang w:val="es-ES_tradnl"/>
        </w:rPr>
      </w:pPr>
      <w:r w:rsidRPr="00F63DF8">
        <w:rPr>
          <w:lang w:val="es-ES_tradnl"/>
        </w:rPr>
        <w:t>Aunque la estructura de campos es siempre la misma, el nivel de acceso modifica el número de campos obligatorios, recomendados y facultativos. También influye en qué metadatos serán visibles para cada tipo de usuario, en función de sus permisos de acceso.</w:t>
      </w:r>
    </w:p>
    <w:p w14:paraId="129C99DF" w14:textId="218B17B0" w:rsidR="00B9539A" w:rsidRPr="00F63DF8" w:rsidRDefault="00B9539A" w:rsidP="00F63DF8">
      <w:pPr>
        <w:rPr>
          <w:lang w:val="es-ES_tradnl"/>
        </w:rPr>
      </w:pPr>
      <w:r w:rsidRPr="00B9539A">
        <w:rPr>
          <w:lang w:val="es-ES_tradnl"/>
        </w:rPr>
        <w:t>Además, es necesario tener en cuenta que la correcta descripción de un conjunto de datos implica identificar cuatro roles fundamentales, que pueden coincidir en una misma persona u organización:</w:t>
      </w:r>
    </w:p>
    <w:p w14:paraId="4C160FB3" w14:textId="77777777" w:rsidR="000C16BA" w:rsidRPr="000C16BA" w:rsidRDefault="000C16BA" w:rsidP="000C16BA">
      <w:pPr>
        <w:rPr>
          <w:color w:val="auto"/>
        </w:rPr>
      </w:pPr>
      <w:r w:rsidRPr="48C0216F">
        <w:rPr>
          <w:color w:val="auto"/>
        </w:rPr>
        <w:t xml:space="preserve">• Creador: Persona u organización que ha generado los datos. Equivale al autor original del </w:t>
      </w:r>
      <w:proofErr w:type="spellStart"/>
      <w:r w:rsidRPr="48C0216F">
        <w:rPr>
          <w:color w:val="auto"/>
        </w:rPr>
        <w:t>dataset</w:t>
      </w:r>
      <w:proofErr w:type="spellEnd"/>
      <w:r w:rsidRPr="48C0216F">
        <w:rPr>
          <w:color w:val="auto"/>
        </w:rPr>
        <w:t>.</w:t>
      </w:r>
    </w:p>
    <w:p w14:paraId="056520FF" w14:textId="77777777" w:rsidR="000C16BA" w:rsidRPr="000C16BA" w:rsidRDefault="000C16BA" w:rsidP="000C16BA">
      <w:pPr>
        <w:rPr>
          <w:color w:val="auto"/>
          <w:lang w:val="es-ES_tradnl"/>
        </w:rPr>
      </w:pPr>
      <w:r w:rsidRPr="000C16BA">
        <w:rPr>
          <w:color w:val="auto"/>
          <w:lang w:val="es-ES_tradnl"/>
        </w:rPr>
        <w:t>• Editor: Responsable de publicar los metadatos y poner el conjunto de datos a disposición del catálogo.</w:t>
      </w:r>
    </w:p>
    <w:p w14:paraId="13AF7762" w14:textId="77777777" w:rsidR="000C16BA" w:rsidRPr="000C16BA" w:rsidRDefault="000C16BA" w:rsidP="000C16BA">
      <w:pPr>
        <w:rPr>
          <w:color w:val="auto"/>
          <w:lang w:val="es-ES_tradnl"/>
        </w:rPr>
      </w:pPr>
      <w:r w:rsidRPr="000C16BA">
        <w:rPr>
          <w:color w:val="auto"/>
          <w:lang w:val="es-ES_tradnl"/>
        </w:rPr>
        <w:t>• Titular: Entidad que posee la responsabilidad legal y la custodia oficial de los datos. Habitualmente es la institución de origen del creador o del editor.</w:t>
      </w:r>
    </w:p>
    <w:p w14:paraId="206A7FA6" w14:textId="4D83AC8A" w:rsidR="000C16BA" w:rsidRDefault="000C16BA" w:rsidP="000C16BA">
      <w:pPr>
        <w:rPr>
          <w:color w:val="auto"/>
        </w:rPr>
      </w:pPr>
      <w:r w:rsidRPr="48C0216F">
        <w:rPr>
          <w:color w:val="auto"/>
        </w:rPr>
        <w:t xml:space="preserve">• Anotadores de calidad: Organismo encargado de verificar el cumplimiento de requisitos de calidad y, en su caso, de normativa de protección de datos (RGPD). Este rol solo debe cumplimentarse si el </w:t>
      </w:r>
      <w:proofErr w:type="spellStart"/>
      <w:r w:rsidRPr="48C0216F">
        <w:rPr>
          <w:color w:val="auto"/>
        </w:rPr>
        <w:t>dataset</w:t>
      </w:r>
      <w:proofErr w:type="spellEnd"/>
      <w:r w:rsidRPr="48C0216F">
        <w:rPr>
          <w:color w:val="auto"/>
        </w:rPr>
        <w:t xml:space="preserve"> contiene datos personales; incluso en ese caso, se trata de un campo recomendado, no obligatorio, independientemente del nivel de acceso.</w:t>
      </w:r>
    </w:p>
    <w:p w14:paraId="4CFDB480" w14:textId="68A4D042" w:rsidR="00CD3E22" w:rsidRPr="00A61E59" w:rsidRDefault="00A61E59" w:rsidP="00FB1BE8">
      <w:pPr>
        <w:rPr>
          <w:color w:val="auto"/>
          <w:lang w:val="es-ES_tradnl"/>
        </w:rPr>
      </w:pPr>
      <w:r w:rsidRPr="00A61E59">
        <w:rPr>
          <w:color w:val="auto"/>
          <w:lang w:val="es-ES_tradnl"/>
        </w:rPr>
        <w:t>Es importante recordar que estos roles pueden repetirse según el caso: el creador puede ser también el editor, y el titular puede coincidir con la organización responsable de anotar la calidad de los datos.</w:t>
      </w:r>
    </w:p>
    <w:p w14:paraId="123F18D6" w14:textId="620E16CB" w:rsidR="00264EE9" w:rsidRDefault="00264EE9" w:rsidP="008530F9">
      <w:pPr>
        <w:pStyle w:val="Heading1"/>
        <w:numPr>
          <w:ilvl w:val="0"/>
          <w:numId w:val="24"/>
        </w:numPr>
      </w:pPr>
      <w:bookmarkStart w:id="6" w:name="_Toc225358546"/>
      <w:r w:rsidRPr="00264EE9">
        <w:lastRenderedPageBreak/>
        <w:t>Conjunto de Datos</w:t>
      </w:r>
      <w:bookmarkEnd w:id="6"/>
      <w:r w:rsidR="00152D75">
        <w:t xml:space="preserve"> (Público)</w:t>
      </w:r>
    </w:p>
    <w:p w14:paraId="4D649651" w14:textId="66573C18" w:rsidR="00264EE9" w:rsidRDefault="00264EE9" w:rsidP="00264EE9">
      <w:pPr>
        <w:pStyle w:val="Heading2"/>
      </w:pPr>
      <w:bookmarkStart w:id="7" w:name="_Toc225358547"/>
      <w:r>
        <w:t>5.1 Obligatorios</w:t>
      </w:r>
      <w:bookmarkEnd w:id="7"/>
    </w:p>
    <w:p w14:paraId="70B8D530" w14:textId="77777777" w:rsidR="004178D5" w:rsidRDefault="00152D75" w:rsidP="00152D75">
      <w:pPr>
        <w:pStyle w:val="ENDS-Nunito"/>
        <w:rPr>
          <w:lang w:val="es-ES"/>
        </w:rPr>
      </w:pPr>
      <w:r w:rsidRPr="00152D75">
        <w:rPr>
          <w:b/>
          <w:bCs/>
          <w:lang w:val="es-ES"/>
        </w:rPr>
        <w:t>Título:</w:t>
      </w:r>
    </w:p>
    <w:p w14:paraId="22989C00" w14:textId="1254BB9F" w:rsidR="00152D75" w:rsidRPr="00152D75" w:rsidRDefault="004178D5" w:rsidP="00152D75">
      <w:pPr>
        <w:pStyle w:val="ENDS-Nunito"/>
        <w:rPr>
          <w:lang w:val="es-ES"/>
        </w:rPr>
      </w:pPr>
      <w:r w:rsidRPr="00647A37">
        <w:rPr>
          <w:rStyle w:val="IntenseReference"/>
          <w:rFonts w:ascii="Nunito" w:hAnsi="Nunito"/>
          <w:color w:val="auto"/>
          <w:lang w:val="es-ES"/>
        </w:rPr>
        <w:t>Definición</w:t>
      </w:r>
      <w:r w:rsidRPr="00647A37">
        <w:rPr>
          <w:lang w:val="es-ES"/>
        </w:rPr>
        <w:t>:</w:t>
      </w:r>
      <w:r w:rsidRPr="00152D75">
        <w:rPr>
          <w:lang w:val="es-ES"/>
        </w:rPr>
        <w:t> </w:t>
      </w:r>
      <w:r w:rsidR="00E14D9F" w:rsidRPr="00E14D9F">
        <w:rPr>
          <w:lang w:val="es-ES"/>
        </w:rPr>
        <w:t>Nombre oficial del conjunto de datos.</w:t>
      </w:r>
      <w:r w:rsidR="00152D75" w:rsidRPr="00152D75">
        <w:rPr>
          <w:lang w:val="es-ES"/>
        </w:rPr>
        <w:t>  </w:t>
      </w:r>
    </w:p>
    <w:p w14:paraId="53A56026" w14:textId="2E3FB110" w:rsidR="00152D75" w:rsidRPr="00152D75" w:rsidRDefault="00152D75" w:rsidP="00152D75">
      <w:pPr>
        <w:pStyle w:val="ENDS-Nunito"/>
        <w:rPr>
          <w:lang w:val="es-ES"/>
        </w:rPr>
      </w:pPr>
      <w:r w:rsidRPr="00C933B4">
        <w:rPr>
          <w:i/>
          <w:lang w:val="es-ES"/>
        </w:rPr>
        <w:t>Ejemplo:</w:t>
      </w:r>
      <w:r w:rsidRPr="00152D75">
        <w:rPr>
          <w:lang w:val="es-ES"/>
        </w:rPr>
        <w:t> </w:t>
      </w:r>
      <w:proofErr w:type="spellStart"/>
      <w:r w:rsidRPr="00152D75">
        <w:rPr>
          <w:lang w:val="es-ES"/>
        </w:rPr>
        <w:t>Leishmania</w:t>
      </w:r>
      <w:proofErr w:type="spellEnd"/>
      <w:r w:rsidRPr="00152D75">
        <w:rPr>
          <w:lang w:val="es-ES"/>
        </w:rPr>
        <w:t> </w:t>
      </w:r>
      <w:proofErr w:type="spellStart"/>
      <w:r>
        <w:rPr>
          <w:lang w:val="es-ES"/>
        </w:rPr>
        <w:t>Donovani</w:t>
      </w:r>
      <w:proofErr w:type="spellEnd"/>
    </w:p>
    <w:p w14:paraId="0A667BD5" w14:textId="77777777" w:rsidR="00152D75" w:rsidRPr="00152D75" w:rsidRDefault="00152D75" w:rsidP="00152D75">
      <w:pPr>
        <w:pStyle w:val="ENDS-Nunito"/>
        <w:rPr>
          <w:lang w:val="es-ES"/>
        </w:rPr>
      </w:pPr>
      <w:r w:rsidRPr="00152D75">
        <w:rPr>
          <w:b/>
          <w:bCs/>
          <w:lang w:val="es-ES"/>
        </w:rPr>
        <w:t>Descripción libre</w:t>
      </w:r>
      <w:r w:rsidRPr="00152D75">
        <w:rPr>
          <w:lang w:val="es-ES"/>
        </w:rPr>
        <w:t>: </w:t>
      </w:r>
    </w:p>
    <w:p w14:paraId="18A94EAE" w14:textId="1A92D573" w:rsidR="00152D75" w:rsidRDefault="00152D75" w:rsidP="00152D75">
      <w:pPr>
        <w:pStyle w:val="ENDS-Nunito"/>
        <w:rPr>
          <w:lang w:val="es-ES"/>
        </w:rPr>
      </w:pPr>
      <w:r w:rsidRPr="00647A37">
        <w:rPr>
          <w:rStyle w:val="IntenseReference"/>
          <w:rFonts w:ascii="Nunito" w:hAnsi="Nunito"/>
          <w:color w:val="auto"/>
          <w:lang w:val="es-ES"/>
        </w:rPr>
        <w:t>Definición</w:t>
      </w:r>
      <w:r w:rsidRPr="00647A37">
        <w:rPr>
          <w:lang w:val="es-ES"/>
        </w:rPr>
        <w:t>:</w:t>
      </w:r>
      <w:r w:rsidRPr="00152D75">
        <w:rPr>
          <w:lang w:val="es-ES"/>
        </w:rPr>
        <w:t> </w:t>
      </w:r>
      <w:r w:rsidR="00E14D9F" w:rsidRPr="00E14D9F">
        <w:rPr>
          <w:lang w:val="es-ES"/>
        </w:rPr>
        <w:t>Explica de forma breve y clara el contenido y propósito del conjunto de datos</w:t>
      </w:r>
      <w:r w:rsidRPr="00152D75">
        <w:rPr>
          <w:lang w:val="es-ES"/>
        </w:rPr>
        <w:t>. </w:t>
      </w:r>
    </w:p>
    <w:p w14:paraId="2D305593" w14:textId="7AA58C1B" w:rsidR="005400BF" w:rsidRPr="00152D75" w:rsidRDefault="005400BF" w:rsidP="005400BF">
      <w:pPr>
        <w:pStyle w:val="ENDS-Nunito"/>
        <w:rPr>
          <w:lang w:val="es-ES"/>
        </w:rPr>
      </w:pPr>
      <w:r w:rsidRPr="00C933B4">
        <w:rPr>
          <w:i/>
          <w:lang w:val="es-ES"/>
        </w:rPr>
        <w:t>Ejemplo:</w:t>
      </w:r>
      <w:r w:rsidRPr="00152D75">
        <w:rPr>
          <w:lang w:val="es-ES"/>
        </w:rPr>
        <w:t> </w:t>
      </w:r>
      <w:r>
        <w:rPr>
          <w:lang w:val="es-ES"/>
        </w:rPr>
        <w:t xml:space="preserve"> </w:t>
      </w:r>
      <w:r w:rsidRPr="005400BF">
        <w:rPr>
          <w:lang w:val="es-ES"/>
        </w:rPr>
        <w:t xml:space="preserve">Este conjunto de datos incluye la secuencia genómica completa de </w:t>
      </w:r>
      <w:proofErr w:type="spellStart"/>
      <w:r w:rsidRPr="005400BF">
        <w:rPr>
          <w:lang w:val="es-ES"/>
        </w:rPr>
        <w:t>Leishmania</w:t>
      </w:r>
      <w:proofErr w:type="spellEnd"/>
      <w:r w:rsidRPr="005400BF">
        <w:rPr>
          <w:lang w:val="es-ES"/>
        </w:rPr>
        <w:t xml:space="preserve"> </w:t>
      </w:r>
      <w:proofErr w:type="spellStart"/>
      <w:r w:rsidRPr="005400BF">
        <w:rPr>
          <w:lang w:val="es-ES"/>
        </w:rPr>
        <w:t>donovani</w:t>
      </w:r>
      <w:proofErr w:type="spellEnd"/>
      <w:r w:rsidRPr="005400BF">
        <w:rPr>
          <w:lang w:val="es-ES"/>
        </w:rPr>
        <w:t xml:space="preserve"> y su anotación de CDS, junto con la anotación del transcriptoma derivado de lecturas de RNA-</w:t>
      </w:r>
      <w:proofErr w:type="spellStart"/>
      <w:r w:rsidRPr="005400BF">
        <w:rPr>
          <w:lang w:val="es-ES"/>
        </w:rPr>
        <w:t>seq</w:t>
      </w:r>
      <w:proofErr w:type="spellEnd"/>
      <w:r w:rsidRPr="005400BF">
        <w:rPr>
          <w:lang w:val="es-ES"/>
        </w:rPr>
        <w:t xml:space="preserve"> de </w:t>
      </w:r>
      <w:proofErr w:type="spellStart"/>
      <w:r w:rsidRPr="005400BF">
        <w:rPr>
          <w:lang w:val="es-ES"/>
        </w:rPr>
        <w:t>promastigotes</w:t>
      </w:r>
      <w:proofErr w:type="spellEnd"/>
      <w:r w:rsidRPr="005400BF">
        <w:rPr>
          <w:lang w:val="es-ES"/>
        </w:rPr>
        <w:t xml:space="preserve"> HU3. Los archivos proporcionan información esencial para el estudio de la biología molecular del parásito, la identificación de genes y el análisis de la expresión génica. Los datos están basados en la versión publicada por Camacho et al. (2019, CBMSO) y están disponibles en el proyecto PRJEB23341</w:t>
      </w:r>
    </w:p>
    <w:p w14:paraId="323C3ACF" w14:textId="77777777" w:rsidR="00152D75" w:rsidRPr="00152D75" w:rsidRDefault="00152D75" w:rsidP="00152D75">
      <w:pPr>
        <w:pStyle w:val="ENDS-Nunito"/>
        <w:rPr>
          <w:lang w:val="es-ES"/>
        </w:rPr>
      </w:pPr>
      <w:r w:rsidRPr="00152D75">
        <w:rPr>
          <w:b/>
          <w:bCs/>
          <w:lang w:val="es-ES"/>
        </w:rPr>
        <w:t>Tema:</w:t>
      </w:r>
      <w:r w:rsidRPr="00152D75">
        <w:rPr>
          <w:lang w:val="es-ES"/>
        </w:rPr>
        <w:t> </w:t>
      </w:r>
    </w:p>
    <w:p w14:paraId="4BA8E99F" w14:textId="63A023DB" w:rsidR="00152D75" w:rsidRPr="00152D75" w:rsidRDefault="00152D75" w:rsidP="00900DCD">
      <w:pPr>
        <w:pStyle w:val="ENDS-Nunito"/>
        <w:rPr>
          <w:lang w:val="es-ES"/>
        </w:rPr>
      </w:pPr>
      <w:r w:rsidRPr="00647A37">
        <w:rPr>
          <w:rStyle w:val="IntenseReference"/>
          <w:rFonts w:ascii="Nunito" w:hAnsi="Nunito"/>
          <w:color w:val="auto"/>
          <w:lang w:val="es-ES"/>
        </w:rPr>
        <w:t>Definición</w:t>
      </w:r>
      <w:r w:rsidRPr="00647A37">
        <w:rPr>
          <w:color w:val="auto"/>
          <w:lang w:val="es-ES"/>
        </w:rPr>
        <w:t>: </w:t>
      </w:r>
      <w:r w:rsidR="00900DCD" w:rsidRPr="00900DCD">
        <w:rPr>
          <w:lang w:val="es-ES"/>
        </w:rPr>
        <w:t>Este campo identifica el tema general del conjunto de datos. No debe confundirse con el campo “Temas de salud”, que es más específico y aparecerá más adelante.</w:t>
      </w:r>
      <w:r w:rsidR="00900DCD">
        <w:rPr>
          <w:lang w:val="es-ES"/>
        </w:rPr>
        <w:t xml:space="preserve"> </w:t>
      </w:r>
      <w:r w:rsidR="00900DCD" w:rsidRPr="00900DCD">
        <w:rPr>
          <w:lang w:val="es-ES"/>
        </w:rPr>
        <w:t>Aquí se selecciona un ámbito amplio (por ejemplo, salud, medio ambiente, investigación…), pudiendo incluir más de un tema si procede.</w:t>
      </w:r>
    </w:p>
    <w:p w14:paraId="5AA93C8C" w14:textId="65F656B2" w:rsidR="00152D75" w:rsidRPr="00152D75" w:rsidRDefault="00152D75" w:rsidP="00152D75">
      <w:pPr>
        <w:pStyle w:val="ENDS-Nunito"/>
        <w:rPr>
          <w:lang w:val="es-ES"/>
        </w:rPr>
      </w:pPr>
      <w:r w:rsidRPr="00C933B4">
        <w:rPr>
          <w:i/>
          <w:lang w:val="es-ES"/>
        </w:rPr>
        <w:t>Ejemplo:</w:t>
      </w:r>
      <w:r w:rsidR="00D876C3" w:rsidRPr="00D876C3">
        <w:rPr>
          <w:lang w:val="es-ES"/>
        </w:rPr>
        <w:t xml:space="preserve"> Un conjunto de datos con variables sanitarias y ambientales puede etiquetarse con “Salud” como tema principal y “Medioambiental” como tema secundario.</w:t>
      </w:r>
    </w:p>
    <w:p w14:paraId="2984BCB9" w14:textId="25CE15D0" w:rsidR="00152D75" w:rsidRPr="00152D75" w:rsidRDefault="00152D75" w:rsidP="00152D75">
      <w:pPr>
        <w:pStyle w:val="ENDS-Nunito"/>
        <w:rPr>
          <w:lang w:val="es-ES"/>
        </w:rPr>
      </w:pPr>
      <w:r w:rsidRPr="00152D75">
        <w:rPr>
          <w:noProof/>
          <w:lang w:val="es-ES"/>
        </w:rPr>
        <w:drawing>
          <wp:inline distT="0" distB="0" distL="0" distR="0" wp14:anchorId="48885965" wp14:editId="409EC3E6">
            <wp:extent cx="1676400" cy="1181100"/>
            <wp:effectExtent l="0" t="0" r="0" b="0"/>
            <wp:docPr id="93093252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76400" cy="1181100"/>
                    </a:xfrm>
                    <a:prstGeom prst="rect">
                      <a:avLst/>
                    </a:prstGeom>
                    <a:noFill/>
                    <a:ln>
                      <a:noFill/>
                    </a:ln>
                  </pic:spPr>
                </pic:pic>
              </a:graphicData>
            </a:graphic>
          </wp:inline>
        </w:drawing>
      </w:r>
      <w:r w:rsidRPr="00152D75">
        <w:rPr>
          <w:lang w:val="es-ES"/>
        </w:rPr>
        <w:t> </w:t>
      </w:r>
    </w:p>
    <w:p w14:paraId="6448D454" w14:textId="77777777" w:rsidR="00152D75" w:rsidRPr="00152D75" w:rsidRDefault="00152D75" w:rsidP="00152D75">
      <w:pPr>
        <w:pStyle w:val="ENDS-Nunito"/>
        <w:rPr>
          <w:lang w:val="es-ES"/>
        </w:rPr>
      </w:pPr>
      <w:r w:rsidRPr="00152D75">
        <w:rPr>
          <w:b/>
          <w:bCs/>
          <w:lang w:val="es-ES"/>
        </w:rPr>
        <w:t>Identificador</w:t>
      </w:r>
      <w:r w:rsidRPr="00152D75">
        <w:rPr>
          <w:lang w:val="es-ES"/>
        </w:rPr>
        <w:t> </w:t>
      </w:r>
    </w:p>
    <w:p w14:paraId="6C5662EE" w14:textId="30D86A3A" w:rsidR="00152D75" w:rsidRPr="00152D75" w:rsidRDefault="00960BB8" w:rsidP="00152D75">
      <w:pPr>
        <w:pStyle w:val="ENDS-Nunito"/>
        <w:rPr>
          <w:lang w:val="es-ES"/>
        </w:rPr>
      </w:pPr>
      <w:r w:rsidRPr="00647A37">
        <w:rPr>
          <w:rStyle w:val="IntenseReference"/>
          <w:rFonts w:ascii="Nunito" w:hAnsi="Nunito"/>
          <w:color w:val="auto"/>
        </w:rPr>
        <w:t>Definición</w:t>
      </w:r>
      <w:r w:rsidRPr="00647A37">
        <w:rPr>
          <w:color w:val="auto"/>
          <w:lang w:val="es-ES"/>
        </w:rPr>
        <w:t>:</w:t>
      </w:r>
      <w:r w:rsidR="00E517FB" w:rsidRPr="00647A37">
        <w:rPr>
          <w:color w:val="auto"/>
        </w:rPr>
        <w:t xml:space="preserve"> </w:t>
      </w:r>
      <w:r w:rsidR="00051372" w:rsidRPr="00051372">
        <w:rPr>
          <w:lang w:val="es-ES"/>
        </w:rPr>
        <w:t xml:space="preserve">El identificador se refiere al id único del conjunto de datos. </w:t>
      </w:r>
      <w:r w:rsidR="00E517FB" w:rsidRPr="00E517FB">
        <w:rPr>
          <w:lang w:val="es-ES"/>
        </w:rPr>
        <w:t xml:space="preserve">Su función principal es permitir que el </w:t>
      </w:r>
      <w:proofErr w:type="spellStart"/>
      <w:r w:rsidR="00E517FB" w:rsidRPr="00E517FB">
        <w:rPr>
          <w:lang w:val="es-ES"/>
        </w:rPr>
        <w:t>dataset</w:t>
      </w:r>
      <w:proofErr w:type="spellEnd"/>
      <w:r w:rsidR="00E517FB" w:rsidRPr="00E517FB">
        <w:rPr>
          <w:lang w:val="es-ES"/>
        </w:rPr>
        <w:t xml:space="preserve"> pueda ser referenciado tanto dentro del </w:t>
      </w:r>
      <w:r w:rsidR="00E517FB" w:rsidRPr="00E517FB">
        <w:rPr>
          <w:lang w:val="es-ES"/>
        </w:rPr>
        <w:lastRenderedPageBreak/>
        <w:t xml:space="preserve">catálogo como desde otros sistemas. Este identificador </w:t>
      </w:r>
      <w:r w:rsidR="005A52B8">
        <w:rPr>
          <w:lang w:val="es-ES"/>
        </w:rPr>
        <w:t>tiene que corresponderse al DOI proporcionado por la organización.</w:t>
      </w:r>
      <w:r w:rsidR="00152D75" w:rsidRPr="00152D75">
        <w:rPr>
          <w:lang w:val="es-ES"/>
        </w:rPr>
        <w:t> </w:t>
      </w:r>
    </w:p>
    <w:p w14:paraId="491E29D7" w14:textId="0E765D7E" w:rsidR="00152D75" w:rsidRPr="00152D75" w:rsidRDefault="001A5AA7" w:rsidP="00152D75">
      <w:pPr>
        <w:pStyle w:val="ENDS-Nunito"/>
        <w:rPr>
          <w:lang w:val="es-ES"/>
        </w:rPr>
      </w:pPr>
      <w:r w:rsidRPr="001A5AA7">
        <w:rPr>
          <w:lang w:val="es-ES"/>
        </w:rPr>
        <w:t xml:space="preserve">Cuando un conjunto de datos evoluciona y se publica una nueva versión en un entorno distinto o bajo un identificador diferente, el identificador más reciente prevalece como referencia principal del </w:t>
      </w:r>
      <w:proofErr w:type="spellStart"/>
      <w:r w:rsidRPr="001A5AA7">
        <w:rPr>
          <w:lang w:val="es-ES"/>
        </w:rPr>
        <w:t>dataset</w:t>
      </w:r>
      <w:proofErr w:type="spellEnd"/>
      <w:r w:rsidRPr="001A5AA7">
        <w:rPr>
          <w:lang w:val="es-ES"/>
        </w:rPr>
        <w:t>.</w:t>
      </w:r>
    </w:p>
    <w:p w14:paraId="2537EDCE" w14:textId="77777777" w:rsidR="00152D75" w:rsidRPr="00152D75" w:rsidRDefault="00152D75" w:rsidP="00152D75">
      <w:pPr>
        <w:pStyle w:val="ENDS-Nunito"/>
        <w:rPr>
          <w:lang w:val="es-ES"/>
        </w:rPr>
      </w:pPr>
      <w:r w:rsidRPr="00152D75">
        <w:rPr>
          <w:lang w:val="es-ES"/>
        </w:rPr>
        <w:t>Sirve para: </w:t>
      </w:r>
    </w:p>
    <w:p w14:paraId="6DAAC35C" w14:textId="2846114F" w:rsidR="00152D75" w:rsidRPr="00152D75" w:rsidRDefault="00152D75" w:rsidP="008530F9">
      <w:pPr>
        <w:pStyle w:val="ENDS-Nunito"/>
        <w:numPr>
          <w:ilvl w:val="0"/>
          <w:numId w:val="28"/>
        </w:numPr>
        <w:rPr>
          <w:lang w:val="es-ES"/>
        </w:rPr>
      </w:pPr>
      <w:r w:rsidRPr="00152D75">
        <w:rPr>
          <w:lang w:val="es-ES"/>
        </w:rPr>
        <w:t>Localizar el </w:t>
      </w:r>
      <w:proofErr w:type="spellStart"/>
      <w:r w:rsidRPr="00152D75">
        <w:rPr>
          <w:lang w:val="es-ES"/>
        </w:rPr>
        <w:t>dataset</w:t>
      </w:r>
      <w:proofErr w:type="spellEnd"/>
      <w:r w:rsidRPr="00152D75">
        <w:rPr>
          <w:lang w:val="es-ES"/>
        </w:rPr>
        <w:t> en el catálogo</w:t>
      </w:r>
      <w:r w:rsidR="001A5AA7">
        <w:rPr>
          <w:lang w:val="es-ES"/>
        </w:rPr>
        <w:t>.</w:t>
      </w:r>
      <w:r w:rsidRPr="00152D75">
        <w:rPr>
          <w:lang w:val="es-ES"/>
        </w:rPr>
        <w:t> </w:t>
      </w:r>
    </w:p>
    <w:p w14:paraId="4B15A438" w14:textId="45319B56" w:rsidR="00152D75" w:rsidRPr="00152D75" w:rsidRDefault="00152D75" w:rsidP="008530F9">
      <w:pPr>
        <w:pStyle w:val="ENDS-Nunito"/>
        <w:numPr>
          <w:ilvl w:val="0"/>
          <w:numId w:val="29"/>
        </w:numPr>
        <w:rPr>
          <w:lang w:val="es-ES"/>
        </w:rPr>
      </w:pPr>
      <w:r w:rsidRPr="00152D75">
        <w:rPr>
          <w:lang w:val="es-ES"/>
        </w:rPr>
        <w:t>Referenciarlo desde otros catálogos</w:t>
      </w:r>
      <w:r w:rsidR="001A5AA7">
        <w:rPr>
          <w:lang w:val="es-ES"/>
        </w:rPr>
        <w:t>.</w:t>
      </w:r>
    </w:p>
    <w:p w14:paraId="1849E5AB" w14:textId="5F99BF20" w:rsidR="00152D75" w:rsidRDefault="00152D75" w:rsidP="008530F9">
      <w:pPr>
        <w:pStyle w:val="ENDS-Nunito"/>
        <w:numPr>
          <w:ilvl w:val="0"/>
          <w:numId w:val="30"/>
        </w:numPr>
        <w:rPr>
          <w:lang w:val="es-ES"/>
        </w:rPr>
      </w:pPr>
      <w:r w:rsidRPr="00152D75">
        <w:rPr>
          <w:lang w:val="es-ES"/>
        </w:rPr>
        <w:t>Interoperabilidad entre portales</w:t>
      </w:r>
      <w:r w:rsidR="001A5AA7">
        <w:rPr>
          <w:lang w:val="es-ES"/>
        </w:rPr>
        <w:t>.</w:t>
      </w:r>
    </w:p>
    <w:p w14:paraId="214EDC68" w14:textId="3EA82DE9" w:rsidR="001A5AA7" w:rsidRPr="00152D75" w:rsidRDefault="001A5AA7" w:rsidP="001A5AA7">
      <w:pPr>
        <w:pStyle w:val="ENDS-Nunito"/>
        <w:rPr>
          <w:b/>
          <w:bCs/>
          <w:lang w:val="es-ES"/>
        </w:rPr>
      </w:pPr>
      <w:r w:rsidRPr="00720AD4">
        <w:rPr>
          <w:i/>
          <w:iCs/>
          <w:lang w:val="es-ES"/>
        </w:rPr>
        <w:t>Notas adicionales:</w:t>
      </w:r>
      <w:r w:rsidR="00720AD4">
        <w:rPr>
          <w:b/>
          <w:bCs/>
          <w:lang w:val="es-ES"/>
        </w:rPr>
        <w:t xml:space="preserve"> </w:t>
      </w:r>
      <w:r w:rsidR="00720AD4" w:rsidRPr="00720AD4">
        <w:rPr>
          <w:lang w:val="es-ES"/>
        </w:rPr>
        <w:t>Cuando el conjunto de datos es privado, se encuentra en fase piloto o aún no dispone de una URL estable, el identificador puede ser proporcionado como texto plano (</w:t>
      </w:r>
      <w:proofErr w:type="spellStart"/>
      <w:r w:rsidR="00720AD4" w:rsidRPr="00720AD4">
        <w:rPr>
          <w:lang w:val="es-ES"/>
        </w:rPr>
        <w:t>plain</w:t>
      </w:r>
      <w:proofErr w:type="spellEnd"/>
      <w:r w:rsidR="00720AD4" w:rsidRPr="00720AD4">
        <w:rPr>
          <w:lang w:val="es-ES"/>
        </w:rPr>
        <w:t xml:space="preserve"> </w:t>
      </w:r>
      <w:proofErr w:type="spellStart"/>
      <w:r w:rsidR="00720AD4" w:rsidRPr="00720AD4">
        <w:rPr>
          <w:lang w:val="es-ES"/>
        </w:rPr>
        <w:t>text</w:t>
      </w:r>
      <w:proofErr w:type="spellEnd"/>
      <w:r w:rsidR="00720AD4" w:rsidRPr="00720AD4">
        <w:rPr>
          <w:lang w:val="es-ES"/>
        </w:rPr>
        <w:t>). Posteriormente, una vez se publique en un repositorio oficial, podrá sustituirse por un identificador persistente.</w:t>
      </w:r>
    </w:p>
    <w:p w14:paraId="65FC851F" w14:textId="541DA92D" w:rsidR="00152D75" w:rsidRPr="00152D75" w:rsidRDefault="00152D75" w:rsidP="00152D75">
      <w:pPr>
        <w:pStyle w:val="ENDS-Nunito"/>
        <w:rPr>
          <w:lang w:val="es-ES"/>
        </w:rPr>
      </w:pPr>
    </w:p>
    <w:p w14:paraId="238BD25A" w14:textId="77777777" w:rsidR="00152D75" w:rsidRPr="00152D75" w:rsidRDefault="00152D75" w:rsidP="00152D75">
      <w:pPr>
        <w:pStyle w:val="ENDS-Nunito"/>
        <w:rPr>
          <w:lang w:val="es-ES"/>
        </w:rPr>
      </w:pPr>
      <w:r w:rsidRPr="00152D75">
        <w:rPr>
          <w:b/>
          <w:bCs/>
          <w:lang w:val="es-ES"/>
        </w:rPr>
        <w:t>Nombre del organismo de acceso a los datos sanitarios </w:t>
      </w:r>
      <w:r w:rsidRPr="00152D75">
        <w:rPr>
          <w:lang w:val="es-ES"/>
        </w:rPr>
        <w:t> </w:t>
      </w:r>
    </w:p>
    <w:p w14:paraId="28E48C02" w14:textId="36DA0DA9" w:rsidR="00152D75" w:rsidRDefault="00152D75" w:rsidP="00720AD4">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152D75">
        <w:rPr>
          <w:lang w:val="es-ES"/>
        </w:rPr>
        <w:t> Es la organización que da acceso a los datos sanitarios</w:t>
      </w:r>
      <w:r w:rsidR="00720AD4">
        <w:rPr>
          <w:lang w:val="es-ES"/>
        </w:rPr>
        <w:t xml:space="preserve">. Se refiere a la organización </w:t>
      </w:r>
      <w:r w:rsidR="00BE1CED">
        <w:rPr>
          <w:lang w:val="es-ES"/>
        </w:rPr>
        <w:t>principal y específica que suele generar los datos o que, al menos haya introducido los datos en el catálogo.</w:t>
      </w:r>
    </w:p>
    <w:p w14:paraId="5345FEFC" w14:textId="5EB49A1F" w:rsidR="00BE1CED" w:rsidRPr="00152D75" w:rsidRDefault="00BE1CED" w:rsidP="00720AD4">
      <w:pPr>
        <w:pStyle w:val="ENDS-Nunito"/>
        <w:rPr>
          <w:lang w:val="es-ES"/>
        </w:rPr>
      </w:pPr>
      <w:r w:rsidRPr="00C933B4">
        <w:rPr>
          <w:i/>
          <w:lang w:val="es-ES"/>
        </w:rPr>
        <w:t>Ejemplo:</w:t>
      </w:r>
      <w:r w:rsidR="00C933B4" w:rsidRPr="00152D75">
        <w:rPr>
          <w:lang w:val="es-ES"/>
        </w:rPr>
        <w:t> </w:t>
      </w:r>
      <w:r>
        <w:rPr>
          <w:lang w:val="es-ES"/>
        </w:rPr>
        <w:t>Conjuntos de datos generados por centros específicos como el CISA por ejemplo debe integrar el nombre de la organización principal que corresponde a CSIC y se añadirá otro nombre específico llamado CISA.</w:t>
      </w:r>
    </w:p>
    <w:p w14:paraId="62DC0230" w14:textId="77777777" w:rsidR="00152D75" w:rsidRPr="00152D75" w:rsidRDefault="00152D75" w:rsidP="00152D75">
      <w:pPr>
        <w:pStyle w:val="ENDS-Nunito"/>
        <w:rPr>
          <w:lang w:val="es-ES"/>
        </w:rPr>
      </w:pPr>
      <w:r w:rsidRPr="00152D75">
        <w:rPr>
          <w:lang w:val="es-ES"/>
        </w:rPr>
        <w:t> </w:t>
      </w:r>
    </w:p>
    <w:p w14:paraId="2D4CE6FF" w14:textId="77777777" w:rsidR="00152D75" w:rsidRPr="00152D75" w:rsidRDefault="00152D75" w:rsidP="00152D75">
      <w:pPr>
        <w:pStyle w:val="ENDS-Nunito"/>
        <w:rPr>
          <w:lang w:val="es-ES"/>
        </w:rPr>
      </w:pPr>
      <w:r w:rsidRPr="00152D75">
        <w:rPr>
          <w:b/>
          <w:bCs/>
          <w:lang w:val="es-ES"/>
        </w:rPr>
        <w:t>Página de contacto del organismo de acceso a los datos sanitarios </w:t>
      </w:r>
      <w:r w:rsidRPr="00152D75">
        <w:rPr>
          <w:lang w:val="es-ES"/>
        </w:rPr>
        <w:t> </w:t>
      </w:r>
    </w:p>
    <w:p w14:paraId="7A468C44" w14:textId="7B8AC676" w:rsidR="00152D75" w:rsidRPr="00152D75" w:rsidRDefault="00152D75" w:rsidP="00152D75">
      <w:pPr>
        <w:pStyle w:val="ENDS-Nunito"/>
        <w:rPr>
          <w:lang w:val="es-ES"/>
        </w:rPr>
      </w:pPr>
      <w:r w:rsidRPr="00647A37">
        <w:rPr>
          <w:rStyle w:val="IntenseReference"/>
          <w:rFonts w:ascii="Nunito" w:hAnsi="Nunito"/>
          <w:color w:val="auto"/>
          <w:lang w:val="es-ES"/>
        </w:rPr>
        <w:t>Definición</w:t>
      </w:r>
      <w:r w:rsidR="00BE1CED" w:rsidRPr="00647A37">
        <w:rPr>
          <w:color w:val="auto"/>
          <w:lang w:val="es-ES"/>
        </w:rPr>
        <w:t xml:space="preserve">: </w:t>
      </w:r>
      <w:r w:rsidRPr="00152D75">
        <w:rPr>
          <w:lang w:val="es-ES"/>
        </w:rPr>
        <w:t>Se requiere añadir una página web que permita contactar con el organismo que da acceso a los datos sanitarios.  </w:t>
      </w:r>
      <w:r w:rsidR="00BE1CED">
        <w:rPr>
          <w:lang w:val="es-ES"/>
        </w:rPr>
        <w:t>Corresponde al centro específico.</w:t>
      </w:r>
    </w:p>
    <w:p w14:paraId="7F7FFF6A" w14:textId="1CAC6084" w:rsidR="00152D75" w:rsidRDefault="00C933B4" w:rsidP="00152D75">
      <w:pPr>
        <w:pStyle w:val="ENDS-Nunito"/>
        <w:rPr>
          <w:lang w:val="es-ES"/>
        </w:rPr>
      </w:pPr>
      <w:r w:rsidRPr="00C933B4">
        <w:rPr>
          <w:i/>
          <w:iCs/>
          <w:lang w:val="es-ES"/>
        </w:rPr>
        <w:t>Ejemplo</w:t>
      </w:r>
      <w:r w:rsidR="00152D75" w:rsidRPr="00C933B4">
        <w:rPr>
          <w:i/>
          <w:lang w:val="es-ES"/>
        </w:rPr>
        <w:t>:</w:t>
      </w:r>
      <w:r w:rsidR="00152D75" w:rsidRPr="00152D75">
        <w:rPr>
          <w:lang w:val="es-ES"/>
        </w:rPr>
        <w:t> </w:t>
      </w:r>
      <w:r w:rsidR="0091229D" w:rsidRPr="0091229D">
        <w:rPr>
          <w:lang w:val="es-ES"/>
        </w:rPr>
        <w:t>https://www.cisa.csic.es/</w:t>
      </w:r>
    </w:p>
    <w:p w14:paraId="6C76894E" w14:textId="77777777" w:rsidR="00152D75" w:rsidRPr="00152D75" w:rsidRDefault="00152D75" w:rsidP="00152D75">
      <w:pPr>
        <w:pStyle w:val="ENDS-Nunito"/>
        <w:rPr>
          <w:lang w:val="es-ES"/>
        </w:rPr>
      </w:pPr>
      <w:r w:rsidRPr="00152D75">
        <w:rPr>
          <w:lang w:val="es-ES"/>
        </w:rPr>
        <w:t> </w:t>
      </w:r>
    </w:p>
    <w:p w14:paraId="1A7E62A9" w14:textId="77777777" w:rsidR="00152D75" w:rsidRPr="00152D75" w:rsidRDefault="00152D75" w:rsidP="00152D75">
      <w:pPr>
        <w:pStyle w:val="ENDS-Nunito"/>
        <w:rPr>
          <w:lang w:val="es-ES"/>
        </w:rPr>
      </w:pPr>
      <w:r w:rsidRPr="00152D75">
        <w:rPr>
          <w:b/>
          <w:bCs/>
          <w:lang w:val="es-ES"/>
        </w:rPr>
        <w:t>Correo electrónico</w:t>
      </w:r>
      <w:r w:rsidRPr="00152D75">
        <w:rPr>
          <w:lang w:val="es-ES"/>
        </w:rPr>
        <w:t> </w:t>
      </w:r>
    </w:p>
    <w:p w14:paraId="7D9BA177" w14:textId="6ACB7E2D" w:rsidR="00152D75" w:rsidRPr="00152D75" w:rsidRDefault="0091229D" w:rsidP="00152D75">
      <w:pPr>
        <w:pStyle w:val="ENDS-Nunito"/>
        <w:rPr>
          <w:lang w:val="es-ES"/>
        </w:rPr>
      </w:pPr>
      <w:r w:rsidRPr="00647A37">
        <w:rPr>
          <w:rStyle w:val="IntenseReference"/>
          <w:rFonts w:ascii="Nunito" w:hAnsi="Nunito"/>
          <w:color w:val="auto"/>
        </w:rPr>
        <w:t>Definición</w:t>
      </w:r>
      <w:r w:rsidRPr="00647A37">
        <w:rPr>
          <w:color w:val="auto"/>
          <w:lang w:val="es-ES"/>
        </w:rPr>
        <w:t xml:space="preserve">: </w:t>
      </w:r>
      <w:r w:rsidR="00152D75" w:rsidRPr="00152D75">
        <w:rPr>
          <w:lang w:val="es-ES"/>
        </w:rPr>
        <w:t>Se requiere añadir el correo electrónico para ponerse en contacto con el organismo de acceso a los datos sanitarios</w:t>
      </w:r>
      <w:r>
        <w:rPr>
          <w:lang w:val="es-ES"/>
        </w:rPr>
        <w:t>. Corresponde al centro específico.</w:t>
      </w:r>
    </w:p>
    <w:p w14:paraId="2E5ECE3E" w14:textId="77777777" w:rsidR="00152D75" w:rsidRPr="00152D75" w:rsidRDefault="00152D75" w:rsidP="00152D75">
      <w:pPr>
        <w:pStyle w:val="ENDS-Nunito"/>
        <w:rPr>
          <w:lang w:val="es-ES"/>
        </w:rPr>
      </w:pPr>
      <w:r w:rsidRPr="00152D75">
        <w:rPr>
          <w:lang w:val="es-ES"/>
        </w:rPr>
        <w:t> </w:t>
      </w:r>
    </w:p>
    <w:p w14:paraId="061AD953" w14:textId="77777777" w:rsidR="00152D75" w:rsidRPr="00152D75" w:rsidRDefault="00152D75" w:rsidP="00152D75">
      <w:pPr>
        <w:pStyle w:val="ENDS-Nunito"/>
        <w:rPr>
          <w:lang w:val="es-ES"/>
        </w:rPr>
      </w:pPr>
      <w:r w:rsidRPr="00152D75">
        <w:rPr>
          <w:b/>
          <w:bCs/>
          <w:lang w:val="es-ES"/>
        </w:rPr>
        <w:lastRenderedPageBreak/>
        <w:t>Teléfono</w:t>
      </w:r>
      <w:r w:rsidRPr="00152D75">
        <w:rPr>
          <w:lang w:val="es-ES"/>
        </w:rPr>
        <w:t> </w:t>
      </w:r>
    </w:p>
    <w:p w14:paraId="4F0FEC7D" w14:textId="77777777" w:rsidR="00152D75" w:rsidRPr="00152D75" w:rsidRDefault="00152D75" w:rsidP="00152D75">
      <w:pPr>
        <w:pStyle w:val="ENDS-Nunito"/>
        <w:rPr>
          <w:lang w:val="es-ES"/>
        </w:rPr>
      </w:pPr>
      <w:r w:rsidRPr="00647A37">
        <w:rPr>
          <w:rStyle w:val="IntenseReference"/>
          <w:rFonts w:ascii="Nunito" w:hAnsi="Nunito"/>
          <w:color w:val="auto"/>
          <w:lang w:val="es-ES"/>
        </w:rPr>
        <w:t>Definición</w:t>
      </w:r>
      <w:r w:rsidRPr="00647A37">
        <w:rPr>
          <w:color w:val="auto"/>
          <w:lang w:val="es-ES"/>
        </w:rPr>
        <w:t xml:space="preserve">: </w:t>
      </w:r>
      <w:r w:rsidRPr="00152D75">
        <w:rPr>
          <w:lang w:val="es-ES"/>
        </w:rPr>
        <w:t>Se requiere el teléfono de la entidad u organización encargada.  Este campo es el contacto para llamar al centro u organización responsable de acceder al catálogo para cualquier duda. </w:t>
      </w:r>
    </w:p>
    <w:p w14:paraId="30F05F1D" w14:textId="77777777" w:rsidR="00152D75" w:rsidRPr="00152D75" w:rsidRDefault="00152D75" w:rsidP="00152D75">
      <w:pPr>
        <w:pStyle w:val="ENDS-Nunito"/>
        <w:rPr>
          <w:lang w:val="es-ES"/>
        </w:rPr>
      </w:pPr>
      <w:r w:rsidRPr="00152D75">
        <w:rPr>
          <w:lang w:val="es-ES"/>
        </w:rPr>
        <w:t> </w:t>
      </w:r>
    </w:p>
    <w:p w14:paraId="107D9E00" w14:textId="77777777" w:rsidR="00152D75" w:rsidRDefault="00152D75" w:rsidP="00152D75">
      <w:pPr>
        <w:pStyle w:val="ENDS-Nunito"/>
        <w:rPr>
          <w:lang w:val="es-ES"/>
        </w:rPr>
      </w:pPr>
      <w:r w:rsidRPr="00152D75">
        <w:rPr>
          <w:lang w:val="es-ES"/>
        </w:rPr>
        <w:t> </w:t>
      </w:r>
    </w:p>
    <w:p w14:paraId="74542950" w14:textId="77777777" w:rsidR="0091229D" w:rsidRPr="00152D75" w:rsidRDefault="0091229D" w:rsidP="00152D75">
      <w:pPr>
        <w:pStyle w:val="ENDS-Nunito"/>
        <w:rPr>
          <w:lang w:val="es-ES"/>
        </w:rPr>
      </w:pPr>
    </w:p>
    <w:p w14:paraId="3E231DE6" w14:textId="77777777" w:rsidR="00152D75" w:rsidRPr="00152D75" w:rsidRDefault="00152D75" w:rsidP="00152D75">
      <w:pPr>
        <w:pStyle w:val="ENDS-Nunito"/>
        <w:rPr>
          <w:lang w:val="es-ES"/>
        </w:rPr>
      </w:pPr>
      <w:r w:rsidRPr="00152D75">
        <w:rPr>
          <w:b/>
          <w:bCs/>
          <w:lang w:val="es-ES"/>
        </w:rPr>
        <w:t>Horario de Apertura: </w:t>
      </w:r>
      <w:r w:rsidRPr="00152D75">
        <w:rPr>
          <w:lang w:val="es-ES"/>
        </w:rPr>
        <w:t> </w:t>
      </w:r>
    </w:p>
    <w:p w14:paraId="643EC75C" w14:textId="77777777" w:rsidR="00152D75" w:rsidRPr="00152D75" w:rsidRDefault="00152D75" w:rsidP="00152D75">
      <w:pPr>
        <w:pStyle w:val="ENDS-Nunito"/>
        <w:rPr>
          <w:lang w:val="es-ES"/>
        </w:rPr>
      </w:pPr>
      <w:r w:rsidRPr="00152D75">
        <w:rPr>
          <w:u w:val="single"/>
          <w:lang w:val="es-ES"/>
        </w:rPr>
        <w:t>Descripción</w:t>
      </w:r>
      <w:r w:rsidRPr="00152D75">
        <w:rPr>
          <w:lang w:val="es-ES"/>
        </w:rPr>
        <w:t> </w:t>
      </w:r>
    </w:p>
    <w:p w14:paraId="72E886F2" w14:textId="175709E8" w:rsidR="00152D75" w:rsidRDefault="0091229D" w:rsidP="00152D75">
      <w:pPr>
        <w:pStyle w:val="ENDS-Nunito"/>
        <w:rPr>
          <w:lang w:val="es-ES"/>
        </w:rPr>
      </w:pPr>
      <w:r w:rsidRPr="000269D1">
        <w:rPr>
          <w:rStyle w:val="IntenseReference"/>
          <w:rFonts w:ascii="Nunito" w:hAnsi="Nunito"/>
          <w:color w:val="auto"/>
        </w:rPr>
        <w:t>Definición</w:t>
      </w:r>
      <w:r w:rsidRPr="000269D1">
        <w:rPr>
          <w:i/>
          <w:iCs/>
          <w:color w:val="auto"/>
          <w:lang w:val="es-ES"/>
        </w:rPr>
        <w:t>:</w:t>
      </w:r>
      <w:r w:rsidRPr="000269D1">
        <w:rPr>
          <w:color w:val="auto"/>
          <w:lang w:val="es-ES"/>
        </w:rPr>
        <w:t xml:space="preserve"> </w:t>
      </w:r>
      <w:r>
        <w:rPr>
          <w:lang w:val="es-ES"/>
        </w:rPr>
        <w:t>Se refiere a la hora a la que abre el organismo para responder a preguntas</w:t>
      </w:r>
      <w:r w:rsidR="00CB17FC">
        <w:rPr>
          <w:lang w:val="es-ES"/>
        </w:rPr>
        <w:t>, mails entre otras.</w:t>
      </w:r>
      <w:r w:rsidR="00152D75" w:rsidRPr="00152D75">
        <w:rPr>
          <w:lang w:val="es-ES"/>
        </w:rPr>
        <w:t> </w:t>
      </w:r>
    </w:p>
    <w:p w14:paraId="1F1FF73F" w14:textId="4012F400" w:rsidR="005400BF" w:rsidRPr="00152D75" w:rsidRDefault="005400BF" w:rsidP="00152D75">
      <w:pPr>
        <w:pStyle w:val="ENDS-Nunito"/>
        <w:rPr>
          <w:lang w:val="es-ES"/>
        </w:rPr>
      </w:pPr>
      <w:r w:rsidRPr="00CE4AFC">
        <w:rPr>
          <w:i/>
          <w:lang w:val="es-ES"/>
        </w:rPr>
        <w:t>Ejemplo</w:t>
      </w:r>
      <w:r>
        <w:rPr>
          <w:lang w:val="es-ES"/>
        </w:rPr>
        <w:t>: La organización abre de 9:00 a 17:00 de lunes a viernes.</w:t>
      </w:r>
    </w:p>
    <w:p w14:paraId="519EADDD" w14:textId="77777777" w:rsidR="00CB17FC" w:rsidRDefault="00152D75" w:rsidP="00152D75">
      <w:pPr>
        <w:pStyle w:val="ENDS-Nunito"/>
        <w:rPr>
          <w:lang w:val="es-ES"/>
        </w:rPr>
      </w:pPr>
      <w:r w:rsidRPr="00152D75">
        <w:rPr>
          <w:u w:val="single"/>
          <w:lang w:val="es-ES"/>
        </w:rPr>
        <w:t>Frecuencia</w:t>
      </w:r>
      <w:r w:rsidRPr="00152D75">
        <w:rPr>
          <w:lang w:val="es-ES"/>
        </w:rPr>
        <w:t> </w:t>
      </w:r>
    </w:p>
    <w:p w14:paraId="3B80324B" w14:textId="77777777" w:rsidR="005400BF" w:rsidRDefault="005400BF" w:rsidP="005400BF">
      <w:r w:rsidRPr="000269D1">
        <w:rPr>
          <w:rStyle w:val="IntenseReference"/>
          <w:rFonts w:ascii="Nunito" w:hAnsi="Nunito"/>
          <w:color w:val="auto"/>
        </w:rPr>
        <w:t>Definición</w:t>
      </w:r>
      <w:r>
        <w:rPr>
          <w:rStyle w:val="IntenseReference"/>
          <w:rFonts w:ascii="Nunito" w:hAnsi="Nunito"/>
          <w:color w:val="auto"/>
        </w:rPr>
        <w:t xml:space="preserve">: </w:t>
      </w:r>
      <w:r w:rsidRPr="005400BF">
        <w:t>Hace referencia a cada cuánto se repite o se mantiene el horario indicado, no al horario en sí. Permite saber si el horario se aplica todos los días, solo algunos días concretos o de forma puntual.</w:t>
      </w:r>
    </w:p>
    <w:p w14:paraId="250D8E95" w14:textId="4EAF709E" w:rsidR="00152D75" w:rsidRPr="00152D75" w:rsidRDefault="00CB17FC" w:rsidP="005400BF">
      <w:r w:rsidRPr="00CE4AFC">
        <w:rPr>
          <w:i/>
        </w:rPr>
        <w:t>Ejemplo</w:t>
      </w:r>
      <w:r>
        <w:t xml:space="preserve">: </w:t>
      </w:r>
      <w:r w:rsidR="009852EB">
        <w:t xml:space="preserve">En horarios normales suele añadirse diaria. Por ejemplo, si en la descripción se añade de lunes a viernes de 9:00 a 15:00, la frecuencia será diaria porque </w:t>
      </w:r>
      <w:r w:rsidR="00F9114E">
        <w:t>abre todos los días.</w:t>
      </w:r>
      <w:r w:rsidR="00152D75" w:rsidRPr="00152D75">
        <w:t> </w:t>
      </w:r>
    </w:p>
    <w:p w14:paraId="1423AE04" w14:textId="77777777" w:rsidR="00152D75" w:rsidRPr="00152D75" w:rsidRDefault="00152D75" w:rsidP="00152D75">
      <w:pPr>
        <w:pStyle w:val="ENDS-Nunito"/>
        <w:rPr>
          <w:lang w:val="es-ES"/>
        </w:rPr>
      </w:pPr>
      <w:r w:rsidRPr="00152D75">
        <w:rPr>
          <w:lang w:val="es-ES"/>
        </w:rPr>
        <w:t> </w:t>
      </w:r>
    </w:p>
    <w:p w14:paraId="37D798A9" w14:textId="77777777" w:rsidR="00152D75" w:rsidRPr="00152D75" w:rsidRDefault="00152D75" w:rsidP="00152D75">
      <w:pPr>
        <w:pStyle w:val="ENDS-Nunito"/>
        <w:rPr>
          <w:lang w:val="es-ES"/>
        </w:rPr>
      </w:pPr>
      <w:r w:rsidRPr="00152D75">
        <w:rPr>
          <w:b/>
          <w:bCs/>
          <w:lang w:val="es-ES"/>
        </w:rPr>
        <w:t>Horarios especiales de apertura</w:t>
      </w:r>
      <w:r w:rsidRPr="00152D75">
        <w:rPr>
          <w:lang w:val="es-ES"/>
        </w:rPr>
        <w:t> </w:t>
      </w:r>
    </w:p>
    <w:p w14:paraId="41F542B9" w14:textId="77777777" w:rsidR="005400BF" w:rsidRDefault="00152D75" w:rsidP="00152D75">
      <w:pPr>
        <w:pStyle w:val="ENDS-Nunito"/>
        <w:rPr>
          <w:lang w:val="es-ES"/>
        </w:rPr>
      </w:pPr>
      <w:r w:rsidRPr="000269D1">
        <w:rPr>
          <w:rStyle w:val="IntenseReference"/>
          <w:rFonts w:ascii="Nunito" w:hAnsi="Nunito"/>
          <w:color w:val="auto"/>
          <w:lang w:val="es-ES"/>
        </w:rPr>
        <w:t>Definición</w:t>
      </w:r>
      <w:r w:rsidRPr="000269D1">
        <w:rPr>
          <w:i/>
          <w:iCs/>
          <w:color w:val="auto"/>
          <w:lang w:val="es-ES"/>
        </w:rPr>
        <w:t>:</w:t>
      </w:r>
      <w:r w:rsidRPr="000269D1">
        <w:rPr>
          <w:color w:val="auto"/>
          <w:lang w:val="es-ES"/>
        </w:rPr>
        <w:t xml:space="preserve"> </w:t>
      </w:r>
      <w:r w:rsidR="005400BF" w:rsidRPr="005400BF">
        <w:rPr>
          <w:lang w:val="es-ES"/>
        </w:rPr>
        <w:t>Se refiere a los cambios puntuales en el horario habitual de la organización. Estos cambios suelen producirse con motivo de festivos nacionales, regionales o locales, así como en otras situaciones excepcionales.</w:t>
      </w:r>
    </w:p>
    <w:p w14:paraId="0B0A0409" w14:textId="3A3297C5" w:rsidR="00152D75" w:rsidRPr="00152D75" w:rsidRDefault="009477D2" w:rsidP="00152D75">
      <w:pPr>
        <w:pStyle w:val="ENDS-Nunito"/>
        <w:rPr>
          <w:lang w:val="es-ES"/>
        </w:rPr>
      </w:pPr>
      <w:r w:rsidRPr="008A5F0E">
        <w:rPr>
          <w:i/>
          <w:iCs/>
        </w:rPr>
        <w:t>Ej</w:t>
      </w:r>
      <w:r>
        <w:rPr>
          <w:i/>
          <w:iCs/>
        </w:rPr>
        <w:t>e</w:t>
      </w:r>
      <w:r w:rsidRPr="008A5F0E">
        <w:rPr>
          <w:i/>
          <w:iCs/>
        </w:rPr>
        <w:t>mplo</w:t>
      </w:r>
      <w:r w:rsidR="00152D75" w:rsidRPr="00716D90">
        <w:rPr>
          <w:i/>
        </w:rPr>
        <w:t>:</w:t>
      </w:r>
      <w:r w:rsidR="00152D75" w:rsidRPr="00482D8D">
        <w:rPr>
          <w:i/>
          <w:u w:val="single"/>
        </w:rPr>
        <w:t xml:space="preserve"> </w:t>
      </w:r>
      <w:r w:rsidR="00F9114E">
        <w:rPr>
          <w:lang w:val="es-ES"/>
        </w:rPr>
        <w:t>Horarios festivos nacionales y regionales</w:t>
      </w:r>
      <w:r w:rsidR="00152D75" w:rsidRPr="00152D75">
        <w:rPr>
          <w:lang w:val="es-ES"/>
        </w:rPr>
        <w:t>. </w:t>
      </w:r>
    </w:p>
    <w:p w14:paraId="1A49950E" w14:textId="77777777" w:rsidR="00152D75" w:rsidRDefault="00152D75" w:rsidP="00152D75">
      <w:pPr>
        <w:pStyle w:val="ENDS-Nunito"/>
        <w:rPr>
          <w:lang w:val="es-ES"/>
        </w:rPr>
      </w:pPr>
      <w:r w:rsidRPr="00152D75">
        <w:rPr>
          <w:u w:val="single"/>
          <w:lang w:val="es-ES"/>
        </w:rPr>
        <w:t>Frecuencia:</w:t>
      </w:r>
      <w:r w:rsidRPr="00152D75">
        <w:rPr>
          <w:lang w:val="es-ES"/>
        </w:rPr>
        <w:t> </w:t>
      </w:r>
    </w:p>
    <w:p w14:paraId="396363A9" w14:textId="34F32C8D" w:rsidR="00EC7374" w:rsidRPr="00EC7374" w:rsidRDefault="005400BF" w:rsidP="00152D75">
      <w:pPr>
        <w:pStyle w:val="ENDS-Nunito"/>
        <w:rPr>
          <w:color w:val="auto"/>
          <w:lang w:val="es-ES"/>
        </w:rPr>
      </w:pPr>
      <w:r w:rsidRPr="005400BF">
        <w:rPr>
          <w:rStyle w:val="IntenseReference"/>
          <w:rFonts w:ascii="Nunito" w:hAnsi="Nunito"/>
          <w:color w:val="auto"/>
          <w:lang w:val="es-ES"/>
        </w:rPr>
        <w:t>Definición</w:t>
      </w:r>
      <w:r w:rsidRPr="005400BF">
        <w:rPr>
          <w:color w:val="auto"/>
          <w:lang w:val="es-ES"/>
        </w:rPr>
        <w:t>:</w:t>
      </w:r>
      <w:r>
        <w:rPr>
          <w:color w:val="auto"/>
          <w:lang w:val="es-ES"/>
        </w:rPr>
        <w:t xml:space="preserve"> </w:t>
      </w:r>
      <w:r w:rsidR="00EC7374" w:rsidRPr="00EC7374">
        <w:rPr>
          <w:color w:val="auto"/>
          <w:lang w:val="es-ES"/>
        </w:rPr>
        <w:t>Indica cada cuánto se repiten los horarios especiales de apertura especificados. Permite identificar si estos cambios en el horario ocurren de forma periódica (por ejemplo, todos los años) o de manera puntual.</w:t>
      </w:r>
    </w:p>
    <w:p w14:paraId="13E7EE04" w14:textId="48E40FCC" w:rsidR="00152D75" w:rsidRPr="009477D2" w:rsidRDefault="00F35847" w:rsidP="00152D75">
      <w:pPr>
        <w:pStyle w:val="ENDS-Nunito"/>
        <w:rPr>
          <w:i/>
          <w:u w:val="single"/>
        </w:rPr>
      </w:pPr>
      <w:r>
        <w:rPr>
          <w:i/>
        </w:rPr>
        <w:t xml:space="preserve">Ejemplo: </w:t>
      </w:r>
      <w:r w:rsidR="00152D75" w:rsidRPr="00152D75">
        <w:rPr>
          <w:lang w:val="es-ES"/>
        </w:rPr>
        <w:t>Si hemos puestos festivos nacionales, pondremos en frecuencia anual. </w:t>
      </w:r>
    </w:p>
    <w:p w14:paraId="43A2BE35" w14:textId="77777777" w:rsidR="00152D75" w:rsidRPr="00152D75" w:rsidRDefault="00152D75" w:rsidP="00152D75">
      <w:pPr>
        <w:pStyle w:val="ENDS-Nunito"/>
        <w:rPr>
          <w:lang w:val="es-ES"/>
        </w:rPr>
      </w:pPr>
      <w:r w:rsidRPr="00152D75">
        <w:rPr>
          <w:lang w:val="es-ES"/>
        </w:rPr>
        <w:t> </w:t>
      </w:r>
    </w:p>
    <w:p w14:paraId="5567DE48" w14:textId="77777777" w:rsidR="00152D75" w:rsidRPr="00152D75" w:rsidRDefault="00152D75" w:rsidP="00152D75">
      <w:pPr>
        <w:pStyle w:val="ENDS-Nunito"/>
        <w:rPr>
          <w:lang w:val="es-ES"/>
        </w:rPr>
      </w:pPr>
      <w:r w:rsidRPr="00152D75">
        <w:rPr>
          <w:b/>
          <w:bCs/>
          <w:lang w:val="es-ES"/>
        </w:rPr>
        <w:lastRenderedPageBreak/>
        <w:t>Legislación </w:t>
      </w:r>
      <w:proofErr w:type="spellStart"/>
      <w:r w:rsidRPr="00152D75">
        <w:rPr>
          <w:b/>
          <w:bCs/>
          <w:lang w:val="es-ES"/>
        </w:rPr>
        <w:t>aplicabe</w:t>
      </w:r>
      <w:proofErr w:type="spellEnd"/>
      <w:r w:rsidRPr="00152D75">
        <w:rPr>
          <w:b/>
          <w:bCs/>
          <w:lang w:val="es-ES"/>
        </w:rPr>
        <w:t>:</w:t>
      </w:r>
      <w:r w:rsidRPr="00152D75">
        <w:rPr>
          <w:lang w:val="es-ES"/>
        </w:rPr>
        <w:t> </w:t>
      </w:r>
    </w:p>
    <w:p w14:paraId="0CC740A2" w14:textId="477A08FF" w:rsidR="00152D75" w:rsidRPr="00152D75" w:rsidRDefault="00EC7374" w:rsidP="00152D75">
      <w:pPr>
        <w:pStyle w:val="ENDS-Nunito"/>
        <w:rPr>
          <w:lang w:val="es-ES"/>
        </w:rPr>
      </w:pPr>
      <w:r w:rsidRPr="005400BF">
        <w:rPr>
          <w:rStyle w:val="IntenseReference"/>
          <w:rFonts w:ascii="Nunito" w:hAnsi="Nunito"/>
          <w:color w:val="auto"/>
          <w:lang w:val="es-ES"/>
        </w:rPr>
        <w:t>Definición</w:t>
      </w:r>
      <w:r w:rsidRPr="005400BF">
        <w:rPr>
          <w:color w:val="auto"/>
          <w:lang w:val="es-ES"/>
        </w:rPr>
        <w:t>:</w:t>
      </w:r>
      <w:r>
        <w:rPr>
          <w:color w:val="auto"/>
          <w:lang w:val="es-ES"/>
        </w:rPr>
        <w:t xml:space="preserve"> </w:t>
      </w:r>
      <w:r w:rsidR="00152D75" w:rsidRPr="00152D75">
        <w:rPr>
          <w:lang w:val="es-ES"/>
        </w:rPr>
        <w:t>Es la </w:t>
      </w:r>
      <w:r w:rsidR="008B1A9F" w:rsidRPr="00152D75">
        <w:rPr>
          <w:lang w:val="es-ES"/>
        </w:rPr>
        <w:t>legislación</w:t>
      </w:r>
      <w:r w:rsidR="00152D75" w:rsidRPr="00152D75">
        <w:rPr>
          <w:lang w:val="es-ES"/>
        </w:rPr>
        <w:t> que controla el acceso a los conjuntos de datos. Es </w:t>
      </w:r>
      <w:proofErr w:type="gramStart"/>
      <w:r w:rsidR="008B1A9F" w:rsidRPr="00152D75">
        <w:rPr>
          <w:lang w:val="es-ES"/>
        </w:rPr>
        <w:t>decir</w:t>
      </w:r>
      <w:proofErr w:type="gramEnd"/>
      <w:r w:rsidR="00152D75" w:rsidRPr="00152D75">
        <w:rPr>
          <w:lang w:val="es-ES"/>
        </w:rPr>
        <w:t xml:space="preserve"> es quien ha permitido que el catálogo exista. Esto quiere decir </w:t>
      </w:r>
      <w:r w:rsidR="008B1A9F">
        <w:rPr>
          <w:lang w:val="es-ES"/>
        </w:rPr>
        <w:t xml:space="preserve">que </w:t>
      </w:r>
      <w:r w:rsidR="00152D75" w:rsidRPr="00152D75">
        <w:rPr>
          <w:lang w:val="es-ES"/>
        </w:rPr>
        <w:t>este </w:t>
      </w:r>
      <w:proofErr w:type="spellStart"/>
      <w:r w:rsidR="00152D75" w:rsidRPr="00152D75">
        <w:rPr>
          <w:lang w:val="es-ES"/>
        </w:rPr>
        <w:t>dataset</w:t>
      </w:r>
      <w:proofErr w:type="spellEnd"/>
      <w:r w:rsidR="00152D75" w:rsidRPr="00152D75">
        <w:rPr>
          <w:lang w:val="es-ES"/>
        </w:rPr>
        <w:t xml:space="preserve"> está regulado por </w:t>
      </w:r>
      <w:r w:rsidR="008B1A9F">
        <w:rPr>
          <w:lang w:val="es-ES"/>
        </w:rPr>
        <w:t>ciertas</w:t>
      </w:r>
      <w:r w:rsidR="00152D75" w:rsidRPr="00152D75">
        <w:rPr>
          <w:lang w:val="es-ES"/>
        </w:rPr>
        <w:t xml:space="preserve"> normas. </w:t>
      </w:r>
    </w:p>
    <w:p w14:paraId="53073D79" w14:textId="7D5AC38D" w:rsidR="00152D75" w:rsidRPr="00152D75" w:rsidRDefault="00EC7374" w:rsidP="00152D75">
      <w:pPr>
        <w:pStyle w:val="ENDS-Nunito"/>
        <w:rPr>
          <w:lang w:val="es-ES"/>
        </w:rPr>
      </w:pPr>
      <w:r>
        <w:rPr>
          <w:i/>
          <w:iCs/>
          <w:lang w:val="es-ES"/>
        </w:rPr>
        <w:t xml:space="preserve">Ejemplo: </w:t>
      </w:r>
      <w:r w:rsidR="00152D75" w:rsidRPr="00152D75">
        <w:rPr>
          <w:lang w:val="es-ES"/>
        </w:rPr>
        <w:t>Se debe poner obligatoriamente </w:t>
      </w:r>
      <w:hyperlink r:id="rId19" w:tgtFrame="_blank" w:history="1">
        <w:r w:rsidR="00152D75" w:rsidRPr="00152D75">
          <w:rPr>
            <w:rStyle w:val="Hyperlink"/>
            <w:i/>
            <w:iCs/>
            <w:lang w:val="es-ES"/>
          </w:rPr>
          <w:t>http://data.europa.eu/eli/reg/2025/327/oj</w:t>
        </w:r>
      </w:hyperlink>
      <w:r w:rsidR="00152D75" w:rsidRPr="00152D75">
        <w:rPr>
          <w:i/>
          <w:iCs/>
          <w:lang w:val="es-ES"/>
        </w:rPr>
        <w:t>.</w:t>
      </w:r>
      <w:r w:rsidR="00152D75" w:rsidRPr="00152D75">
        <w:rPr>
          <w:lang w:val="es-ES"/>
        </w:rPr>
        <w:t> </w:t>
      </w:r>
    </w:p>
    <w:p w14:paraId="57CE34C1" w14:textId="77777777" w:rsidR="00152D75" w:rsidRPr="00152D75" w:rsidRDefault="00152D75" w:rsidP="00152D75">
      <w:pPr>
        <w:pStyle w:val="ENDS-Nunito"/>
        <w:rPr>
          <w:lang w:val="es-ES"/>
        </w:rPr>
      </w:pPr>
      <w:r w:rsidRPr="00152D75">
        <w:rPr>
          <w:i/>
          <w:iCs/>
          <w:lang w:val="es-ES"/>
        </w:rPr>
        <w:t>Se puede añadir más legislaciones como esta:</w:t>
      </w:r>
      <w:r w:rsidRPr="00152D75">
        <w:rPr>
          <w:lang w:val="es-ES"/>
        </w:rPr>
        <w:t> </w:t>
      </w:r>
    </w:p>
    <w:p w14:paraId="1CCABC3D" w14:textId="77777777" w:rsidR="00152D75" w:rsidRDefault="00152D75" w:rsidP="00152D75">
      <w:pPr>
        <w:pStyle w:val="ENDS-Nunito"/>
        <w:rPr>
          <w:lang w:val="es-ES"/>
        </w:rPr>
      </w:pPr>
      <w:hyperlink r:id="rId20" w:tgtFrame="_blank" w:history="1">
        <w:r w:rsidRPr="00152D75">
          <w:rPr>
            <w:rStyle w:val="Hyperlink"/>
            <w:lang w:val="es-ES"/>
          </w:rPr>
          <w:t>http://data.europa.eu/eli/reg/2022/868/oj</w:t>
        </w:r>
      </w:hyperlink>
      <w:r w:rsidRPr="00152D75">
        <w:rPr>
          <w:lang w:val="es-ES"/>
        </w:rPr>
        <w:t> </w:t>
      </w:r>
    </w:p>
    <w:p w14:paraId="6FC835D8" w14:textId="77777777" w:rsidR="00EC7374" w:rsidRDefault="00EC7374" w:rsidP="00152D75">
      <w:pPr>
        <w:pStyle w:val="ENDS-Nunito"/>
        <w:rPr>
          <w:lang w:val="es-ES"/>
        </w:rPr>
      </w:pPr>
    </w:p>
    <w:p w14:paraId="28A427C2" w14:textId="288D65FE" w:rsidR="00152D75" w:rsidRPr="00152D75" w:rsidRDefault="00152D75" w:rsidP="00152D75">
      <w:pPr>
        <w:pStyle w:val="ENDS-Nunito"/>
        <w:rPr>
          <w:lang w:val="es-ES"/>
        </w:rPr>
      </w:pPr>
      <w:r w:rsidRPr="00152D75">
        <w:rPr>
          <w:b/>
          <w:bCs/>
          <w:lang w:val="es-ES"/>
        </w:rPr>
        <w:t>Categoría sanitaria</w:t>
      </w:r>
      <w:r w:rsidRPr="00152D75">
        <w:rPr>
          <w:lang w:val="es-ES"/>
        </w:rPr>
        <w:t> </w:t>
      </w:r>
    </w:p>
    <w:p w14:paraId="3C960EC6" w14:textId="59632B50" w:rsidR="00152D75" w:rsidRPr="00152D75" w:rsidRDefault="00EC7374" w:rsidP="00152D75">
      <w:pPr>
        <w:pStyle w:val="ENDS-Nunito"/>
        <w:rPr>
          <w:lang w:val="es-ES"/>
        </w:rPr>
      </w:pPr>
      <w:r w:rsidRPr="00EC7374">
        <w:rPr>
          <w:b/>
          <w:bCs/>
          <w:lang w:val="es-ES"/>
        </w:rPr>
        <w:t>Definición:</w:t>
      </w:r>
      <w:r>
        <w:rPr>
          <w:lang w:val="es-ES"/>
        </w:rPr>
        <w:t xml:space="preserve"> </w:t>
      </w:r>
      <w:r w:rsidR="00152D75" w:rsidRPr="00152D75">
        <w:rPr>
          <w:lang w:val="es-ES"/>
        </w:rPr>
        <w:t>Esta es la categoría sanitaria a la que pertenece el conjunto de datos. </w:t>
      </w:r>
      <w:r w:rsidR="00DB0F2B">
        <w:rPr>
          <w:lang w:val="es-ES"/>
        </w:rPr>
        <w:t xml:space="preserve">En este campo se </w:t>
      </w:r>
      <w:r w:rsidR="00F007C0">
        <w:rPr>
          <w:lang w:val="es-ES"/>
        </w:rPr>
        <w:t>puede añadir más de una categoría sanitaria y proporciona una lista de opciones desplegable que ayuda a investigador a añadir este campo correctamente.</w:t>
      </w:r>
    </w:p>
    <w:p w14:paraId="63C19ED7" w14:textId="27C61DB3" w:rsidR="00152D75" w:rsidRDefault="00152D75" w:rsidP="00152D75">
      <w:pPr>
        <w:pStyle w:val="ENDS-Nunito"/>
        <w:rPr>
          <w:lang w:val="es-ES"/>
        </w:rPr>
      </w:pPr>
      <w:r w:rsidRPr="00152D75">
        <w:rPr>
          <w:lang w:val="es-ES"/>
        </w:rPr>
        <w:t> </w:t>
      </w:r>
      <w:r w:rsidR="00EC7374" w:rsidRPr="00EC7374">
        <w:rPr>
          <w:i/>
          <w:iCs/>
          <w:lang w:val="es-ES"/>
        </w:rPr>
        <w:t>Ejemplo:</w:t>
      </w:r>
      <w:r w:rsidR="00EC7374">
        <w:rPr>
          <w:lang w:val="es-ES"/>
        </w:rPr>
        <w:t xml:space="preserve"> Datos de aplicación de bienestar</w:t>
      </w:r>
    </w:p>
    <w:p w14:paraId="43A181EA" w14:textId="77777777" w:rsidR="00152D75" w:rsidRPr="00152D75" w:rsidRDefault="00152D75" w:rsidP="00152D75">
      <w:pPr>
        <w:pStyle w:val="ENDS-Nunito"/>
        <w:rPr>
          <w:lang w:val="es-ES"/>
        </w:rPr>
      </w:pPr>
    </w:p>
    <w:p w14:paraId="7A78E771" w14:textId="6975C6C4" w:rsidR="00264EE9" w:rsidRDefault="00264EE9" w:rsidP="00264EE9">
      <w:pPr>
        <w:pStyle w:val="Heading2"/>
      </w:pPr>
      <w:bookmarkStart w:id="8" w:name="_Toc225358548"/>
      <w:r>
        <w:t>5.2 Recomendados</w:t>
      </w:r>
      <w:bookmarkEnd w:id="8"/>
    </w:p>
    <w:p w14:paraId="64C86245" w14:textId="77777777" w:rsidR="00B80EE0" w:rsidRPr="00B80EE0" w:rsidRDefault="00B80EE0" w:rsidP="00B80EE0">
      <w:pPr>
        <w:pStyle w:val="ENDS-Nunito"/>
        <w:rPr>
          <w:lang w:val="es-ES"/>
        </w:rPr>
      </w:pPr>
      <w:r w:rsidRPr="00B80EE0">
        <w:rPr>
          <w:b/>
          <w:bCs/>
          <w:lang w:val="es-ES"/>
        </w:rPr>
        <w:t>Finalidad</w:t>
      </w:r>
      <w:r w:rsidRPr="00B80EE0">
        <w:rPr>
          <w:lang w:val="es-ES"/>
        </w:rPr>
        <w:t> </w:t>
      </w:r>
    </w:p>
    <w:p w14:paraId="595E21A4" w14:textId="3BE4D679" w:rsidR="00094D65" w:rsidRDefault="00EC7374" w:rsidP="00B80EE0">
      <w:pPr>
        <w:pStyle w:val="ENDS-Nunito"/>
        <w:rPr>
          <w:lang w:val="es-ES"/>
        </w:rPr>
      </w:pPr>
      <w:r w:rsidRPr="00EC7374">
        <w:rPr>
          <w:b/>
          <w:bCs/>
          <w:lang w:val="es-ES"/>
        </w:rPr>
        <w:t>Definición:</w:t>
      </w:r>
      <w:r>
        <w:rPr>
          <w:lang w:val="es-ES"/>
        </w:rPr>
        <w:t xml:space="preserve"> </w:t>
      </w:r>
      <w:r w:rsidR="00094D65" w:rsidRPr="00094D65">
        <w:rPr>
          <w:lang w:val="es-ES"/>
        </w:rPr>
        <w:t>Declaración en texto libre sobre la finalidad del tratamiento de los datos.</w:t>
      </w:r>
    </w:p>
    <w:p w14:paraId="52D4FBE5" w14:textId="77777777" w:rsidR="00EC7374" w:rsidRDefault="00EC7374" w:rsidP="00B80EE0">
      <w:pPr>
        <w:pStyle w:val="ENDS-Nunito"/>
        <w:rPr>
          <w:lang w:val="es-ES"/>
        </w:rPr>
      </w:pPr>
    </w:p>
    <w:p w14:paraId="4C534110" w14:textId="0C55F9D5" w:rsidR="00B80EE0" w:rsidRDefault="00B80EE0" w:rsidP="00B80EE0">
      <w:pPr>
        <w:pStyle w:val="ENDS-Nunito"/>
        <w:rPr>
          <w:lang w:val="es-ES"/>
        </w:rPr>
      </w:pPr>
      <w:r w:rsidRPr="00B80EE0">
        <w:rPr>
          <w:b/>
          <w:bCs/>
          <w:lang w:val="es-ES"/>
        </w:rPr>
        <w:t>Palabra clave</w:t>
      </w:r>
      <w:r w:rsidRPr="00B80EE0">
        <w:rPr>
          <w:lang w:val="es-ES"/>
        </w:rPr>
        <w:t> </w:t>
      </w:r>
    </w:p>
    <w:p w14:paraId="4C92D4F5" w14:textId="4D8FFE4B" w:rsidR="00433A32" w:rsidRDefault="00EC7374" w:rsidP="00B80EE0">
      <w:pPr>
        <w:pStyle w:val="ENDS-Nunito"/>
        <w:rPr>
          <w:lang w:val="es-ES"/>
        </w:rPr>
      </w:pPr>
      <w:r w:rsidRPr="00EC7374">
        <w:rPr>
          <w:b/>
          <w:bCs/>
          <w:lang w:val="es-ES"/>
        </w:rPr>
        <w:t>Definición:</w:t>
      </w:r>
      <w:r>
        <w:rPr>
          <w:lang w:val="es-ES"/>
        </w:rPr>
        <w:t xml:space="preserve"> </w:t>
      </w:r>
      <w:r w:rsidR="00433A32" w:rsidRPr="00433A32">
        <w:rPr>
          <w:lang w:val="es-ES"/>
        </w:rPr>
        <w:t xml:space="preserve">Palabras relevantes que describen el </w:t>
      </w:r>
      <w:proofErr w:type="spellStart"/>
      <w:r w:rsidR="005D23B3">
        <w:rPr>
          <w:lang w:val="es-ES"/>
        </w:rPr>
        <w:t>D</w:t>
      </w:r>
      <w:r w:rsidR="00433A32" w:rsidRPr="00433A32">
        <w:rPr>
          <w:lang w:val="es-ES"/>
        </w:rPr>
        <w:t>ataset</w:t>
      </w:r>
      <w:proofErr w:type="spellEnd"/>
      <w:r w:rsidR="00433A32" w:rsidRPr="00433A32">
        <w:rPr>
          <w:lang w:val="es-ES"/>
        </w:rPr>
        <w:t>. Facilitan su localización en el catálogo</w:t>
      </w:r>
      <w:r>
        <w:rPr>
          <w:lang w:val="es-ES"/>
        </w:rPr>
        <w:t>.</w:t>
      </w:r>
    </w:p>
    <w:p w14:paraId="3BAC93BA" w14:textId="3A9BDB13" w:rsidR="00EC7374" w:rsidRDefault="00EC7374" w:rsidP="00B80EE0">
      <w:pPr>
        <w:pStyle w:val="ENDS-Nunito"/>
        <w:rPr>
          <w:lang w:val="es-ES"/>
        </w:rPr>
      </w:pPr>
      <w:r w:rsidRPr="00EC7374">
        <w:rPr>
          <w:i/>
          <w:iCs/>
          <w:lang w:val="es-ES"/>
        </w:rPr>
        <w:t>Ejemplo:</w:t>
      </w:r>
      <w:r>
        <w:rPr>
          <w:i/>
          <w:iCs/>
          <w:lang w:val="es-ES"/>
        </w:rPr>
        <w:t xml:space="preserve"> </w:t>
      </w:r>
      <w:r>
        <w:rPr>
          <w:lang w:val="es-ES"/>
        </w:rPr>
        <w:t>COVID, virus, enfermedad, salud…</w:t>
      </w:r>
    </w:p>
    <w:p w14:paraId="46D4F57F" w14:textId="77777777" w:rsidR="00EC7374" w:rsidRPr="00EC7374" w:rsidRDefault="00EC7374" w:rsidP="00B80EE0">
      <w:pPr>
        <w:pStyle w:val="ENDS-Nunito"/>
        <w:rPr>
          <w:lang w:val="es-ES"/>
        </w:rPr>
      </w:pPr>
    </w:p>
    <w:p w14:paraId="1592EDC9" w14:textId="77777777" w:rsidR="00B80EE0" w:rsidRPr="00B80EE0" w:rsidRDefault="00B80EE0" w:rsidP="00B80EE0">
      <w:pPr>
        <w:pStyle w:val="ENDS-Nunito"/>
        <w:rPr>
          <w:lang w:val="es-ES"/>
        </w:rPr>
      </w:pPr>
      <w:r w:rsidRPr="00B80EE0">
        <w:rPr>
          <w:b/>
          <w:bCs/>
          <w:lang w:val="es-ES"/>
        </w:rPr>
        <w:t>Cobertura de población</w:t>
      </w:r>
      <w:r w:rsidRPr="00B80EE0">
        <w:rPr>
          <w:lang w:val="es-ES"/>
        </w:rPr>
        <w:t> </w:t>
      </w:r>
    </w:p>
    <w:p w14:paraId="40B8E4FA" w14:textId="5C696027" w:rsidR="00B80EE0" w:rsidRPr="00B80EE0" w:rsidRDefault="00B80EE0" w:rsidP="00B80EE0">
      <w:pPr>
        <w:pStyle w:val="ENDS-Nunito"/>
        <w:rPr>
          <w:lang w:val="es-ES"/>
        </w:rPr>
      </w:pPr>
      <w:r w:rsidRPr="00DB34CA">
        <w:rPr>
          <w:rStyle w:val="IntenseReference"/>
          <w:rFonts w:ascii="Nunito" w:hAnsi="Nunito"/>
          <w:color w:val="auto"/>
          <w:lang w:val="es-ES"/>
        </w:rPr>
        <w:t>Definición</w:t>
      </w:r>
      <w:r w:rsidRPr="00DB34CA">
        <w:rPr>
          <w:color w:val="auto"/>
          <w:lang w:val="es-ES"/>
        </w:rPr>
        <w:t xml:space="preserve">: </w:t>
      </w:r>
      <w:r w:rsidR="00497962" w:rsidRPr="00497962">
        <w:rPr>
          <w:lang w:val="es-ES"/>
        </w:rPr>
        <w:t>Población utilizada para realizar el estudio.</w:t>
      </w:r>
    </w:p>
    <w:p w14:paraId="61B53A19" w14:textId="7760D378" w:rsidR="00B80EE0" w:rsidRDefault="009477D2" w:rsidP="00B80EE0">
      <w:pPr>
        <w:pStyle w:val="ENDS-Nunito"/>
        <w:rPr>
          <w:lang w:val="es-ES"/>
        </w:rPr>
      </w:pPr>
      <w:r w:rsidRPr="00EC7374">
        <w:rPr>
          <w:i/>
          <w:iCs/>
          <w:lang w:val="es-ES"/>
        </w:rPr>
        <w:t>Ejemplo</w:t>
      </w:r>
      <w:r w:rsidR="00B80EE0" w:rsidRPr="00EC7374">
        <w:rPr>
          <w:i/>
          <w:iCs/>
          <w:lang w:val="es-ES"/>
        </w:rPr>
        <w:t>:</w:t>
      </w:r>
      <w:r w:rsidR="00B80EE0" w:rsidRPr="00B80EE0">
        <w:rPr>
          <w:lang w:val="es-ES"/>
        </w:rPr>
        <w:t xml:space="preserve"> Se tuvo en cuenta a niños menores de 12 años. </w:t>
      </w:r>
    </w:p>
    <w:p w14:paraId="7FBBEB5C" w14:textId="77777777" w:rsidR="00EC7374" w:rsidRPr="00B80EE0" w:rsidRDefault="00EC7374" w:rsidP="00B80EE0">
      <w:pPr>
        <w:pStyle w:val="ENDS-Nunito"/>
        <w:rPr>
          <w:lang w:val="es-ES"/>
        </w:rPr>
      </w:pPr>
    </w:p>
    <w:p w14:paraId="0082CB72" w14:textId="77777777" w:rsidR="00B80EE0" w:rsidRPr="00B80EE0" w:rsidRDefault="00B80EE0" w:rsidP="00B80EE0">
      <w:pPr>
        <w:pStyle w:val="ENDS-Nunito"/>
        <w:rPr>
          <w:lang w:val="es-ES"/>
        </w:rPr>
      </w:pPr>
      <w:r w:rsidRPr="00B80EE0">
        <w:rPr>
          <w:b/>
          <w:bCs/>
          <w:lang w:val="es-ES"/>
        </w:rPr>
        <w:lastRenderedPageBreak/>
        <w:t>Número de personas individuales</w:t>
      </w:r>
      <w:r w:rsidRPr="00B80EE0">
        <w:rPr>
          <w:lang w:val="es-ES"/>
        </w:rPr>
        <w:t> </w:t>
      </w:r>
    </w:p>
    <w:p w14:paraId="34C37948" w14:textId="2C6D81CF" w:rsidR="00B80EE0" w:rsidRPr="00B80EE0" w:rsidRDefault="00B80EE0" w:rsidP="00B80EE0">
      <w:pPr>
        <w:pStyle w:val="ENDS-Nunito"/>
        <w:rPr>
          <w:lang w:val="es-ES"/>
        </w:rPr>
      </w:pPr>
      <w:r w:rsidRPr="00DB34CA">
        <w:rPr>
          <w:rStyle w:val="IntenseReference"/>
          <w:rFonts w:ascii="Nunito" w:hAnsi="Nunito"/>
          <w:color w:val="auto"/>
          <w:lang w:val="es-ES"/>
        </w:rPr>
        <w:t>Definición</w:t>
      </w:r>
      <w:r w:rsidRPr="00DB34CA">
        <w:rPr>
          <w:color w:val="auto"/>
          <w:lang w:val="es-ES"/>
        </w:rPr>
        <w:t>: </w:t>
      </w:r>
      <w:r w:rsidR="001705E3" w:rsidRPr="00DB34CA">
        <w:rPr>
          <w:color w:val="auto"/>
          <w:lang w:val="es-ES"/>
        </w:rPr>
        <w:t xml:space="preserve"> </w:t>
      </w:r>
      <w:r w:rsidR="00497962" w:rsidRPr="00497962">
        <w:rPr>
          <w:lang w:val="es-ES"/>
        </w:rPr>
        <w:t>Total de registros correspondientes a individuos. Solo se completa si se han tenido en cuenta personas físicas.</w:t>
      </w:r>
    </w:p>
    <w:p w14:paraId="7626F5B5" w14:textId="32BD5AF5" w:rsidR="00B80EE0" w:rsidRPr="00B80EE0" w:rsidRDefault="009477D2" w:rsidP="00B80EE0">
      <w:pPr>
        <w:pStyle w:val="ENDS-Nunito"/>
        <w:rPr>
          <w:lang w:val="es-ES"/>
        </w:rPr>
      </w:pPr>
      <w:r w:rsidRPr="00EC7374">
        <w:rPr>
          <w:i/>
          <w:iCs/>
          <w:lang w:val="es-ES"/>
        </w:rPr>
        <w:t>Ejemplo</w:t>
      </w:r>
      <w:r w:rsidR="00B80EE0" w:rsidRPr="00EC7374">
        <w:rPr>
          <w:i/>
          <w:iCs/>
          <w:lang w:val="es-ES"/>
        </w:rPr>
        <w:t>:</w:t>
      </w:r>
      <w:r w:rsidR="00B80EE0" w:rsidRPr="00B80EE0">
        <w:rPr>
          <w:lang w:val="es-ES"/>
        </w:rPr>
        <w:t xml:space="preserve"> Si no tienes población humana</w:t>
      </w:r>
      <w:r w:rsidR="00387FE4">
        <w:rPr>
          <w:lang w:val="es-ES"/>
        </w:rPr>
        <w:t>, se añade al campo un 0</w:t>
      </w:r>
      <w:r w:rsidR="00B80EE0" w:rsidRPr="00B80EE0">
        <w:rPr>
          <w:lang w:val="es-ES"/>
        </w:rPr>
        <w:t>. </w:t>
      </w:r>
    </w:p>
    <w:p w14:paraId="4FAD27A0" w14:textId="77777777" w:rsidR="00B80EE0" w:rsidRPr="00B80EE0" w:rsidRDefault="00B80EE0" w:rsidP="00B80EE0">
      <w:pPr>
        <w:pStyle w:val="ENDS-Nunito"/>
        <w:rPr>
          <w:lang w:val="es-ES"/>
        </w:rPr>
      </w:pPr>
      <w:r w:rsidRPr="00B80EE0">
        <w:rPr>
          <w:b/>
          <w:bCs/>
          <w:lang w:val="es-ES"/>
        </w:rPr>
        <w:t>Unidades de registros</w:t>
      </w:r>
      <w:r w:rsidRPr="00B80EE0">
        <w:rPr>
          <w:lang w:val="es-ES"/>
        </w:rPr>
        <w:t> </w:t>
      </w:r>
    </w:p>
    <w:p w14:paraId="40D5FD2B" w14:textId="168B8201" w:rsidR="00B80EE0" w:rsidRDefault="00B80EE0" w:rsidP="00B80EE0">
      <w:pPr>
        <w:pStyle w:val="ENDS-Nunito"/>
        <w:rPr>
          <w:lang w:val="es-ES"/>
        </w:rPr>
      </w:pPr>
      <w:r w:rsidRPr="00DB34CA">
        <w:rPr>
          <w:rStyle w:val="IntenseReference"/>
          <w:rFonts w:ascii="Nunito" w:hAnsi="Nunito"/>
          <w:color w:val="auto"/>
          <w:lang w:val="es-ES"/>
        </w:rPr>
        <w:t>Definición</w:t>
      </w:r>
      <w:r w:rsidRPr="00DB34CA">
        <w:rPr>
          <w:color w:val="auto"/>
          <w:lang w:val="es-ES"/>
        </w:rPr>
        <w:t xml:space="preserve">: </w:t>
      </w:r>
      <w:r w:rsidR="00324F41" w:rsidRPr="00324F41">
        <w:rPr>
          <w:lang w:val="es-ES"/>
        </w:rPr>
        <w:t>Número total de registros o filas del conjunto de datos. No necesariamente humanos.</w:t>
      </w:r>
    </w:p>
    <w:p w14:paraId="6C5E1E81" w14:textId="73602F89" w:rsidR="00B80EE0" w:rsidRDefault="00387FE4" w:rsidP="00B80EE0">
      <w:pPr>
        <w:pStyle w:val="ENDS-Nunito"/>
        <w:rPr>
          <w:lang w:val="es-ES"/>
        </w:rPr>
      </w:pPr>
      <w:r w:rsidRPr="00EC7374">
        <w:rPr>
          <w:i/>
          <w:iCs/>
          <w:lang w:val="es-ES"/>
        </w:rPr>
        <w:t>Ejemplo:</w:t>
      </w:r>
      <w:r>
        <w:rPr>
          <w:lang w:val="es-ES"/>
        </w:rPr>
        <w:t xml:space="preserve"> </w:t>
      </w:r>
      <w:r w:rsidR="00324F41" w:rsidRPr="00324F41">
        <w:rPr>
          <w:lang w:val="es-ES"/>
        </w:rPr>
        <w:t xml:space="preserve">Si el </w:t>
      </w:r>
      <w:proofErr w:type="spellStart"/>
      <w:r w:rsidR="00324F41" w:rsidRPr="00324F41">
        <w:rPr>
          <w:lang w:val="es-ES"/>
        </w:rPr>
        <w:t>dataset</w:t>
      </w:r>
      <w:proofErr w:type="spellEnd"/>
      <w:r w:rsidR="00324F41" w:rsidRPr="00324F41">
        <w:rPr>
          <w:lang w:val="es-ES"/>
        </w:rPr>
        <w:t xml:space="preserve"> contiene 1000 filas, se añade “1000”.</w:t>
      </w:r>
    </w:p>
    <w:p w14:paraId="5C53DF96" w14:textId="77777777" w:rsidR="00EC7374" w:rsidRPr="00B80EE0" w:rsidRDefault="00EC7374" w:rsidP="00B80EE0">
      <w:pPr>
        <w:pStyle w:val="ENDS-Nunito"/>
        <w:rPr>
          <w:lang w:val="es-ES"/>
        </w:rPr>
      </w:pPr>
    </w:p>
    <w:p w14:paraId="71C52A6E" w14:textId="77777777" w:rsidR="00B80EE0" w:rsidRPr="00B80EE0" w:rsidRDefault="00B80EE0" w:rsidP="00B80EE0">
      <w:pPr>
        <w:pStyle w:val="ENDS-Nunito"/>
        <w:rPr>
          <w:lang w:val="es-ES"/>
        </w:rPr>
      </w:pPr>
      <w:r w:rsidRPr="00B80EE0">
        <w:rPr>
          <w:b/>
          <w:bCs/>
          <w:lang w:val="es-ES"/>
        </w:rPr>
        <w:t>Edad típica mínima</w:t>
      </w:r>
      <w:r w:rsidRPr="00B80EE0">
        <w:rPr>
          <w:lang w:val="es-ES"/>
        </w:rPr>
        <w:t> </w:t>
      </w:r>
    </w:p>
    <w:p w14:paraId="0BED8672" w14:textId="73ADCD08" w:rsidR="00B80EE0" w:rsidRDefault="00B80EE0" w:rsidP="00B80EE0">
      <w:pPr>
        <w:pStyle w:val="ENDS-Nunito"/>
        <w:rPr>
          <w:lang w:val="es-ES"/>
        </w:rPr>
      </w:pPr>
      <w:r w:rsidRPr="00DB34CA">
        <w:rPr>
          <w:rStyle w:val="IntenseReference"/>
          <w:rFonts w:ascii="Nunito" w:hAnsi="Nunito"/>
          <w:color w:val="auto"/>
          <w:lang w:val="es-ES"/>
        </w:rPr>
        <w:t>Definición</w:t>
      </w:r>
      <w:r w:rsidRPr="00DB34CA">
        <w:rPr>
          <w:color w:val="auto"/>
          <w:lang w:val="es-ES"/>
        </w:rPr>
        <w:t xml:space="preserve">: </w:t>
      </w:r>
      <w:r w:rsidRPr="00B80EE0">
        <w:rPr>
          <w:lang w:val="es-ES"/>
        </w:rPr>
        <w:t>Edad mínima del estudio de la muestra de datos. </w:t>
      </w:r>
    </w:p>
    <w:p w14:paraId="4B0AD52E" w14:textId="7B177F77" w:rsidR="00EC7374" w:rsidRDefault="00EC7374" w:rsidP="00B80EE0">
      <w:pPr>
        <w:pStyle w:val="ENDS-Nunito"/>
        <w:rPr>
          <w:lang w:val="es-ES"/>
        </w:rPr>
      </w:pPr>
      <w:r w:rsidRPr="00EC7374">
        <w:rPr>
          <w:i/>
          <w:iCs/>
          <w:lang w:val="es-ES"/>
        </w:rPr>
        <w:t xml:space="preserve">Ejemplo: </w:t>
      </w:r>
      <w:r>
        <w:rPr>
          <w:lang w:val="es-ES"/>
        </w:rPr>
        <w:t>Si no hay población humana se deja vacío.</w:t>
      </w:r>
    </w:p>
    <w:p w14:paraId="025C255C" w14:textId="77777777" w:rsidR="00EC7374" w:rsidRPr="00B80EE0" w:rsidRDefault="00EC7374" w:rsidP="00B80EE0">
      <w:pPr>
        <w:pStyle w:val="ENDS-Nunito"/>
        <w:rPr>
          <w:lang w:val="es-ES"/>
        </w:rPr>
      </w:pPr>
    </w:p>
    <w:p w14:paraId="324B67AE" w14:textId="77777777" w:rsidR="00B80EE0" w:rsidRPr="00B80EE0" w:rsidRDefault="00B80EE0" w:rsidP="00B80EE0">
      <w:pPr>
        <w:pStyle w:val="ENDS-Nunito"/>
        <w:rPr>
          <w:lang w:val="es-ES"/>
        </w:rPr>
      </w:pPr>
      <w:r w:rsidRPr="00B80EE0">
        <w:rPr>
          <w:b/>
          <w:bCs/>
          <w:lang w:val="es-ES"/>
        </w:rPr>
        <w:t>Edad típica máxima</w:t>
      </w:r>
      <w:r w:rsidRPr="00B80EE0">
        <w:rPr>
          <w:lang w:val="es-ES"/>
        </w:rPr>
        <w:t> </w:t>
      </w:r>
    </w:p>
    <w:p w14:paraId="211645DF" w14:textId="48788B6D" w:rsidR="009E6CD0" w:rsidRDefault="00B80EE0" w:rsidP="00B80EE0">
      <w:pPr>
        <w:pStyle w:val="ENDS-Nunito"/>
        <w:rPr>
          <w:lang w:val="es-ES"/>
        </w:rPr>
      </w:pPr>
      <w:r w:rsidRPr="00DB34CA">
        <w:rPr>
          <w:rStyle w:val="IntenseReference"/>
          <w:rFonts w:ascii="Nunito" w:hAnsi="Nunito"/>
          <w:color w:val="auto"/>
          <w:lang w:val="es-ES"/>
        </w:rPr>
        <w:t>Definición</w:t>
      </w:r>
      <w:r w:rsidRPr="00DB34CA">
        <w:rPr>
          <w:color w:val="auto"/>
          <w:lang w:val="es-ES"/>
        </w:rPr>
        <w:t xml:space="preserve">: </w:t>
      </w:r>
      <w:r w:rsidRPr="00B80EE0">
        <w:rPr>
          <w:lang w:val="es-ES"/>
        </w:rPr>
        <w:t>Edad máxima del estudio de la muestra de datos. </w:t>
      </w:r>
    </w:p>
    <w:p w14:paraId="3F485CD5" w14:textId="75FE10BF" w:rsidR="00EC7374" w:rsidRDefault="00EC7374" w:rsidP="00B80EE0">
      <w:pPr>
        <w:pStyle w:val="ENDS-Nunito"/>
        <w:rPr>
          <w:lang w:val="es-ES"/>
        </w:rPr>
      </w:pPr>
      <w:r w:rsidRPr="00EC7374">
        <w:rPr>
          <w:i/>
          <w:iCs/>
          <w:lang w:val="es-ES"/>
        </w:rPr>
        <w:t xml:space="preserve">Ejemplo: </w:t>
      </w:r>
      <w:r>
        <w:rPr>
          <w:lang w:val="es-ES"/>
        </w:rPr>
        <w:t>Si no hay población humana se deja vacío.</w:t>
      </w:r>
    </w:p>
    <w:p w14:paraId="4A26ACE2" w14:textId="77777777" w:rsidR="00EC7374" w:rsidRPr="00EC7374" w:rsidRDefault="00EC7374" w:rsidP="00B80EE0">
      <w:pPr>
        <w:pStyle w:val="ENDS-Nunito"/>
        <w:rPr>
          <w:lang w:val="es-ES"/>
        </w:rPr>
      </w:pPr>
    </w:p>
    <w:p w14:paraId="56F114E4" w14:textId="77777777" w:rsidR="00B80EE0" w:rsidRPr="00B80EE0" w:rsidRDefault="00B80EE0" w:rsidP="00B80EE0">
      <w:pPr>
        <w:pStyle w:val="ENDS-Nunito"/>
        <w:rPr>
          <w:lang w:val="es-ES"/>
        </w:rPr>
      </w:pPr>
      <w:r w:rsidRPr="00B80EE0">
        <w:rPr>
          <w:b/>
          <w:bCs/>
          <w:lang w:val="es-ES"/>
        </w:rPr>
        <w:t>Datos personales</w:t>
      </w:r>
      <w:r w:rsidRPr="00B80EE0">
        <w:rPr>
          <w:lang w:val="es-ES"/>
        </w:rPr>
        <w:t> </w:t>
      </w:r>
    </w:p>
    <w:p w14:paraId="4E564902" w14:textId="77777777" w:rsidR="0021013B" w:rsidRDefault="0021013B" w:rsidP="00B80EE0">
      <w:pPr>
        <w:pStyle w:val="ENDS-Nunito"/>
        <w:rPr>
          <w:lang w:val="es-ES"/>
        </w:rPr>
      </w:pPr>
      <w:r w:rsidRPr="0021013B">
        <w:rPr>
          <w:lang w:val="es-ES"/>
        </w:rPr>
        <w:t xml:space="preserve">Indica los campos del </w:t>
      </w:r>
      <w:proofErr w:type="spellStart"/>
      <w:r w:rsidRPr="0021013B">
        <w:rPr>
          <w:lang w:val="es-ES"/>
        </w:rPr>
        <w:t>dataset</w:t>
      </w:r>
      <w:proofErr w:type="spellEnd"/>
      <w:r w:rsidRPr="0021013B">
        <w:rPr>
          <w:lang w:val="es-ES"/>
        </w:rPr>
        <w:t xml:space="preserve"> que contienen datos personales. Se pueden añadir varios.</w:t>
      </w:r>
    </w:p>
    <w:p w14:paraId="22696814" w14:textId="1EFCD208" w:rsidR="00B80EE0" w:rsidRPr="00B80EE0" w:rsidRDefault="009477D2" w:rsidP="00B80EE0">
      <w:pPr>
        <w:pStyle w:val="ENDS-Nunito"/>
        <w:rPr>
          <w:lang w:val="es-ES"/>
        </w:rPr>
      </w:pPr>
      <w:r w:rsidRPr="00EC7374">
        <w:rPr>
          <w:i/>
          <w:iCs/>
          <w:lang w:val="es-ES"/>
        </w:rPr>
        <w:t>Ejemplo</w:t>
      </w:r>
      <w:r w:rsidR="00B80EE0" w:rsidRPr="00EC7374">
        <w:rPr>
          <w:i/>
          <w:iCs/>
          <w:lang w:val="es-ES"/>
        </w:rPr>
        <w:t>:</w:t>
      </w:r>
      <w:r w:rsidR="00B80EE0" w:rsidRPr="00B80EE0">
        <w:rPr>
          <w:lang w:val="es-ES"/>
        </w:rPr>
        <w:t xml:space="preserve"> Género </w:t>
      </w:r>
    </w:p>
    <w:p w14:paraId="1156B2A6" w14:textId="77777777" w:rsidR="0021013B" w:rsidRPr="00B80EE0" w:rsidRDefault="0021013B" w:rsidP="00B80EE0">
      <w:pPr>
        <w:pStyle w:val="ENDS-Nunito"/>
        <w:rPr>
          <w:lang w:val="es-ES"/>
        </w:rPr>
      </w:pPr>
    </w:p>
    <w:p w14:paraId="34660A97" w14:textId="77777777" w:rsidR="00B80EE0" w:rsidRPr="00B80EE0" w:rsidRDefault="00B80EE0" w:rsidP="00B80EE0">
      <w:pPr>
        <w:pStyle w:val="ENDS-Nunito"/>
        <w:rPr>
          <w:lang w:val="es-ES"/>
        </w:rPr>
      </w:pPr>
      <w:r w:rsidRPr="00B80EE0">
        <w:rPr>
          <w:b/>
          <w:bCs/>
          <w:lang w:val="es-ES"/>
        </w:rPr>
        <w:t>Fundamentos Legales</w:t>
      </w:r>
      <w:r w:rsidRPr="00B80EE0">
        <w:rPr>
          <w:lang w:val="es-ES"/>
        </w:rPr>
        <w:t> </w:t>
      </w:r>
    </w:p>
    <w:p w14:paraId="49B11ABF" w14:textId="0AE1DC45" w:rsidR="00B80EE0" w:rsidRDefault="00B80EE0" w:rsidP="00B80EE0">
      <w:pPr>
        <w:pStyle w:val="ENDS-Nunito"/>
        <w:rPr>
          <w:lang w:val="es-ES"/>
        </w:rPr>
      </w:pPr>
      <w:r w:rsidRPr="00DB34CA">
        <w:rPr>
          <w:rStyle w:val="IntenseReference"/>
          <w:rFonts w:ascii="Nunito" w:hAnsi="Nunito"/>
          <w:color w:val="auto"/>
          <w:lang w:val="es-ES"/>
        </w:rPr>
        <w:t>Definición</w:t>
      </w:r>
      <w:r w:rsidRPr="00DB34CA">
        <w:rPr>
          <w:color w:val="auto"/>
          <w:lang w:val="es-ES"/>
        </w:rPr>
        <w:t>: </w:t>
      </w:r>
      <w:r w:rsidR="0021013B" w:rsidRPr="0021013B">
        <w:rPr>
          <w:lang w:val="es-ES"/>
        </w:rPr>
        <w:t>Campo aplicable únicamente a conjuntos de datos que contengan datos personales.</w:t>
      </w:r>
    </w:p>
    <w:p w14:paraId="4B879222" w14:textId="54C1618A" w:rsidR="003A1EE9" w:rsidRPr="00B80EE0" w:rsidRDefault="003A1EE9" w:rsidP="00B80EE0">
      <w:pPr>
        <w:pStyle w:val="ENDS-Nunito"/>
        <w:rPr>
          <w:lang w:val="es-ES"/>
        </w:rPr>
      </w:pPr>
      <w:r w:rsidRPr="00EC7374">
        <w:rPr>
          <w:i/>
          <w:iCs/>
          <w:lang w:val="es-ES"/>
        </w:rPr>
        <w:t>Ejemplo:</w:t>
      </w:r>
      <w:r>
        <w:rPr>
          <w:lang w:val="es-ES"/>
        </w:rPr>
        <w:t xml:space="preserve"> E</w:t>
      </w:r>
      <w:r w:rsidRPr="003A1EE9">
        <w:rPr>
          <w:lang w:val="es-ES"/>
        </w:rPr>
        <w:t>xplica qué datos personales se tratan y proporciona una breve descripción.</w:t>
      </w:r>
    </w:p>
    <w:p w14:paraId="2A5BEDB3" w14:textId="77777777" w:rsidR="00B80EE0" w:rsidRDefault="00B80EE0" w:rsidP="00B80EE0">
      <w:pPr>
        <w:pStyle w:val="ENDS-Nunito"/>
        <w:rPr>
          <w:lang w:val="es-ES"/>
        </w:rPr>
      </w:pPr>
      <w:r w:rsidRPr="00B80EE0">
        <w:rPr>
          <w:lang w:val="es-ES"/>
        </w:rPr>
        <w:t> </w:t>
      </w:r>
    </w:p>
    <w:p w14:paraId="0A0BD4B3" w14:textId="77777777" w:rsidR="00EC7374" w:rsidRPr="00B80EE0" w:rsidRDefault="00EC7374" w:rsidP="00B80EE0">
      <w:pPr>
        <w:pStyle w:val="ENDS-Nunito"/>
        <w:rPr>
          <w:lang w:val="es-ES"/>
        </w:rPr>
      </w:pPr>
    </w:p>
    <w:p w14:paraId="23BABD7A" w14:textId="77777777" w:rsidR="00B80EE0" w:rsidRPr="00B80EE0" w:rsidRDefault="00B80EE0" w:rsidP="00B80EE0">
      <w:pPr>
        <w:pStyle w:val="ENDS-Nunito"/>
        <w:rPr>
          <w:lang w:val="es-ES"/>
        </w:rPr>
      </w:pPr>
      <w:r w:rsidRPr="00B80EE0">
        <w:rPr>
          <w:b/>
          <w:bCs/>
          <w:lang w:val="es-ES"/>
        </w:rPr>
        <w:lastRenderedPageBreak/>
        <w:t>Descripción de la base jurídica</w:t>
      </w:r>
      <w:r w:rsidRPr="00B80EE0">
        <w:rPr>
          <w:lang w:val="es-ES"/>
        </w:rPr>
        <w:t> </w:t>
      </w:r>
    </w:p>
    <w:p w14:paraId="4E03B5CE" w14:textId="77777777" w:rsidR="00B80EE0" w:rsidRPr="00B80EE0" w:rsidRDefault="00B80EE0" w:rsidP="00B80EE0">
      <w:pPr>
        <w:pStyle w:val="ENDS-Nunito"/>
        <w:rPr>
          <w:lang w:val="es-ES"/>
        </w:rPr>
      </w:pPr>
      <w:r w:rsidRPr="00DB34CA">
        <w:rPr>
          <w:rStyle w:val="IntenseReference"/>
          <w:rFonts w:ascii="Nunito" w:hAnsi="Nunito"/>
          <w:color w:val="auto"/>
          <w:lang w:val="es-ES"/>
        </w:rPr>
        <w:t>Definición</w:t>
      </w:r>
      <w:r w:rsidRPr="00DB34CA">
        <w:rPr>
          <w:i/>
          <w:iCs/>
          <w:color w:val="auto"/>
          <w:lang w:val="es-ES"/>
        </w:rPr>
        <w:t>:</w:t>
      </w:r>
      <w:r w:rsidRPr="00DB34CA">
        <w:rPr>
          <w:color w:val="auto"/>
          <w:lang w:val="es-ES"/>
        </w:rPr>
        <w:t xml:space="preserve"> </w:t>
      </w:r>
      <w:r w:rsidRPr="00B80EE0">
        <w:rPr>
          <w:lang w:val="es-ES"/>
        </w:rPr>
        <w:t>Se dice que datos personales se tratan y se da una pequeña descripción. </w:t>
      </w:r>
    </w:p>
    <w:p w14:paraId="7F627A6C" w14:textId="1943FC86" w:rsidR="00B80EE0" w:rsidRPr="00B80EE0" w:rsidRDefault="00B80EE0" w:rsidP="00B80EE0">
      <w:pPr>
        <w:pStyle w:val="ENDS-Nunito"/>
        <w:rPr>
          <w:lang w:val="es-ES"/>
        </w:rPr>
      </w:pPr>
      <w:r w:rsidRPr="00B80EE0">
        <w:rPr>
          <w:i/>
          <w:iCs/>
          <w:lang w:val="es-ES"/>
        </w:rPr>
        <w:t>Ejemplo:</w:t>
      </w:r>
      <w:r w:rsidRPr="00B80EE0">
        <w:rPr>
          <w:lang w:val="es-ES"/>
        </w:rPr>
        <w:t> </w:t>
      </w:r>
      <w:r w:rsidR="003D35B9" w:rsidRPr="003D35B9">
        <w:rPr>
          <w:lang w:val="es-ES"/>
        </w:rPr>
        <w:t>El conjunto de datos no contiene datos personales ni información relativa a personas físicas identificadas o identificables.</w:t>
      </w:r>
    </w:p>
    <w:p w14:paraId="0EBF37EE" w14:textId="02EB8483" w:rsidR="00EC7374" w:rsidRPr="00B80EE0" w:rsidRDefault="00B80EE0" w:rsidP="00B80EE0">
      <w:pPr>
        <w:pStyle w:val="ENDS-Nunito"/>
        <w:rPr>
          <w:lang w:val="es-ES"/>
        </w:rPr>
      </w:pPr>
      <w:r w:rsidRPr="00B80EE0">
        <w:rPr>
          <w:lang w:val="es-ES"/>
        </w:rPr>
        <w:t> </w:t>
      </w:r>
    </w:p>
    <w:p w14:paraId="05CDF19E" w14:textId="77777777" w:rsidR="00B80EE0" w:rsidRPr="00B80EE0" w:rsidRDefault="00B80EE0" w:rsidP="00B80EE0">
      <w:pPr>
        <w:pStyle w:val="ENDS-Nunito"/>
        <w:rPr>
          <w:lang w:val="es-ES"/>
        </w:rPr>
      </w:pPr>
      <w:r w:rsidRPr="00B80EE0">
        <w:rPr>
          <w:b/>
          <w:bCs/>
          <w:lang w:val="es-ES"/>
        </w:rPr>
        <w:t>Fuente de la base jurídica</w:t>
      </w:r>
      <w:r w:rsidRPr="00B80EE0">
        <w:rPr>
          <w:lang w:val="es-ES"/>
        </w:rPr>
        <w:t> </w:t>
      </w:r>
    </w:p>
    <w:p w14:paraId="48BAE615" w14:textId="4C28F6FD" w:rsidR="00B80EE0" w:rsidRPr="00B80EE0" w:rsidRDefault="00B80EE0" w:rsidP="00B80EE0">
      <w:pPr>
        <w:pStyle w:val="ENDS-Nunito"/>
        <w:rPr>
          <w:lang w:val="es-ES"/>
        </w:rPr>
      </w:pPr>
      <w:r w:rsidRPr="00DB34CA">
        <w:rPr>
          <w:rStyle w:val="IntenseReference"/>
          <w:rFonts w:ascii="Nunito" w:hAnsi="Nunito"/>
          <w:color w:val="auto"/>
          <w:lang w:val="es-ES"/>
        </w:rPr>
        <w:t>Definición</w:t>
      </w:r>
      <w:r w:rsidRPr="00DB34CA">
        <w:rPr>
          <w:color w:val="auto"/>
          <w:lang w:val="es-ES"/>
        </w:rPr>
        <w:t>: </w:t>
      </w:r>
      <w:r w:rsidR="003D35B9" w:rsidRPr="003D35B9">
        <w:rPr>
          <w:lang w:val="es-ES"/>
        </w:rPr>
        <w:t>Base jurídica utilizada para justificar el tratamiento de datos personales.</w:t>
      </w:r>
    </w:p>
    <w:p w14:paraId="4519897F" w14:textId="77777777" w:rsidR="00B80EE0" w:rsidRPr="00B80EE0" w:rsidRDefault="00B80EE0" w:rsidP="00B80EE0">
      <w:pPr>
        <w:pStyle w:val="ENDS-Nunito"/>
        <w:rPr>
          <w:lang w:val="es-ES"/>
        </w:rPr>
      </w:pPr>
      <w:r w:rsidRPr="00EC7374">
        <w:rPr>
          <w:i/>
          <w:iCs/>
          <w:lang w:val="es-ES"/>
        </w:rPr>
        <w:t>Ejemplo:</w:t>
      </w:r>
      <w:r w:rsidRPr="00B80EE0">
        <w:rPr>
          <w:lang w:val="es-ES"/>
        </w:rPr>
        <w:t> RGPD Artículo 6(1)(e) y 9(2)(i) </w:t>
      </w:r>
    </w:p>
    <w:p w14:paraId="7FBCAD1E" w14:textId="77777777" w:rsidR="00B80EE0" w:rsidRPr="00B80EE0" w:rsidRDefault="00B80EE0" w:rsidP="00B80EE0">
      <w:pPr>
        <w:pStyle w:val="ENDS-Nunito"/>
        <w:rPr>
          <w:lang w:val="es-ES"/>
        </w:rPr>
      </w:pPr>
      <w:r w:rsidRPr="00B80EE0">
        <w:rPr>
          <w:lang w:val="es-ES"/>
        </w:rPr>
        <w:t> </w:t>
      </w:r>
    </w:p>
    <w:p w14:paraId="044A4BE4" w14:textId="77777777" w:rsidR="00B80EE0" w:rsidRPr="00B80EE0" w:rsidRDefault="00B80EE0" w:rsidP="00B80EE0">
      <w:pPr>
        <w:pStyle w:val="ENDS-Nunito"/>
        <w:rPr>
          <w:lang w:val="es-ES"/>
        </w:rPr>
      </w:pPr>
      <w:r w:rsidRPr="00B80EE0">
        <w:rPr>
          <w:b/>
          <w:bCs/>
          <w:lang w:val="es-ES"/>
        </w:rPr>
        <w:t>Periodo de conservación</w:t>
      </w:r>
      <w:r w:rsidRPr="00B80EE0">
        <w:rPr>
          <w:lang w:val="es-ES"/>
        </w:rPr>
        <w:t> </w:t>
      </w:r>
    </w:p>
    <w:p w14:paraId="314E2433" w14:textId="0B5A09E8" w:rsidR="00B80EE0" w:rsidRPr="00B80EE0" w:rsidRDefault="00B80EE0" w:rsidP="00135032">
      <w:pPr>
        <w:pStyle w:val="ENDS-Nunito"/>
        <w:rPr>
          <w:lang w:val="es-ES"/>
        </w:rPr>
      </w:pPr>
      <w:r w:rsidRPr="00DB34CA">
        <w:rPr>
          <w:rStyle w:val="IntenseReference"/>
          <w:rFonts w:ascii="Nunito" w:hAnsi="Nunito"/>
          <w:color w:val="auto"/>
          <w:lang w:val="es-ES"/>
        </w:rPr>
        <w:t>Definición</w:t>
      </w:r>
      <w:r w:rsidRPr="00DB34CA">
        <w:rPr>
          <w:color w:val="auto"/>
          <w:lang w:val="es-ES"/>
        </w:rPr>
        <w:t xml:space="preserve">: </w:t>
      </w:r>
      <w:r w:rsidR="00135032" w:rsidRPr="00135032">
        <w:rPr>
          <w:lang w:val="es-ES"/>
        </w:rPr>
        <w:t>Intervalo de tiempo durante el cual se conservarán los datos para su uso secundario.</w:t>
      </w:r>
      <w:r w:rsidR="00135032">
        <w:rPr>
          <w:lang w:val="es-ES"/>
        </w:rPr>
        <w:t xml:space="preserve"> </w:t>
      </w:r>
      <w:r w:rsidR="00135032" w:rsidRPr="00135032">
        <w:rPr>
          <w:lang w:val="es-ES"/>
        </w:rPr>
        <w:t>Incluye fecha de inicio y de fin.</w:t>
      </w:r>
      <w:r w:rsidR="00135032">
        <w:rPr>
          <w:lang w:val="es-ES"/>
        </w:rPr>
        <w:t xml:space="preserve"> </w:t>
      </w:r>
      <w:r w:rsidR="00135032" w:rsidRPr="00135032">
        <w:rPr>
          <w:lang w:val="es-ES"/>
        </w:rPr>
        <w:t>Si no hay fecha final concreta, se utiliza una fecha muy posterior (por ejemplo, año 2099).</w:t>
      </w:r>
    </w:p>
    <w:p w14:paraId="147A5601" w14:textId="7B7867AB" w:rsidR="00EC7374" w:rsidRPr="00B80EE0" w:rsidRDefault="00B80EE0" w:rsidP="00EC7374">
      <w:pPr>
        <w:pStyle w:val="ENDS-Nunito"/>
        <w:rPr>
          <w:lang w:val="es-ES"/>
        </w:rPr>
      </w:pPr>
      <w:r w:rsidRPr="00B80EE0">
        <w:rPr>
          <w:lang w:val="es-ES"/>
        </w:rPr>
        <w:t> </w:t>
      </w:r>
      <w:r w:rsidR="00EC7374" w:rsidRPr="00EC7374">
        <w:rPr>
          <w:i/>
          <w:iCs/>
          <w:lang w:val="es-ES"/>
        </w:rPr>
        <w:t>Ejemplo:</w:t>
      </w:r>
      <w:r w:rsidR="00EC7374" w:rsidRPr="00B80EE0">
        <w:rPr>
          <w:lang w:val="es-ES"/>
        </w:rPr>
        <w:t> </w:t>
      </w:r>
      <w:r w:rsidR="00EC7374">
        <w:rPr>
          <w:lang w:val="es-ES"/>
        </w:rPr>
        <w:t>2030</w:t>
      </w:r>
      <w:r w:rsidR="00EC7374" w:rsidRPr="00B80EE0">
        <w:rPr>
          <w:lang w:val="es-ES"/>
        </w:rPr>
        <w:t> </w:t>
      </w:r>
    </w:p>
    <w:p w14:paraId="1DCF7F1D" w14:textId="34422BB2" w:rsidR="00B80EE0" w:rsidRPr="00B80EE0" w:rsidRDefault="00B80EE0" w:rsidP="00B80EE0">
      <w:pPr>
        <w:pStyle w:val="ENDS-Nunito"/>
        <w:rPr>
          <w:lang w:val="es-ES"/>
        </w:rPr>
      </w:pPr>
    </w:p>
    <w:p w14:paraId="3C4C330F" w14:textId="77777777" w:rsidR="00B80EE0" w:rsidRPr="00B80EE0" w:rsidRDefault="00B80EE0" w:rsidP="00B80EE0">
      <w:pPr>
        <w:pStyle w:val="ENDS-Nunito"/>
        <w:rPr>
          <w:lang w:val="es-ES"/>
        </w:rPr>
      </w:pPr>
      <w:r w:rsidRPr="00B80EE0">
        <w:rPr>
          <w:b/>
          <w:bCs/>
          <w:lang w:val="es-ES"/>
        </w:rPr>
        <w:t>Punto de contacto</w:t>
      </w:r>
      <w:r w:rsidRPr="00B80EE0">
        <w:rPr>
          <w:lang w:val="es-ES"/>
        </w:rPr>
        <w:t> </w:t>
      </w:r>
    </w:p>
    <w:p w14:paraId="524F90C7" w14:textId="47A79EAF" w:rsidR="00B80EE0" w:rsidRPr="00B80EE0" w:rsidRDefault="00B80EE0" w:rsidP="00B80EE0">
      <w:pPr>
        <w:pStyle w:val="ENDS-Nunito"/>
        <w:rPr>
          <w:lang w:val="es-ES"/>
        </w:rPr>
      </w:pPr>
      <w:r w:rsidRPr="00DB34CA">
        <w:rPr>
          <w:rStyle w:val="IntenseReference"/>
          <w:rFonts w:ascii="Nunito" w:hAnsi="Nunito"/>
          <w:color w:val="auto"/>
          <w:lang w:val="es-ES"/>
        </w:rPr>
        <w:t>Definición</w:t>
      </w:r>
      <w:r w:rsidRPr="00DB34CA">
        <w:rPr>
          <w:color w:val="auto"/>
          <w:lang w:val="es-ES"/>
        </w:rPr>
        <w:t xml:space="preserve">: </w:t>
      </w:r>
      <w:r w:rsidR="00135032" w:rsidRPr="00135032">
        <w:rPr>
          <w:lang w:val="es-ES"/>
        </w:rPr>
        <w:t>Persona u organización a la que el investigador puede enviar consultas sobre el conjunto de datos</w:t>
      </w:r>
      <w:r w:rsidR="00EC7374">
        <w:rPr>
          <w:lang w:val="es-ES"/>
        </w:rPr>
        <w:t>. E</w:t>
      </w:r>
      <w:r w:rsidR="00135032" w:rsidRPr="00135032">
        <w:rPr>
          <w:lang w:val="es-ES"/>
        </w:rPr>
        <w:t>s decir, quien lo ha incorporado al catálogo.</w:t>
      </w:r>
    </w:p>
    <w:p w14:paraId="4BB20ABE" w14:textId="147E4F03" w:rsidR="00135032" w:rsidRPr="00B80EE0" w:rsidRDefault="009477D2" w:rsidP="00B80EE0">
      <w:pPr>
        <w:pStyle w:val="ENDS-Nunito"/>
        <w:rPr>
          <w:lang w:val="es-ES"/>
        </w:rPr>
      </w:pPr>
      <w:r w:rsidRPr="00EC7374">
        <w:rPr>
          <w:i/>
          <w:iCs/>
          <w:lang w:val="es-ES"/>
        </w:rPr>
        <w:t>Ejemplo</w:t>
      </w:r>
      <w:r w:rsidR="00B80EE0" w:rsidRPr="00EC7374">
        <w:rPr>
          <w:i/>
          <w:iCs/>
          <w:lang w:val="es-ES"/>
        </w:rPr>
        <w:t>:</w:t>
      </w:r>
      <w:r w:rsidR="00B80EE0" w:rsidRPr="00B80EE0">
        <w:rPr>
          <w:lang w:val="es-ES"/>
        </w:rPr>
        <w:t> CBMSO</w:t>
      </w:r>
      <w:r w:rsidR="00C900AA">
        <w:rPr>
          <w:lang w:val="es-ES"/>
        </w:rPr>
        <w:t>.</w:t>
      </w:r>
    </w:p>
    <w:p w14:paraId="1F05CBBB" w14:textId="6D79C219" w:rsidR="00B80EE0" w:rsidRPr="00B80EE0" w:rsidRDefault="00B80EE0" w:rsidP="00B80EE0">
      <w:pPr>
        <w:pStyle w:val="ENDS-Nunito"/>
        <w:rPr>
          <w:lang w:val="es-ES"/>
        </w:rPr>
      </w:pPr>
      <w:r w:rsidRPr="00B80EE0">
        <w:rPr>
          <w:lang w:val="es-ES"/>
        </w:rPr>
        <w:t> </w:t>
      </w:r>
    </w:p>
    <w:p w14:paraId="3C6597E1" w14:textId="77777777" w:rsidR="00B80EE0" w:rsidRPr="00B80EE0" w:rsidRDefault="00B80EE0" w:rsidP="00B80EE0">
      <w:pPr>
        <w:pStyle w:val="ENDS-Nunito"/>
        <w:rPr>
          <w:lang w:val="es-ES"/>
        </w:rPr>
      </w:pPr>
      <w:r w:rsidRPr="00B80EE0">
        <w:rPr>
          <w:b/>
          <w:bCs/>
          <w:lang w:val="es-ES"/>
        </w:rPr>
        <w:t>Página de contacto</w:t>
      </w:r>
      <w:r w:rsidRPr="00B80EE0">
        <w:rPr>
          <w:lang w:val="es-ES"/>
        </w:rPr>
        <w:t> </w:t>
      </w:r>
    </w:p>
    <w:p w14:paraId="27F4999B" w14:textId="6DB59AFC" w:rsidR="00EC7374" w:rsidRPr="00B80EE0" w:rsidRDefault="00B80EE0" w:rsidP="00B80EE0">
      <w:pPr>
        <w:pStyle w:val="ENDS-Nunito"/>
        <w:rPr>
          <w:lang w:val="es-ES"/>
        </w:rPr>
      </w:pPr>
      <w:r w:rsidRPr="00DB34CA">
        <w:rPr>
          <w:rStyle w:val="IntenseReference"/>
          <w:rFonts w:ascii="Nunito" w:hAnsi="Nunito"/>
          <w:color w:val="auto"/>
          <w:lang w:val="es-ES"/>
        </w:rPr>
        <w:t>Definición</w:t>
      </w:r>
      <w:r w:rsidRPr="00DB34CA">
        <w:rPr>
          <w:color w:val="auto"/>
          <w:lang w:val="es-ES"/>
        </w:rPr>
        <w:t xml:space="preserve">: </w:t>
      </w:r>
      <w:r w:rsidRPr="00B80EE0">
        <w:rPr>
          <w:lang w:val="es-ES"/>
        </w:rPr>
        <w:t>Es el campo requerido por el que el investigador del uso secundario se pondrá en contacto con el organismo que haya realizado el conjunto de datos. Se le añadirá una </w:t>
      </w:r>
      <w:proofErr w:type="spellStart"/>
      <w:r w:rsidRPr="00B80EE0">
        <w:rPr>
          <w:lang w:val="es-ES"/>
        </w:rPr>
        <w:t>url</w:t>
      </w:r>
      <w:proofErr w:type="spellEnd"/>
      <w:r w:rsidRPr="00B80EE0">
        <w:rPr>
          <w:lang w:val="es-ES"/>
        </w:rPr>
        <w:t> a su página web. </w:t>
      </w:r>
    </w:p>
    <w:p w14:paraId="7A425664" w14:textId="77777777" w:rsidR="00B80EE0" w:rsidRPr="00B80EE0" w:rsidRDefault="00B80EE0" w:rsidP="00B80EE0">
      <w:pPr>
        <w:pStyle w:val="ENDS-Nunito"/>
        <w:rPr>
          <w:lang w:val="es-ES"/>
        </w:rPr>
      </w:pPr>
      <w:r w:rsidRPr="00B80EE0">
        <w:rPr>
          <w:lang w:val="es-ES"/>
        </w:rPr>
        <w:t> </w:t>
      </w:r>
    </w:p>
    <w:p w14:paraId="5DF932D0" w14:textId="77777777" w:rsidR="00B80EE0" w:rsidRPr="00B80EE0" w:rsidRDefault="00B80EE0" w:rsidP="00B80EE0">
      <w:pPr>
        <w:pStyle w:val="ENDS-Nunito"/>
        <w:rPr>
          <w:lang w:val="es-ES"/>
        </w:rPr>
      </w:pPr>
      <w:r w:rsidRPr="00B80EE0">
        <w:rPr>
          <w:b/>
          <w:bCs/>
          <w:lang w:val="es-ES"/>
        </w:rPr>
        <w:t>Email</w:t>
      </w:r>
      <w:r w:rsidRPr="00B80EE0">
        <w:rPr>
          <w:lang w:val="es-ES"/>
        </w:rPr>
        <w:t> </w:t>
      </w:r>
    </w:p>
    <w:p w14:paraId="3C1F3266" w14:textId="6D9D6B22" w:rsidR="00B80EE0" w:rsidRPr="00B80EE0" w:rsidRDefault="00DB34CA" w:rsidP="00B80EE0">
      <w:pPr>
        <w:pStyle w:val="ENDS-Nunito"/>
        <w:rPr>
          <w:lang w:val="es-ES"/>
        </w:rPr>
      </w:pPr>
      <w:r w:rsidRPr="00DB34CA">
        <w:rPr>
          <w:rStyle w:val="IntenseReference"/>
          <w:rFonts w:ascii="Nunito" w:hAnsi="Nunito"/>
          <w:color w:val="auto"/>
          <w:lang w:val="es-ES"/>
        </w:rPr>
        <w:t>Definición</w:t>
      </w:r>
      <w:r w:rsidRPr="00DB34CA">
        <w:rPr>
          <w:color w:val="auto"/>
          <w:lang w:val="es-ES"/>
        </w:rPr>
        <w:t xml:space="preserve">: </w:t>
      </w:r>
      <w:r w:rsidR="00B80EE0" w:rsidRPr="00B80EE0">
        <w:rPr>
          <w:lang w:val="es-ES"/>
        </w:rPr>
        <w:t>Se especifica el organismo por el cual se pondrá en contacto el investigador de uso secundario para ponerse en contacto con el organismo que realizó el conjunto de datos. </w:t>
      </w:r>
    </w:p>
    <w:p w14:paraId="13DD4EEB" w14:textId="77777777" w:rsidR="00B80EE0" w:rsidRPr="00B80EE0" w:rsidRDefault="00B80EE0" w:rsidP="00B80EE0">
      <w:pPr>
        <w:pStyle w:val="ENDS-Nunito"/>
        <w:rPr>
          <w:lang w:val="es-ES"/>
        </w:rPr>
      </w:pPr>
      <w:r w:rsidRPr="00B80EE0">
        <w:rPr>
          <w:lang w:val="es-ES"/>
        </w:rPr>
        <w:lastRenderedPageBreak/>
        <w:t> </w:t>
      </w:r>
    </w:p>
    <w:p w14:paraId="2C295B5F" w14:textId="77777777" w:rsidR="00B80EE0" w:rsidRPr="00B80EE0" w:rsidRDefault="00B80EE0" w:rsidP="00B80EE0">
      <w:pPr>
        <w:pStyle w:val="ENDS-Nunito"/>
        <w:rPr>
          <w:lang w:val="es-ES"/>
        </w:rPr>
      </w:pPr>
      <w:r w:rsidRPr="00B80EE0">
        <w:rPr>
          <w:b/>
          <w:bCs/>
          <w:u w:val="single"/>
          <w:lang w:val="es-ES"/>
        </w:rPr>
        <w:t>Editor</w:t>
      </w:r>
      <w:r w:rsidRPr="00B80EE0">
        <w:rPr>
          <w:lang w:val="es-ES"/>
        </w:rPr>
        <w:t> </w:t>
      </w:r>
    </w:p>
    <w:p w14:paraId="49A328B9" w14:textId="77777777" w:rsidR="00B80EE0" w:rsidRPr="00B80EE0" w:rsidRDefault="00B80EE0" w:rsidP="00B80EE0">
      <w:pPr>
        <w:pStyle w:val="ENDS-Nunito"/>
        <w:rPr>
          <w:lang w:val="es-ES"/>
        </w:rPr>
      </w:pPr>
      <w:r w:rsidRPr="00B80EE0">
        <w:rPr>
          <w:b/>
          <w:bCs/>
          <w:lang w:val="es-ES"/>
        </w:rPr>
        <w:t>Nombre del editor:</w:t>
      </w:r>
      <w:r w:rsidRPr="00B80EE0">
        <w:rPr>
          <w:lang w:val="es-ES"/>
        </w:rPr>
        <w:t> </w:t>
      </w:r>
    </w:p>
    <w:p w14:paraId="135E198D" w14:textId="13960143" w:rsidR="00B80EE0" w:rsidRPr="00B80EE0" w:rsidRDefault="00B80EE0" w:rsidP="00B80EE0">
      <w:pPr>
        <w:pStyle w:val="ENDS-Nunito"/>
        <w:rPr>
          <w:lang w:val="es-ES"/>
        </w:rPr>
      </w:pPr>
      <w:r w:rsidRPr="00DB34CA">
        <w:rPr>
          <w:rStyle w:val="IntenseReference"/>
          <w:rFonts w:ascii="Nunito" w:hAnsi="Nunito"/>
          <w:color w:val="auto"/>
          <w:lang w:val="es-ES"/>
        </w:rPr>
        <w:t>Definición</w:t>
      </w:r>
      <w:r w:rsidRPr="00DB34CA">
        <w:rPr>
          <w:color w:val="auto"/>
          <w:lang w:val="es-ES"/>
        </w:rPr>
        <w:t xml:space="preserve">: </w:t>
      </w:r>
      <w:r w:rsidR="004D6427">
        <w:rPr>
          <w:lang w:val="es-ES"/>
        </w:rPr>
        <w:t>Entidad que</w:t>
      </w:r>
      <w:r w:rsidRPr="00B80EE0">
        <w:rPr>
          <w:lang w:val="es-ES"/>
        </w:rPr>
        <w:t xml:space="preserve"> proporcionó ese conjunto de datos </w:t>
      </w:r>
    </w:p>
    <w:p w14:paraId="1C06EF9F" w14:textId="0AAD85AF" w:rsidR="00B80EE0" w:rsidRDefault="009477D2" w:rsidP="00B80EE0">
      <w:pPr>
        <w:pStyle w:val="ENDS-Nunito"/>
        <w:rPr>
          <w:lang w:val="es-ES"/>
        </w:rPr>
      </w:pPr>
      <w:r w:rsidRPr="00EC7374">
        <w:rPr>
          <w:i/>
          <w:iCs/>
          <w:lang w:val="es-ES"/>
        </w:rPr>
        <w:t>Ejemplo</w:t>
      </w:r>
      <w:r w:rsidR="00B80EE0" w:rsidRPr="00EC7374">
        <w:rPr>
          <w:i/>
          <w:iCs/>
          <w:lang w:val="es-ES"/>
        </w:rPr>
        <w:t>:</w:t>
      </w:r>
      <w:r w:rsidR="00B80EE0" w:rsidRPr="00B80EE0">
        <w:rPr>
          <w:lang w:val="es-ES"/>
        </w:rPr>
        <w:t> CBMSO </w:t>
      </w:r>
    </w:p>
    <w:p w14:paraId="7A24078F" w14:textId="77777777" w:rsidR="00EC7374" w:rsidRPr="00B80EE0" w:rsidRDefault="00EC7374" w:rsidP="00B80EE0">
      <w:pPr>
        <w:pStyle w:val="ENDS-Nunito"/>
        <w:rPr>
          <w:lang w:val="es-ES"/>
        </w:rPr>
      </w:pPr>
    </w:p>
    <w:p w14:paraId="51235F7B" w14:textId="77777777" w:rsidR="00B80EE0" w:rsidRPr="00B80EE0" w:rsidRDefault="00B80EE0" w:rsidP="00B80EE0">
      <w:pPr>
        <w:pStyle w:val="ENDS-Nunito"/>
        <w:rPr>
          <w:lang w:val="es-ES"/>
        </w:rPr>
      </w:pPr>
      <w:r w:rsidRPr="00B80EE0">
        <w:rPr>
          <w:b/>
          <w:bCs/>
          <w:lang w:val="es-ES"/>
        </w:rPr>
        <w:t>Tipo de editor</w:t>
      </w:r>
      <w:r w:rsidRPr="00B80EE0">
        <w:rPr>
          <w:lang w:val="es-ES"/>
        </w:rPr>
        <w:t> </w:t>
      </w:r>
    </w:p>
    <w:p w14:paraId="5512DEC7" w14:textId="11FD04C9" w:rsidR="00B80EE0" w:rsidRDefault="00B80EE0" w:rsidP="00B80EE0">
      <w:pPr>
        <w:pStyle w:val="ENDS-Nunito"/>
        <w:rPr>
          <w:lang w:val="es-ES"/>
        </w:rPr>
      </w:pPr>
      <w:r w:rsidRPr="00DB34CA">
        <w:rPr>
          <w:rStyle w:val="IntenseReference"/>
          <w:rFonts w:ascii="Nunito" w:hAnsi="Nunito"/>
          <w:color w:val="auto"/>
          <w:lang w:val="es-ES"/>
        </w:rPr>
        <w:t>Definición</w:t>
      </w:r>
      <w:r w:rsidRPr="00DB34CA">
        <w:rPr>
          <w:i/>
          <w:iCs/>
          <w:color w:val="auto"/>
          <w:lang w:val="es-ES"/>
        </w:rPr>
        <w:t>:</w:t>
      </w:r>
      <w:r w:rsidRPr="00DB34CA">
        <w:rPr>
          <w:color w:val="auto"/>
          <w:lang w:val="es-ES"/>
        </w:rPr>
        <w:t xml:space="preserve"> </w:t>
      </w:r>
      <w:r w:rsidR="009644CA">
        <w:rPr>
          <w:lang w:val="es-ES"/>
        </w:rPr>
        <w:t>En este campo aparece una lista desplegable</w:t>
      </w:r>
      <w:r w:rsidR="001365E1">
        <w:rPr>
          <w:lang w:val="es-ES"/>
        </w:rPr>
        <w:t xml:space="preserve"> con diferentes opciones. Normalmente suele </w:t>
      </w:r>
      <w:r w:rsidR="00F80196">
        <w:rPr>
          <w:lang w:val="es-ES"/>
        </w:rPr>
        <w:t xml:space="preserve">ser una organización de investigación y </w:t>
      </w:r>
      <w:r w:rsidR="00BC3772">
        <w:rPr>
          <w:lang w:val="es-ES"/>
        </w:rPr>
        <w:t>académicas.</w:t>
      </w:r>
      <w:r w:rsidRPr="00B80EE0">
        <w:rPr>
          <w:lang w:val="es-ES"/>
        </w:rPr>
        <w:t> </w:t>
      </w:r>
    </w:p>
    <w:p w14:paraId="1EB53C74" w14:textId="77777777" w:rsidR="00EC7374" w:rsidRPr="00B80EE0" w:rsidRDefault="00EC7374" w:rsidP="00B80EE0">
      <w:pPr>
        <w:pStyle w:val="ENDS-Nunito"/>
        <w:rPr>
          <w:lang w:val="es-ES"/>
        </w:rPr>
      </w:pPr>
    </w:p>
    <w:p w14:paraId="4FF9641D" w14:textId="77777777" w:rsidR="00B80EE0" w:rsidRPr="00B80EE0" w:rsidRDefault="00B80EE0" w:rsidP="00B80EE0">
      <w:pPr>
        <w:pStyle w:val="ENDS-Nunito"/>
        <w:rPr>
          <w:lang w:val="es-ES"/>
        </w:rPr>
      </w:pPr>
      <w:r w:rsidRPr="00B80EE0">
        <w:rPr>
          <w:b/>
          <w:bCs/>
          <w:lang w:val="es-ES"/>
        </w:rPr>
        <w:t>Página de contacto del editor</w:t>
      </w:r>
      <w:r w:rsidRPr="00B80EE0">
        <w:rPr>
          <w:lang w:val="es-ES"/>
        </w:rPr>
        <w:t> </w:t>
      </w:r>
    </w:p>
    <w:p w14:paraId="2D8294FD" w14:textId="3D7036C6" w:rsidR="00B80EE0" w:rsidRDefault="00BC3772" w:rsidP="00B80EE0">
      <w:pPr>
        <w:pStyle w:val="ENDS-Nunito"/>
        <w:rPr>
          <w:lang w:val="es-ES"/>
        </w:rPr>
      </w:pPr>
      <w:r w:rsidRPr="00DB34CA">
        <w:rPr>
          <w:rStyle w:val="IntenseReference"/>
          <w:rFonts w:ascii="Nunito" w:hAnsi="Nunito"/>
          <w:color w:val="auto"/>
        </w:rPr>
        <w:t>Definición</w:t>
      </w:r>
      <w:r w:rsidRPr="00DB34CA">
        <w:rPr>
          <w:lang w:val="es-ES"/>
        </w:rPr>
        <w:t>:</w:t>
      </w:r>
      <w:r>
        <w:rPr>
          <w:lang w:val="es-ES"/>
        </w:rPr>
        <w:t xml:space="preserve"> Se refiere a la página web de la organización</w:t>
      </w:r>
      <w:r w:rsidR="008E03DF">
        <w:rPr>
          <w:lang w:val="es-ES"/>
        </w:rPr>
        <w:t>.</w:t>
      </w:r>
    </w:p>
    <w:p w14:paraId="19FBF9BF" w14:textId="77777777" w:rsidR="00EC7374" w:rsidRPr="00B80EE0" w:rsidRDefault="00EC7374" w:rsidP="00B80EE0">
      <w:pPr>
        <w:pStyle w:val="ENDS-Nunito"/>
        <w:rPr>
          <w:lang w:val="es-ES"/>
        </w:rPr>
      </w:pPr>
    </w:p>
    <w:p w14:paraId="059A6955" w14:textId="77777777" w:rsidR="00B80EE0" w:rsidRPr="00B80EE0" w:rsidRDefault="00B80EE0" w:rsidP="00B80EE0">
      <w:pPr>
        <w:pStyle w:val="ENDS-Nunito"/>
        <w:rPr>
          <w:lang w:val="es-ES"/>
        </w:rPr>
      </w:pPr>
      <w:r w:rsidRPr="00B80EE0">
        <w:rPr>
          <w:b/>
          <w:bCs/>
          <w:lang w:val="es-ES"/>
        </w:rPr>
        <w:t>Correo electrónico del editor</w:t>
      </w:r>
      <w:r w:rsidRPr="00B80EE0">
        <w:rPr>
          <w:lang w:val="es-ES"/>
        </w:rPr>
        <w:t> </w:t>
      </w:r>
    </w:p>
    <w:p w14:paraId="0FC796EE" w14:textId="3F5D7121" w:rsidR="00B80EE0" w:rsidRDefault="008E03DF" w:rsidP="00B80EE0">
      <w:pPr>
        <w:pStyle w:val="ENDS-Nunito"/>
        <w:rPr>
          <w:lang w:val="es-ES"/>
        </w:rPr>
      </w:pPr>
      <w:r w:rsidRPr="00D13B09">
        <w:rPr>
          <w:rStyle w:val="IntenseReference"/>
          <w:rFonts w:ascii="Nunito" w:hAnsi="Nunito"/>
          <w:color w:val="auto"/>
        </w:rPr>
        <w:t>Definición</w:t>
      </w:r>
      <w:r w:rsidRPr="00D13B09">
        <w:rPr>
          <w:color w:val="auto"/>
          <w:lang w:val="es-ES"/>
        </w:rPr>
        <w:t xml:space="preserve">: </w:t>
      </w:r>
      <w:r>
        <w:rPr>
          <w:lang w:val="es-ES"/>
        </w:rPr>
        <w:t>Corresponde a</w:t>
      </w:r>
      <w:r w:rsidR="00493DC6">
        <w:rPr>
          <w:lang w:val="es-ES"/>
        </w:rPr>
        <w:t>l correo electrónico</w:t>
      </w:r>
      <w:r w:rsidR="003A7612">
        <w:rPr>
          <w:lang w:val="es-ES"/>
        </w:rPr>
        <w:t xml:space="preserve"> de la organización que ha publicado los datos.</w:t>
      </w:r>
    </w:p>
    <w:p w14:paraId="5058B756" w14:textId="77777777" w:rsidR="00EC7374" w:rsidRPr="00B80EE0" w:rsidRDefault="00EC7374" w:rsidP="00B80EE0">
      <w:pPr>
        <w:pStyle w:val="ENDS-Nunito"/>
        <w:rPr>
          <w:lang w:val="es-ES"/>
        </w:rPr>
      </w:pPr>
    </w:p>
    <w:p w14:paraId="76F5F303" w14:textId="77777777" w:rsidR="00B80EE0" w:rsidRPr="00B80EE0" w:rsidRDefault="00B80EE0" w:rsidP="00B80EE0">
      <w:pPr>
        <w:pStyle w:val="ENDS-Nunito"/>
        <w:rPr>
          <w:lang w:val="es-ES"/>
        </w:rPr>
      </w:pPr>
      <w:r w:rsidRPr="00B80EE0">
        <w:rPr>
          <w:b/>
          <w:bCs/>
          <w:lang w:val="es-ES"/>
        </w:rPr>
        <w:t>Teléfono del editor</w:t>
      </w:r>
      <w:r w:rsidRPr="00B80EE0">
        <w:rPr>
          <w:lang w:val="es-ES"/>
        </w:rPr>
        <w:t> </w:t>
      </w:r>
    </w:p>
    <w:p w14:paraId="17C833E7" w14:textId="0A47A83E" w:rsidR="00177AD5" w:rsidRDefault="003A7612" w:rsidP="00B80EE0">
      <w:pPr>
        <w:pStyle w:val="ENDS-Nunito"/>
        <w:rPr>
          <w:lang w:val="es-ES"/>
        </w:rPr>
      </w:pPr>
      <w:r w:rsidRPr="00D13B09">
        <w:rPr>
          <w:rStyle w:val="IntenseReference"/>
          <w:rFonts w:ascii="Nunito" w:hAnsi="Nunito"/>
          <w:color w:val="auto"/>
        </w:rPr>
        <w:t>Definición</w:t>
      </w:r>
      <w:r w:rsidRPr="00D13B09">
        <w:rPr>
          <w:color w:val="auto"/>
          <w:lang w:val="es-ES"/>
        </w:rPr>
        <w:t xml:space="preserve">: </w:t>
      </w:r>
      <w:r>
        <w:rPr>
          <w:lang w:val="es-ES"/>
        </w:rPr>
        <w:t>Corresponde al teléfono de la organización del editor.</w:t>
      </w:r>
    </w:p>
    <w:p w14:paraId="63235055" w14:textId="77777777" w:rsidR="00EC7374" w:rsidRPr="00B80EE0" w:rsidRDefault="00EC7374" w:rsidP="00B80EE0">
      <w:pPr>
        <w:pStyle w:val="ENDS-Nunito"/>
        <w:rPr>
          <w:lang w:val="es-ES"/>
        </w:rPr>
      </w:pPr>
    </w:p>
    <w:p w14:paraId="3B74457B" w14:textId="77777777" w:rsidR="00B80EE0" w:rsidRPr="00B80EE0" w:rsidRDefault="00B80EE0" w:rsidP="00B80EE0">
      <w:pPr>
        <w:pStyle w:val="ENDS-Nunito"/>
        <w:rPr>
          <w:lang w:val="es-ES"/>
        </w:rPr>
      </w:pPr>
      <w:r w:rsidRPr="00B80EE0">
        <w:rPr>
          <w:b/>
          <w:bCs/>
          <w:lang w:val="es-ES"/>
        </w:rPr>
        <w:t>Horario de apertura</w:t>
      </w:r>
      <w:r w:rsidRPr="00B80EE0">
        <w:rPr>
          <w:lang w:val="es-ES"/>
        </w:rPr>
        <w:t> </w:t>
      </w:r>
    </w:p>
    <w:p w14:paraId="769A5F10" w14:textId="77777777" w:rsidR="00B80EE0" w:rsidRPr="00B80EE0" w:rsidRDefault="00B80EE0" w:rsidP="00B80EE0">
      <w:pPr>
        <w:pStyle w:val="ENDS-Nunito"/>
        <w:rPr>
          <w:lang w:val="es-ES"/>
        </w:rPr>
      </w:pPr>
      <w:r w:rsidRPr="00B80EE0">
        <w:rPr>
          <w:u w:val="single"/>
          <w:lang w:val="es-ES"/>
        </w:rPr>
        <w:t>Descripción</w:t>
      </w:r>
      <w:r w:rsidRPr="00B80EE0">
        <w:rPr>
          <w:lang w:val="es-ES"/>
        </w:rPr>
        <w:t> </w:t>
      </w:r>
    </w:p>
    <w:p w14:paraId="1B3DF1C9" w14:textId="749001DA" w:rsidR="00B80EE0" w:rsidRPr="00B80EE0" w:rsidRDefault="00B80EE0" w:rsidP="00B80EE0">
      <w:pPr>
        <w:pStyle w:val="ENDS-Nunito"/>
        <w:rPr>
          <w:lang w:val="es-ES"/>
        </w:rPr>
      </w:pPr>
      <w:r w:rsidRPr="00D13B09">
        <w:rPr>
          <w:rStyle w:val="IntenseReference"/>
          <w:rFonts w:ascii="Nunito" w:hAnsi="Nunito"/>
          <w:color w:val="auto"/>
          <w:lang w:val="es-ES"/>
        </w:rPr>
        <w:t>Definición</w:t>
      </w:r>
      <w:r w:rsidRPr="00D13B09">
        <w:rPr>
          <w:i/>
          <w:iCs/>
          <w:color w:val="auto"/>
          <w:lang w:val="es-ES"/>
        </w:rPr>
        <w:t>:</w:t>
      </w:r>
      <w:r w:rsidRPr="00D13B09">
        <w:rPr>
          <w:color w:val="auto"/>
          <w:lang w:val="es-ES"/>
        </w:rPr>
        <w:t> </w:t>
      </w:r>
      <w:r w:rsidR="003A7612">
        <w:rPr>
          <w:lang w:val="es-ES"/>
        </w:rPr>
        <w:t>Corresponde al horario habitual que suele tener la organización.</w:t>
      </w:r>
      <w:r w:rsidRPr="00B80EE0">
        <w:rPr>
          <w:lang w:val="es-ES"/>
        </w:rPr>
        <w:t> </w:t>
      </w:r>
    </w:p>
    <w:p w14:paraId="327160FF" w14:textId="77777777" w:rsidR="00B80EE0" w:rsidRPr="00B80EE0" w:rsidRDefault="00B80EE0" w:rsidP="00B80EE0">
      <w:pPr>
        <w:pStyle w:val="ENDS-Nunito"/>
        <w:rPr>
          <w:lang w:val="es-ES"/>
        </w:rPr>
      </w:pPr>
      <w:r w:rsidRPr="00B80EE0">
        <w:rPr>
          <w:u w:val="single"/>
          <w:lang w:val="es-ES"/>
        </w:rPr>
        <w:t>Frecuencia</w:t>
      </w:r>
      <w:r w:rsidRPr="00B80EE0">
        <w:rPr>
          <w:lang w:val="es-ES"/>
        </w:rPr>
        <w:t> </w:t>
      </w:r>
    </w:p>
    <w:p w14:paraId="7C9A9066" w14:textId="78FD1CD0" w:rsidR="00B80EE0" w:rsidRPr="00B80EE0" w:rsidRDefault="009477D2" w:rsidP="00B80EE0">
      <w:pPr>
        <w:pStyle w:val="ENDS-Nunito"/>
        <w:rPr>
          <w:lang w:val="es-ES"/>
        </w:rPr>
      </w:pPr>
      <w:r>
        <w:rPr>
          <w:lang w:val="es-ES"/>
        </w:rPr>
        <w:t>Ejemplo</w:t>
      </w:r>
      <w:r w:rsidR="003A7612">
        <w:rPr>
          <w:lang w:val="es-ES"/>
        </w:rPr>
        <w:t>: Suele ser diaria la frecuencia ya que no cambian los horarios normalmente.</w:t>
      </w:r>
      <w:r w:rsidR="00B80EE0" w:rsidRPr="00B80EE0">
        <w:rPr>
          <w:lang w:val="es-ES"/>
        </w:rPr>
        <w:t> </w:t>
      </w:r>
    </w:p>
    <w:p w14:paraId="50A29523" w14:textId="77777777" w:rsidR="00B80EE0" w:rsidRPr="00B80EE0" w:rsidRDefault="00B80EE0" w:rsidP="00B80EE0">
      <w:pPr>
        <w:pStyle w:val="ENDS-Nunito"/>
        <w:rPr>
          <w:lang w:val="es-ES"/>
        </w:rPr>
      </w:pPr>
      <w:r w:rsidRPr="00B80EE0">
        <w:rPr>
          <w:b/>
          <w:bCs/>
          <w:lang w:val="es-ES"/>
        </w:rPr>
        <w:t>Horas especiales de apertura</w:t>
      </w:r>
      <w:r w:rsidRPr="00B80EE0">
        <w:rPr>
          <w:lang w:val="es-ES"/>
        </w:rPr>
        <w:t> </w:t>
      </w:r>
    </w:p>
    <w:p w14:paraId="084031C4" w14:textId="77777777" w:rsidR="00B80EE0" w:rsidRPr="00B80EE0" w:rsidRDefault="00B80EE0" w:rsidP="00B80EE0">
      <w:pPr>
        <w:pStyle w:val="ENDS-Nunito"/>
        <w:rPr>
          <w:lang w:val="es-ES"/>
        </w:rPr>
      </w:pPr>
      <w:r w:rsidRPr="00B80EE0">
        <w:rPr>
          <w:u w:val="single"/>
          <w:lang w:val="es-ES"/>
        </w:rPr>
        <w:t>Descripción</w:t>
      </w:r>
      <w:r w:rsidRPr="00B80EE0">
        <w:rPr>
          <w:lang w:val="es-ES"/>
        </w:rPr>
        <w:t> </w:t>
      </w:r>
    </w:p>
    <w:p w14:paraId="21C1DBB6" w14:textId="57BD2B0C" w:rsidR="00B80EE0" w:rsidRPr="00B80EE0" w:rsidRDefault="00B80EE0" w:rsidP="00B80EE0">
      <w:pPr>
        <w:pStyle w:val="ENDS-Nunito"/>
        <w:rPr>
          <w:lang w:val="es-ES"/>
        </w:rPr>
      </w:pPr>
      <w:r w:rsidRPr="00D13B09">
        <w:rPr>
          <w:rStyle w:val="IntenseReference"/>
          <w:rFonts w:ascii="Nunito" w:hAnsi="Nunito"/>
          <w:color w:val="auto"/>
          <w:lang w:val="es-ES"/>
        </w:rPr>
        <w:lastRenderedPageBreak/>
        <w:t>Definición</w:t>
      </w:r>
      <w:r w:rsidRPr="00D13B09">
        <w:rPr>
          <w:color w:val="auto"/>
          <w:lang w:val="es-ES"/>
        </w:rPr>
        <w:t xml:space="preserve">: </w:t>
      </w:r>
      <w:r w:rsidR="003A7612">
        <w:rPr>
          <w:lang w:val="es-ES"/>
        </w:rPr>
        <w:t>Corresponde al horario</w:t>
      </w:r>
      <w:r w:rsidR="00A50E8D">
        <w:rPr>
          <w:lang w:val="es-ES"/>
        </w:rPr>
        <w:t xml:space="preserve"> que cierra la organización del editor.</w:t>
      </w:r>
      <w:r w:rsidRPr="00B80EE0">
        <w:rPr>
          <w:lang w:val="es-ES"/>
        </w:rPr>
        <w:t> </w:t>
      </w:r>
    </w:p>
    <w:p w14:paraId="25168EBD" w14:textId="4C90E45B" w:rsidR="00B80EE0" w:rsidRPr="00B80EE0" w:rsidRDefault="00B80EE0" w:rsidP="00B80EE0">
      <w:pPr>
        <w:pStyle w:val="ENDS-Nunito"/>
        <w:rPr>
          <w:lang w:val="es-ES"/>
        </w:rPr>
      </w:pPr>
      <w:r w:rsidRPr="00B80EE0">
        <w:rPr>
          <w:lang w:val="es-ES"/>
        </w:rPr>
        <w:t xml:space="preserve">Ejemplo: </w:t>
      </w:r>
      <w:r w:rsidR="003A7612">
        <w:rPr>
          <w:lang w:val="es-ES"/>
        </w:rPr>
        <w:t>Festivos nacionales y regionales.</w:t>
      </w:r>
    </w:p>
    <w:p w14:paraId="6D6EB649" w14:textId="77777777" w:rsidR="00B80EE0" w:rsidRPr="00B80EE0" w:rsidRDefault="00B80EE0" w:rsidP="00B80EE0">
      <w:pPr>
        <w:pStyle w:val="ENDS-Nunito"/>
        <w:rPr>
          <w:lang w:val="es-ES"/>
        </w:rPr>
      </w:pPr>
      <w:r w:rsidRPr="00B80EE0">
        <w:rPr>
          <w:u w:val="single"/>
          <w:lang w:val="es-ES"/>
        </w:rPr>
        <w:t>Frecuencia</w:t>
      </w:r>
      <w:r w:rsidRPr="00B80EE0">
        <w:rPr>
          <w:lang w:val="es-ES"/>
        </w:rPr>
        <w:t> </w:t>
      </w:r>
    </w:p>
    <w:p w14:paraId="6E0E5745" w14:textId="4C604B89" w:rsidR="00B80EE0" w:rsidRDefault="00EC7374" w:rsidP="00B80EE0">
      <w:pPr>
        <w:pStyle w:val="ENDS-Nunito"/>
        <w:rPr>
          <w:lang w:val="es-ES"/>
        </w:rPr>
      </w:pPr>
      <w:proofErr w:type="spellStart"/>
      <w:proofErr w:type="gramStart"/>
      <w:r w:rsidRPr="00EC7374">
        <w:rPr>
          <w:i/>
          <w:iCs/>
          <w:lang w:val="es-ES"/>
        </w:rPr>
        <w:t>Ejemplo:</w:t>
      </w:r>
      <w:r w:rsidR="00F23524">
        <w:rPr>
          <w:lang w:val="es-ES"/>
        </w:rPr>
        <w:t>Anual</w:t>
      </w:r>
      <w:proofErr w:type="spellEnd"/>
      <w:proofErr w:type="gramEnd"/>
    </w:p>
    <w:p w14:paraId="5D66FA21" w14:textId="77777777" w:rsidR="00EC7374" w:rsidRPr="00B80EE0" w:rsidRDefault="00EC7374" w:rsidP="00B80EE0">
      <w:pPr>
        <w:pStyle w:val="ENDS-Nunito"/>
        <w:rPr>
          <w:lang w:val="es-ES"/>
        </w:rPr>
      </w:pPr>
    </w:p>
    <w:p w14:paraId="3736D6EC" w14:textId="77777777" w:rsidR="00B80EE0" w:rsidRPr="00B80EE0" w:rsidRDefault="00B80EE0" w:rsidP="00B80EE0">
      <w:pPr>
        <w:pStyle w:val="ENDS-Nunito"/>
        <w:rPr>
          <w:lang w:val="es-ES"/>
        </w:rPr>
      </w:pPr>
      <w:r w:rsidRPr="00B80EE0">
        <w:rPr>
          <w:b/>
          <w:bCs/>
          <w:lang w:val="es-ES"/>
        </w:rPr>
        <w:t>Notas para el editor</w:t>
      </w:r>
      <w:r w:rsidRPr="00B80EE0">
        <w:rPr>
          <w:lang w:val="es-ES"/>
        </w:rPr>
        <w:t> </w:t>
      </w:r>
    </w:p>
    <w:p w14:paraId="5CA5A32E" w14:textId="77777777" w:rsidR="00555CB6" w:rsidRPr="00555CB6" w:rsidRDefault="00B80EE0" w:rsidP="00555CB6">
      <w:pPr>
        <w:pStyle w:val="ENDS-Nunito"/>
        <w:rPr>
          <w:lang w:val="es-ES"/>
        </w:rPr>
      </w:pPr>
      <w:r w:rsidRPr="00D13B09">
        <w:rPr>
          <w:rStyle w:val="IntenseReference"/>
          <w:rFonts w:ascii="Nunito" w:hAnsi="Nunito"/>
          <w:color w:val="auto"/>
          <w:lang w:val="es-ES"/>
        </w:rPr>
        <w:t>Definición</w:t>
      </w:r>
      <w:r w:rsidRPr="00D13B09">
        <w:rPr>
          <w:color w:val="auto"/>
          <w:lang w:val="es-ES"/>
        </w:rPr>
        <w:t xml:space="preserve">: </w:t>
      </w:r>
      <w:r w:rsidR="00555CB6" w:rsidRPr="00555CB6">
        <w:rPr>
          <w:lang w:val="es-ES"/>
        </w:rPr>
        <w:t>Comentarios adicionales del editor.</w:t>
      </w:r>
    </w:p>
    <w:p w14:paraId="20F17BB3" w14:textId="77777777" w:rsidR="00B80EE0" w:rsidRPr="00B80EE0" w:rsidRDefault="00B80EE0" w:rsidP="00B80EE0">
      <w:pPr>
        <w:pStyle w:val="ENDS-Nunito"/>
        <w:rPr>
          <w:lang w:val="es-ES"/>
        </w:rPr>
      </w:pPr>
      <w:r w:rsidRPr="00EC7374">
        <w:rPr>
          <w:i/>
          <w:iCs/>
          <w:lang w:val="es-ES"/>
        </w:rPr>
        <w:t>Ejemplo:</w:t>
      </w:r>
      <w:r w:rsidRPr="00B80EE0">
        <w:rPr>
          <w:lang w:val="es-ES"/>
        </w:rPr>
        <w:t> El editor es responsable de la revisión, normalización y publicación de los metadatos del conjunto de datos en el catálogo, garantizando su calidad, coherencia semántica y cumplimiento con los estándares DCAT-AP y </w:t>
      </w:r>
      <w:proofErr w:type="spellStart"/>
      <w:r w:rsidRPr="00B80EE0">
        <w:rPr>
          <w:lang w:val="es-ES"/>
        </w:rPr>
        <w:t>HealthDCAT</w:t>
      </w:r>
      <w:proofErr w:type="spellEnd"/>
      <w:r w:rsidRPr="00B80EE0">
        <w:rPr>
          <w:lang w:val="es-ES"/>
        </w:rPr>
        <w:t>-AP. Asimismo, gestiona las actualizaciones y modificaciones posteriores del registro. </w:t>
      </w:r>
    </w:p>
    <w:p w14:paraId="6B2358B8" w14:textId="77777777" w:rsidR="00B80EE0" w:rsidRPr="00B80EE0" w:rsidRDefault="00B80EE0" w:rsidP="00B80EE0">
      <w:pPr>
        <w:pStyle w:val="ENDS-Nunito"/>
        <w:rPr>
          <w:lang w:val="es-ES"/>
        </w:rPr>
      </w:pPr>
      <w:r w:rsidRPr="00B80EE0">
        <w:rPr>
          <w:lang w:val="es-ES"/>
        </w:rPr>
        <w:t> </w:t>
      </w:r>
    </w:p>
    <w:p w14:paraId="460F6AC0" w14:textId="77777777" w:rsidR="00B80EE0" w:rsidRPr="00B80EE0" w:rsidRDefault="00B80EE0" w:rsidP="00B80EE0">
      <w:pPr>
        <w:pStyle w:val="ENDS-Nunito"/>
        <w:rPr>
          <w:lang w:val="es-ES"/>
        </w:rPr>
      </w:pPr>
      <w:r w:rsidRPr="00B80EE0">
        <w:rPr>
          <w:b/>
          <w:bCs/>
          <w:lang w:val="es-ES"/>
        </w:rPr>
        <w:t>Titular de los datos sanitarios</w:t>
      </w:r>
      <w:r w:rsidRPr="00B80EE0">
        <w:rPr>
          <w:lang w:val="es-ES"/>
        </w:rPr>
        <w:t> </w:t>
      </w:r>
    </w:p>
    <w:p w14:paraId="23184E6C" w14:textId="3D1D2C8A" w:rsidR="00B80EE0" w:rsidRPr="00B80EE0" w:rsidRDefault="00B80EE0" w:rsidP="00B80EE0">
      <w:pPr>
        <w:pStyle w:val="ENDS-Nunito"/>
        <w:rPr>
          <w:lang w:val="es-ES"/>
        </w:rPr>
      </w:pPr>
      <w:r w:rsidRPr="00D13B09">
        <w:rPr>
          <w:rStyle w:val="IntenseReference"/>
          <w:rFonts w:ascii="Nunito" w:hAnsi="Nunito"/>
          <w:color w:val="auto"/>
          <w:lang w:val="es-ES"/>
        </w:rPr>
        <w:t>Definición</w:t>
      </w:r>
      <w:r w:rsidRPr="00D13B09">
        <w:rPr>
          <w:color w:val="auto"/>
          <w:lang w:val="es-ES"/>
        </w:rPr>
        <w:t>: </w:t>
      </w:r>
      <w:r w:rsidR="00555CB6" w:rsidRPr="00555CB6">
        <w:rPr>
          <w:lang w:val="es-ES"/>
        </w:rPr>
        <w:t>Organización que posee la responsabilidad jurídica y la custodia oficial del conjunto de datos sanitarios.</w:t>
      </w:r>
      <w:r w:rsidRPr="00B80EE0">
        <w:rPr>
          <w:lang w:val="es-ES"/>
        </w:rPr>
        <w:t> </w:t>
      </w:r>
    </w:p>
    <w:p w14:paraId="76854B70" w14:textId="77777777" w:rsidR="00B80EE0" w:rsidRPr="00B80EE0" w:rsidRDefault="00B80EE0" w:rsidP="00B80EE0">
      <w:pPr>
        <w:pStyle w:val="ENDS-Nunito"/>
        <w:rPr>
          <w:lang w:val="es-ES"/>
        </w:rPr>
      </w:pPr>
      <w:r w:rsidRPr="00B80EE0">
        <w:rPr>
          <w:b/>
          <w:bCs/>
          <w:lang w:val="es-ES"/>
        </w:rPr>
        <w:t>Nombre del titular</w:t>
      </w:r>
      <w:r w:rsidRPr="00B80EE0">
        <w:rPr>
          <w:lang w:val="es-ES"/>
        </w:rPr>
        <w:t> </w:t>
      </w:r>
    </w:p>
    <w:p w14:paraId="399DD9EC" w14:textId="51662164" w:rsidR="00B80EE0" w:rsidRPr="00B80EE0" w:rsidRDefault="00555CB6" w:rsidP="00B80EE0">
      <w:pPr>
        <w:pStyle w:val="ENDS-Nunito"/>
        <w:rPr>
          <w:lang w:val="es-ES"/>
        </w:rPr>
      </w:pPr>
      <w:r>
        <w:rPr>
          <w:lang w:val="es-ES"/>
        </w:rPr>
        <w:t>Ejemplo: CBMSO</w:t>
      </w:r>
      <w:r w:rsidR="00B80EE0" w:rsidRPr="00B80EE0">
        <w:rPr>
          <w:lang w:val="es-ES"/>
        </w:rPr>
        <w:t xml:space="preserve"> es el organismo que responde jurídicamente y custodia oficial del conjunto de datos sanitarios</w:t>
      </w:r>
      <w:r>
        <w:rPr>
          <w:lang w:val="es-ES"/>
        </w:rPr>
        <w:t xml:space="preserve"> de algunos conjuntos de datos</w:t>
      </w:r>
      <w:r w:rsidR="00B80EE0" w:rsidRPr="00B80EE0">
        <w:rPr>
          <w:lang w:val="es-ES"/>
        </w:rPr>
        <w:t>. </w:t>
      </w:r>
    </w:p>
    <w:p w14:paraId="77BE0766" w14:textId="77777777" w:rsidR="00B80EE0" w:rsidRPr="00B80EE0" w:rsidRDefault="00B80EE0" w:rsidP="00B80EE0">
      <w:pPr>
        <w:pStyle w:val="ENDS-Nunito"/>
        <w:rPr>
          <w:lang w:val="es-ES"/>
        </w:rPr>
      </w:pPr>
      <w:r w:rsidRPr="00B80EE0">
        <w:rPr>
          <w:b/>
          <w:bCs/>
          <w:lang w:val="es-ES"/>
        </w:rPr>
        <w:t>Tipo de titular</w:t>
      </w:r>
      <w:r w:rsidRPr="00B80EE0">
        <w:rPr>
          <w:lang w:val="es-ES"/>
        </w:rPr>
        <w:t> </w:t>
      </w:r>
    </w:p>
    <w:p w14:paraId="310768EA" w14:textId="1D3FCB6E" w:rsidR="00B80EE0" w:rsidRPr="00B80EE0" w:rsidRDefault="0039797B" w:rsidP="00B80EE0">
      <w:pPr>
        <w:pStyle w:val="ENDS-Nunito"/>
        <w:rPr>
          <w:lang w:val="es-ES"/>
        </w:rPr>
      </w:pPr>
      <w:r w:rsidRPr="0039797B">
        <w:rPr>
          <w:lang w:val="es-ES"/>
        </w:rPr>
        <w:t>Entidades gubernamentales, no gubernamentales, universidades, etc.</w:t>
      </w:r>
      <w:r w:rsidR="00B80EE0" w:rsidRPr="00B80EE0">
        <w:rPr>
          <w:lang w:val="es-ES"/>
        </w:rPr>
        <w:t> </w:t>
      </w:r>
    </w:p>
    <w:p w14:paraId="0450945B" w14:textId="77777777" w:rsidR="00B80EE0" w:rsidRPr="00B80EE0" w:rsidRDefault="00B80EE0" w:rsidP="00B80EE0">
      <w:pPr>
        <w:pStyle w:val="ENDS-Nunito"/>
        <w:rPr>
          <w:lang w:val="es-ES"/>
        </w:rPr>
      </w:pPr>
      <w:r w:rsidRPr="00B80EE0">
        <w:rPr>
          <w:b/>
          <w:bCs/>
          <w:u w:val="single"/>
          <w:lang w:val="es-ES"/>
        </w:rPr>
        <w:t>Punto de contacto del titular de los datos sanitarios</w:t>
      </w:r>
      <w:r w:rsidRPr="00B80EE0">
        <w:rPr>
          <w:lang w:val="es-ES"/>
        </w:rPr>
        <w:t> </w:t>
      </w:r>
    </w:p>
    <w:p w14:paraId="22581524" w14:textId="77777777" w:rsidR="00B80EE0" w:rsidRPr="00B80EE0" w:rsidRDefault="00B80EE0" w:rsidP="00B80EE0">
      <w:pPr>
        <w:pStyle w:val="ENDS-Nunito"/>
        <w:rPr>
          <w:lang w:val="es-ES"/>
        </w:rPr>
      </w:pPr>
      <w:r w:rsidRPr="00B80EE0">
        <w:rPr>
          <w:b/>
          <w:bCs/>
          <w:lang w:val="es-ES"/>
        </w:rPr>
        <w:t>Página de contacto del editor</w:t>
      </w:r>
      <w:r w:rsidRPr="00B80EE0">
        <w:rPr>
          <w:lang w:val="es-ES"/>
        </w:rPr>
        <w:t> </w:t>
      </w:r>
    </w:p>
    <w:p w14:paraId="282FD4C1" w14:textId="77777777" w:rsidR="00B80EE0" w:rsidRPr="00B80EE0" w:rsidRDefault="00B80EE0" w:rsidP="00B80EE0">
      <w:pPr>
        <w:pStyle w:val="ENDS-Nunito"/>
        <w:rPr>
          <w:lang w:val="es-ES"/>
        </w:rPr>
      </w:pPr>
      <w:r w:rsidRPr="00B80EE0">
        <w:rPr>
          <w:lang w:val="es-ES"/>
        </w:rPr>
        <w:t>La página web de quien se encarga jurídicamente de los datos </w:t>
      </w:r>
    </w:p>
    <w:p w14:paraId="4E01BF50" w14:textId="77777777" w:rsidR="00B80EE0" w:rsidRPr="00B80EE0" w:rsidRDefault="00B80EE0" w:rsidP="00B80EE0">
      <w:pPr>
        <w:pStyle w:val="ENDS-Nunito"/>
        <w:rPr>
          <w:lang w:val="es-ES"/>
        </w:rPr>
      </w:pPr>
      <w:r w:rsidRPr="00B80EE0">
        <w:rPr>
          <w:b/>
          <w:bCs/>
          <w:lang w:val="es-ES"/>
        </w:rPr>
        <w:t>Correo electrónico del editor</w:t>
      </w:r>
      <w:r w:rsidRPr="00B80EE0">
        <w:rPr>
          <w:lang w:val="es-ES"/>
        </w:rPr>
        <w:t> </w:t>
      </w:r>
    </w:p>
    <w:p w14:paraId="341539AE" w14:textId="4A4952AE" w:rsidR="00B80EE0" w:rsidRPr="00B80EE0" w:rsidRDefault="00B80EE0" w:rsidP="00B80EE0">
      <w:pPr>
        <w:pStyle w:val="ENDS-Nunito"/>
        <w:rPr>
          <w:lang w:val="es-ES"/>
        </w:rPr>
      </w:pPr>
      <w:r w:rsidRPr="00B80EE0">
        <w:rPr>
          <w:lang w:val="es-ES"/>
        </w:rPr>
        <w:t xml:space="preserve">El correo de </w:t>
      </w:r>
      <w:r w:rsidR="0039797B">
        <w:rPr>
          <w:lang w:val="es-ES"/>
        </w:rPr>
        <w:t>la entidad del titular de los datos.</w:t>
      </w:r>
    </w:p>
    <w:p w14:paraId="2D5284FB" w14:textId="77777777" w:rsidR="00B80EE0" w:rsidRPr="00B80EE0" w:rsidRDefault="00B80EE0" w:rsidP="00B80EE0">
      <w:pPr>
        <w:pStyle w:val="ENDS-Nunito"/>
        <w:rPr>
          <w:lang w:val="es-ES"/>
        </w:rPr>
      </w:pPr>
      <w:r w:rsidRPr="00B80EE0">
        <w:rPr>
          <w:b/>
          <w:bCs/>
          <w:lang w:val="es-ES"/>
        </w:rPr>
        <w:t>Teléfono del editor</w:t>
      </w:r>
      <w:r w:rsidRPr="00B80EE0">
        <w:rPr>
          <w:lang w:val="es-ES"/>
        </w:rPr>
        <w:t> </w:t>
      </w:r>
    </w:p>
    <w:p w14:paraId="7353E480" w14:textId="376C13DA" w:rsidR="00B80EE0" w:rsidRPr="00B80EE0" w:rsidRDefault="0039797B" w:rsidP="00B80EE0">
      <w:pPr>
        <w:pStyle w:val="ENDS-Nunito"/>
        <w:rPr>
          <w:lang w:val="es-ES"/>
        </w:rPr>
      </w:pPr>
      <w:r>
        <w:rPr>
          <w:lang w:val="es-ES"/>
        </w:rPr>
        <w:t>Número de contacto del titular de los datos si existe.</w:t>
      </w:r>
    </w:p>
    <w:p w14:paraId="7471FF2E" w14:textId="77777777" w:rsidR="00B80EE0" w:rsidRPr="00B80EE0" w:rsidRDefault="00B80EE0" w:rsidP="00B80EE0">
      <w:pPr>
        <w:pStyle w:val="ENDS-Nunito"/>
        <w:rPr>
          <w:lang w:val="es-ES"/>
        </w:rPr>
      </w:pPr>
      <w:r w:rsidRPr="00B80EE0">
        <w:rPr>
          <w:b/>
          <w:bCs/>
          <w:u w:val="single"/>
          <w:lang w:val="es-ES"/>
        </w:rPr>
        <w:t>Horario de apertura</w:t>
      </w:r>
      <w:r w:rsidRPr="00B80EE0">
        <w:rPr>
          <w:lang w:val="es-ES"/>
        </w:rPr>
        <w:t> </w:t>
      </w:r>
    </w:p>
    <w:p w14:paraId="54576B24" w14:textId="77777777" w:rsidR="00B80EE0" w:rsidRPr="00B80EE0" w:rsidRDefault="00B80EE0" w:rsidP="00B80EE0">
      <w:pPr>
        <w:pStyle w:val="ENDS-Nunito"/>
        <w:rPr>
          <w:lang w:val="es-ES"/>
        </w:rPr>
      </w:pPr>
      <w:r w:rsidRPr="00B80EE0">
        <w:rPr>
          <w:b/>
          <w:bCs/>
          <w:lang w:val="es-ES"/>
        </w:rPr>
        <w:lastRenderedPageBreak/>
        <w:t>Descripción</w:t>
      </w:r>
      <w:r w:rsidRPr="00B80EE0">
        <w:rPr>
          <w:lang w:val="es-ES"/>
        </w:rPr>
        <w:t> </w:t>
      </w:r>
    </w:p>
    <w:p w14:paraId="38B61F6B" w14:textId="6C1B36F0" w:rsidR="00B80EE0" w:rsidRPr="00B80EE0" w:rsidRDefault="00B80EE0" w:rsidP="00B80EE0">
      <w:pPr>
        <w:pStyle w:val="ENDS-Nunito"/>
        <w:rPr>
          <w:lang w:val="es-ES"/>
        </w:rPr>
      </w:pPr>
      <w:r w:rsidRPr="00D13B09">
        <w:rPr>
          <w:rStyle w:val="IntenseReference"/>
          <w:rFonts w:ascii="Nunito" w:hAnsi="Nunito"/>
          <w:color w:val="auto"/>
          <w:lang w:val="es-ES"/>
        </w:rPr>
        <w:t>Definición</w:t>
      </w:r>
      <w:r w:rsidRPr="00D13B09">
        <w:rPr>
          <w:color w:val="auto"/>
          <w:lang w:val="es-ES"/>
        </w:rPr>
        <w:t xml:space="preserve">: </w:t>
      </w:r>
      <w:r w:rsidR="00AE6F07" w:rsidRPr="00AE6F07">
        <w:rPr>
          <w:lang w:val="es-ES"/>
        </w:rPr>
        <w:t xml:space="preserve">Horario laboral del </w:t>
      </w:r>
      <w:r w:rsidR="0039797B">
        <w:rPr>
          <w:lang w:val="es-ES"/>
        </w:rPr>
        <w:t>titular.</w:t>
      </w:r>
    </w:p>
    <w:p w14:paraId="3DE00F75" w14:textId="77777777" w:rsidR="00B80EE0" w:rsidRPr="00B80EE0" w:rsidRDefault="00B80EE0" w:rsidP="00B80EE0">
      <w:pPr>
        <w:pStyle w:val="ENDS-Nunito"/>
        <w:rPr>
          <w:lang w:val="es-ES"/>
        </w:rPr>
      </w:pPr>
      <w:r w:rsidRPr="00B80EE0">
        <w:rPr>
          <w:b/>
          <w:bCs/>
          <w:lang w:val="es-ES"/>
        </w:rPr>
        <w:t>Frecuencia</w:t>
      </w:r>
      <w:r w:rsidRPr="00B80EE0">
        <w:rPr>
          <w:lang w:val="es-ES"/>
        </w:rPr>
        <w:t> </w:t>
      </w:r>
    </w:p>
    <w:p w14:paraId="27C2AD3F" w14:textId="7622B35B" w:rsidR="00B80EE0" w:rsidRPr="00B80EE0" w:rsidRDefault="00AC2F88" w:rsidP="00B80EE0">
      <w:pPr>
        <w:pStyle w:val="ENDS-Nunito"/>
        <w:rPr>
          <w:lang w:val="es-ES"/>
        </w:rPr>
      </w:pPr>
      <w:r w:rsidRPr="00AC2F88">
        <w:rPr>
          <w:lang w:val="es-ES"/>
        </w:rPr>
        <w:t>Periodicidad con la que se actualiza dicha información.</w:t>
      </w:r>
      <w:r w:rsidR="00B80EE0" w:rsidRPr="00B80EE0">
        <w:rPr>
          <w:lang w:val="es-ES"/>
        </w:rPr>
        <w:t> </w:t>
      </w:r>
    </w:p>
    <w:p w14:paraId="727D1BEE" w14:textId="77777777" w:rsidR="00B80EE0" w:rsidRPr="00B80EE0" w:rsidRDefault="00B80EE0" w:rsidP="00B80EE0">
      <w:pPr>
        <w:pStyle w:val="ENDS-Nunito"/>
        <w:rPr>
          <w:lang w:val="es-ES"/>
        </w:rPr>
      </w:pPr>
      <w:r w:rsidRPr="00B80EE0">
        <w:rPr>
          <w:b/>
          <w:bCs/>
          <w:u w:val="single"/>
          <w:lang w:val="es-ES"/>
        </w:rPr>
        <w:t>Horas especiales de apertura</w:t>
      </w:r>
      <w:r w:rsidRPr="00B80EE0">
        <w:rPr>
          <w:lang w:val="es-ES"/>
        </w:rPr>
        <w:t> </w:t>
      </w:r>
    </w:p>
    <w:p w14:paraId="44A575B1" w14:textId="77777777" w:rsidR="00B80EE0" w:rsidRPr="00B80EE0" w:rsidRDefault="00B80EE0" w:rsidP="00B80EE0">
      <w:pPr>
        <w:pStyle w:val="ENDS-Nunito"/>
        <w:rPr>
          <w:b/>
          <w:bCs/>
          <w:lang w:val="es-ES"/>
        </w:rPr>
      </w:pPr>
      <w:r w:rsidRPr="00B80EE0">
        <w:rPr>
          <w:b/>
          <w:bCs/>
          <w:lang w:val="es-ES"/>
        </w:rPr>
        <w:t>Descripción </w:t>
      </w:r>
    </w:p>
    <w:p w14:paraId="1AA0E770" w14:textId="3964E1E6" w:rsidR="00B80EE0" w:rsidRPr="00B80EE0" w:rsidRDefault="00B80EE0" w:rsidP="00B80EE0">
      <w:pPr>
        <w:pStyle w:val="ENDS-Nunito"/>
        <w:rPr>
          <w:lang w:val="es-ES"/>
        </w:rPr>
      </w:pPr>
      <w:r w:rsidRPr="00D13B09">
        <w:rPr>
          <w:rStyle w:val="IntenseReference"/>
          <w:rFonts w:ascii="Nunito" w:hAnsi="Nunito"/>
          <w:color w:val="auto"/>
          <w:lang w:val="es-ES"/>
        </w:rPr>
        <w:t>Definición</w:t>
      </w:r>
      <w:r w:rsidRPr="00D13B09">
        <w:rPr>
          <w:color w:val="auto"/>
          <w:lang w:val="es-ES"/>
        </w:rPr>
        <w:t xml:space="preserve">: </w:t>
      </w:r>
      <w:r w:rsidR="00F23524" w:rsidRPr="00F23524">
        <w:rPr>
          <w:lang w:val="es-ES"/>
        </w:rPr>
        <w:t>Días u horas en los que el editor no está disponible.</w:t>
      </w:r>
    </w:p>
    <w:p w14:paraId="29DB68E3" w14:textId="63737F95" w:rsidR="00B80EE0" w:rsidRPr="00B80EE0" w:rsidRDefault="00B80EE0" w:rsidP="00B80EE0">
      <w:pPr>
        <w:pStyle w:val="ENDS-Nunito"/>
        <w:rPr>
          <w:lang w:val="es-ES"/>
        </w:rPr>
      </w:pPr>
      <w:r w:rsidRPr="00B80EE0">
        <w:rPr>
          <w:lang w:val="es-ES"/>
        </w:rPr>
        <w:t xml:space="preserve">Ejemplo: </w:t>
      </w:r>
      <w:r w:rsidR="00F23524">
        <w:rPr>
          <w:lang w:val="es-ES"/>
        </w:rPr>
        <w:t>Festivos nacionales y regionales</w:t>
      </w:r>
      <w:r w:rsidRPr="00B80EE0">
        <w:rPr>
          <w:lang w:val="es-ES"/>
        </w:rPr>
        <w:t>. </w:t>
      </w:r>
    </w:p>
    <w:p w14:paraId="6153A4F4" w14:textId="77777777" w:rsidR="00B80EE0" w:rsidRPr="00B80EE0" w:rsidRDefault="00B80EE0" w:rsidP="00B80EE0">
      <w:pPr>
        <w:pStyle w:val="ENDS-Nunito"/>
        <w:rPr>
          <w:b/>
          <w:bCs/>
          <w:lang w:val="es-ES"/>
        </w:rPr>
      </w:pPr>
      <w:r w:rsidRPr="00B80EE0">
        <w:rPr>
          <w:b/>
          <w:bCs/>
          <w:lang w:val="es-ES"/>
        </w:rPr>
        <w:t>Frecuencia </w:t>
      </w:r>
    </w:p>
    <w:p w14:paraId="5B884415" w14:textId="4AB8326E" w:rsidR="00B80EE0" w:rsidRPr="00B80EE0" w:rsidRDefault="0039797B" w:rsidP="00B80EE0">
      <w:pPr>
        <w:pStyle w:val="ENDS-Nunito"/>
        <w:rPr>
          <w:lang w:val="es-ES"/>
        </w:rPr>
      </w:pPr>
      <w:r>
        <w:rPr>
          <w:lang w:val="es-ES"/>
        </w:rPr>
        <w:t>Normalmente anual.</w:t>
      </w:r>
    </w:p>
    <w:p w14:paraId="15A8C77A" w14:textId="77777777" w:rsidR="00B80EE0" w:rsidRPr="00B80EE0" w:rsidRDefault="00B80EE0" w:rsidP="00B80EE0">
      <w:pPr>
        <w:pStyle w:val="ENDS-Nunito"/>
        <w:rPr>
          <w:lang w:val="es-ES"/>
        </w:rPr>
      </w:pPr>
      <w:r w:rsidRPr="00B80EE0">
        <w:rPr>
          <w:b/>
          <w:bCs/>
          <w:lang w:val="es-ES"/>
        </w:rPr>
        <w:t>Sistema de codificación</w:t>
      </w:r>
      <w:r w:rsidRPr="00B80EE0">
        <w:rPr>
          <w:lang w:val="es-ES"/>
        </w:rPr>
        <w:t> </w:t>
      </w:r>
    </w:p>
    <w:p w14:paraId="06F951BD" w14:textId="1432317B" w:rsidR="00B80EE0" w:rsidRPr="00B80EE0" w:rsidRDefault="00B80EE0" w:rsidP="00B80EE0">
      <w:pPr>
        <w:pStyle w:val="ENDS-Nunito"/>
        <w:rPr>
          <w:lang w:val="es-ES"/>
        </w:rPr>
      </w:pPr>
      <w:r w:rsidRPr="00564C49">
        <w:rPr>
          <w:rStyle w:val="IntenseReference"/>
          <w:rFonts w:ascii="Nunito" w:hAnsi="Nunito"/>
          <w:color w:val="auto"/>
          <w:lang w:val="es-ES"/>
        </w:rPr>
        <w:t>Definición</w:t>
      </w:r>
      <w:r w:rsidRPr="00564C49">
        <w:rPr>
          <w:color w:val="auto"/>
          <w:lang w:val="es-ES"/>
        </w:rPr>
        <w:t>: </w:t>
      </w:r>
      <w:r w:rsidR="00741026" w:rsidRPr="00741026">
        <w:rPr>
          <w:lang w:val="es-ES"/>
        </w:rPr>
        <w:t>Sistema estándar utilizado para codificar variables clínicas.</w:t>
      </w:r>
    </w:p>
    <w:p w14:paraId="0B2E2316" w14:textId="47527F4B" w:rsidR="00B80EE0" w:rsidRPr="00B80EE0" w:rsidRDefault="009477D2" w:rsidP="00B80EE0">
      <w:pPr>
        <w:pStyle w:val="ENDS-Nunito"/>
        <w:rPr>
          <w:lang w:val="es-ES"/>
        </w:rPr>
      </w:pPr>
      <w:r>
        <w:rPr>
          <w:lang w:val="es-ES"/>
        </w:rPr>
        <w:t>Ejemplo</w:t>
      </w:r>
      <w:r w:rsidR="00B80EE0" w:rsidRPr="00B80EE0">
        <w:rPr>
          <w:lang w:val="es-ES"/>
        </w:rPr>
        <w:t>: </w:t>
      </w:r>
      <w:r w:rsidR="005978C6" w:rsidRPr="005978C6">
        <w:rPr>
          <w:lang w:val="es-ES"/>
        </w:rPr>
        <w:t>Un diagnóstico como “Diabetes tipo 2” se codifica como “E11” según ICD-10.</w:t>
      </w:r>
      <w:r w:rsidR="00B80EE0" w:rsidRPr="00B80EE0">
        <w:rPr>
          <w:lang w:val="es-ES"/>
        </w:rPr>
        <w:t> </w:t>
      </w:r>
    </w:p>
    <w:p w14:paraId="0404BB31" w14:textId="77777777" w:rsidR="00B80EE0" w:rsidRPr="00B80EE0" w:rsidRDefault="00B80EE0" w:rsidP="00B80EE0">
      <w:pPr>
        <w:pStyle w:val="ENDS-Nunito"/>
        <w:rPr>
          <w:lang w:val="es-ES"/>
        </w:rPr>
      </w:pPr>
      <w:r w:rsidRPr="00B80EE0">
        <w:rPr>
          <w:b/>
          <w:bCs/>
          <w:lang w:val="es-ES"/>
        </w:rPr>
        <w:t>Temas de salud</w:t>
      </w:r>
      <w:r w:rsidRPr="00B80EE0">
        <w:rPr>
          <w:lang w:val="es-ES"/>
        </w:rPr>
        <w:t> </w:t>
      </w:r>
    </w:p>
    <w:p w14:paraId="171A7835" w14:textId="5D98923A" w:rsidR="00B80EE0" w:rsidRPr="00B80EE0" w:rsidRDefault="00741026" w:rsidP="00B80EE0">
      <w:pPr>
        <w:pStyle w:val="ENDS-Nunito"/>
        <w:rPr>
          <w:lang w:val="es-ES"/>
        </w:rPr>
      </w:pPr>
      <w:r w:rsidRPr="00564C49">
        <w:rPr>
          <w:rStyle w:val="IntenseReference"/>
          <w:rFonts w:ascii="Nunito" w:hAnsi="Nunito"/>
          <w:color w:val="auto"/>
        </w:rPr>
        <w:t>Definición</w:t>
      </w:r>
      <w:r w:rsidRPr="00564C49">
        <w:rPr>
          <w:color w:val="auto"/>
          <w:lang w:val="es-ES"/>
        </w:rPr>
        <w:t xml:space="preserve">: </w:t>
      </w:r>
      <w:r w:rsidRPr="00741026">
        <w:rPr>
          <w:lang w:val="es-ES"/>
        </w:rPr>
        <w:t>Tema de salud específico al que se refiere el conjunto de datos (más detallado que la categoría general).</w:t>
      </w:r>
      <w:r w:rsidR="00B80EE0" w:rsidRPr="00B80EE0">
        <w:rPr>
          <w:lang w:val="es-ES"/>
        </w:rPr>
        <w:t> </w:t>
      </w:r>
    </w:p>
    <w:p w14:paraId="6D8248B7" w14:textId="77777777" w:rsidR="00B80EE0" w:rsidRPr="00B80EE0" w:rsidRDefault="00B80EE0" w:rsidP="00B80EE0">
      <w:pPr>
        <w:pStyle w:val="ENDS-Nunito"/>
        <w:rPr>
          <w:lang w:val="es-ES"/>
        </w:rPr>
      </w:pPr>
      <w:r w:rsidRPr="00B80EE0">
        <w:rPr>
          <w:b/>
          <w:bCs/>
          <w:lang w:val="es-ES"/>
        </w:rPr>
        <w:t>Valores de código</w:t>
      </w:r>
      <w:r w:rsidRPr="00B80EE0">
        <w:rPr>
          <w:lang w:val="es-ES"/>
        </w:rPr>
        <w:t> </w:t>
      </w:r>
    </w:p>
    <w:p w14:paraId="7F7DFA89" w14:textId="77777777" w:rsidR="009E0D4E" w:rsidRDefault="00B80EE0" w:rsidP="00B80EE0">
      <w:pPr>
        <w:pStyle w:val="ENDS-Nunito"/>
        <w:rPr>
          <w:lang w:val="es-ES"/>
        </w:rPr>
      </w:pPr>
      <w:r w:rsidRPr="00564C49">
        <w:rPr>
          <w:rStyle w:val="IntenseReference"/>
          <w:rFonts w:ascii="Nunito" w:hAnsi="Nunito"/>
          <w:color w:val="auto"/>
          <w:lang w:val="es-ES"/>
        </w:rPr>
        <w:t>Definición</w:t>
      </w:r>
      <w:r w:rsidRPr="00564C49">
        <w:rPr>
          <w:color w:val="auto"/>
          <w:lang w:val="es-ES"/>
        </w:rPr>
        <w:t xml:space="preserve">: </w:t>
      </w:r>
      <w:r w:rsidR="009E0D4E" w:rsidRPr="009E0D4E">
        <w:rPr>
          <w:lang w:val="es-ES"/>
        </w:rPr>
        <w:t>Descripción de cómo se aplican y se interpretan los códigos utilizados en el conjunto de datos, indicando la correspondencia entre los valores codificados presentes en las variables y su significado dentro del sistema de codificación elegido (por ejemplo, ICD</w:t>
      </w:r>
      <w:r w:rsidR="009E0D4E" w:rsidRPr="009E0D4E">
        <w:rPr>
          <w:rFonts w:ascii="Cambria Math" w:hAnsi="Cambria Math" w:cs="Cambria Math"/>
          <w:lang w:val="es-ES"/>
        </w:rPr>
        <w:t>‑</w:t>
      </w:r>
      <w:r w:rsidR="009E0D4E" w:rsidRPr="009E0D4E">
        <w:rPr>
          <w:lang w:val="es-ES"/>
        </w:rPr>
        <w:t>10, SNOMED, LOINC, ATC, etc.). Este campo explica c</w:t>
      </w:r>
      <w:r w:rsidR="009E0D4E" w:rsidRPr="009E0D4E">
        <w:rPr>
          <w:rFonts w:cs="Nunito"/>
          <w:lang w:val="es-ES"/>
        </w:rPr>
        <w:t>ó</w:t>
      </w:r>
      <w:r w:rsidR="009E0D4E" w:rsidRPr="009E0D4E">
        <w:rPr>
          <w:lang w:val="es-ES"/>
        </w:rPr>
        <w:t>mo aparecen los c</w:t>
      </w:r>
      <w:r w:rsidR="009E0D4E" w:rsidRPr="009E0D4E">
        <w:rPr>
          <w:rFonts w:cs="Nunito"/>
          <w:lang w:val="es-ES"/>
        </w:rPr>
        <w:t>ó</w:t>
      </w:r>
      <w:r w:rsidR="009E0D4E" w:rsidRPr="009E0D4E">
        <w:rPr>
          <w:lang w:val="es-ES"/>
        </w:rPr>
        <w:t xml:space="preserve">digos en el </w:t>
      </w:r>
      <w:proofErr w:type="spellStart"/>
      <w:r w:rsidR="009E0D4E" w:rsidRPr="009E0D4E">
        <w:rPr>
          <w:lang w:val="es-ES"/>
        </w:rPr>
        <w:t>dataset</w:t>
      </w:r>
      <w:proofErr w:type="spellEnd"/>
      <w:r w:rsidR="009E0D4E" w:rsidRPr="009E0D4E">
        <w:rPr>
          <w:lang w:val="es-ES"/>
        </w:rPr>
        <w:t xml:space="preserve"> y qu</w:t>
      </w:r>
      <w:r w:rsidR="009E0D4E" w:rsidRPr="009E0D4E">
        <w:rPr>
          <w:rFonts w:cs="Nunito"/>
          <w:lang w:val="es-ES"/>
        </w:rPr>
        <w:t>é</w:t>
      </w:r>
      <w:r w:rsidR="009E0D4E" w:rsidRPr="009E0D4E">
        <w:rPr>
          <w:lang w:val="es-ES"/>
        </w:rPr>
        <w:t xml:space="preserve"> representan, permitiendo al usuario comprender correctamente la informaci</w:t>
      </w:r>
      <w:r w:rsidR="009E0D4E" w:rsidRPr="009E0D4E">
        <w:rPr>
          <w:rFonts w:cs="Nunito"/>
          <w:lang w:val="es-ES"/>
        </w:rPr>
        <w:t>ó</w:t>
      </w:r>
      <w:r w:rsidR="009E0D4E" w:rsidRPr="009E0D4E">
        <w:rPr>
          <w:lang w:val="es-ES"/>
        </w:rPr>
        <w:t xml:space="preserve">n codificada sin necesidad de revisar manualmente la totalidad del </w:t>
      </w:r>
      <w:proofErr w:type="spellStart"/>
      <w:r w:rsidR="009E0D4E" w:rsidRPr="009E0D4E">
        <w:rPr>
          <w:lang w:val="es-ES"/>
        </w:rPr>
        <w:t>dataset</w:t>
      </w:r>
      <w:proofErr w:type="spellEnd"/>
      <w:r w:rsidR="009E0D4E" w:rsidRPr="009E0D4E">
        <w:rPr>
          <w:lang w:val="es-ES"/>
        </w:rPr>
        <w:t>.</w:t>
      </w:r>
    </w:p>
    <w:p w14:paraId="5A73795A" w14:textId="41289915" w:rsidR="00B80EE0" w:rsidRPr="00B80EE0" w:rsidRDefault="00B80EE0" w:rsidP="00B80EE0">
      <w:pPr>
        <w:pStyle w:val="ENDS-Nunito"/>
        <w:rPr>
          <w:lang w:val="es-ES"/>
        </w:rPr>
      </w:pPr>
      <w:r w:rsidRPr="00B80EE0">
        <w:rPr>
          <w:lang w:val="es-ES"/>
        </w:rPr>
        <w:t>Ejemplo:  </w:t>
      </w:r>
      <w:r w:rsidR="00D05773" w:rsidRPr="00D05773">
        <w:rPr>
          <w:lang w:val="es-ES"/>
        </w:rPr>
        <w:t>Los diagnósticos clínicos están codificados según ICD</w:t>
      </w:r>
      <w:r w:rsidR="00D05773" w:rsidRPr="00D05773">
        <w:rPr>
          <w:rFonts w:ascii="Cambria Math" w:hAnsi="Cambria Math" w:cs="Cambria Math"/>
          <w:lang w:val="es-ES"/>
        </w:rPr>
        <w:t>‑</w:t>
      </w:r>
      <w:r w:rsidR="00D05773" w:rsidRPr="00D05773">
        <w:rPr>
          <w:lang w:val="es-ES"/>
        </w:rPr>
        <w:t xml:space="preserve">10. La columna </w:t>
      </w:r>
      <w:proofErr w:type="spellStart"/>
      <w:r w:rsidR="00D05773" w:rsidRPr="00D05773">
        <w:rPr>
          <w:lang w:val="es-ES"/>
        </w:rPr>
        <w:t>diagnostico_codificado</w:t>
      </w:r>
      <w:proofErr w:type="spellEnd"/>
      <w:r w:rsidR="00D05773" w:rsidRPr="00D05773">
        <w:rPr>
          <w:lang w:val="es-ES"/>
        </w:rPr>
        <w:t xml:space="preserve"> contiene valores como E11 (Diabetes mellitus tipo 2) o I10 (Hipertensi</w:t>
      </w:r>
      <w:r w:rsidR="00D05773" w:rsidRPr="00D05773">
        <w:rPr>
          <w:rFonts w:cs="Nunito"/>
          <w:lang w:val="es-ES"/>
        </w:rPr>
        <w:t>ó</w:t>
      </w:r>
      <w:r w:rsidR="00D05773" w:rsidRPr="00D05773">
        <w:rPr>
          <w:lang w:val="es-ES"/>
        </w:rPr>
        <w:t>n esencial).</w:t>
      </w:r>
    </w:p>
    <w:p w14:paraId="1B036370" w14:textId="77777777" w:rsidR="00B80EE0" w:rsidRDefault="00B80EE0" w:rsidP="00B80EE0">
      <w:pPr>
        <w:pStyle w:val="ENDS-Nunito"/>
        <w:rPr>
          <w:lang w:val="es-ES"/>
        </w:rPr>
      </w:pPr>
      <w:r w:rsidRPr="00B80EE0">
        <w:rPr>
          <w:lang w:val="es-ES"/>
        </w:rPr>
        <w:t> </w:t>
      </w:r>
    </w:p>
    <w:p w14:paraId="615EE050" w14:textId="77777777" w:rsidR="00345C9C" w:rsidRPr="00B80EE0" w:rsidRDefault="00345C9C" w:rsidP="00B80EE0">
      <w:pPr>
        <w:pStyle w:val="ENDS-Nunito"/>
        <w:rPr>
          <w:lang w:val="es-ES"/>
        </w:rPr>
      </w:pPr>
    </w:p>
    <w:p w14:paraId="6C0A8F2F" w14:textId="77777777" w:rsidR="00B80EE0" w:rsidRPr="00B80EE0" w:rsidRDefault="00B80EE0" w:rsidP="00B80EE0">
      <w:pPr>
        <w:pStyle w:val="ENDS-Nunito"/>
        <w:rPr>
          <w:lang w:val="es-ES"/>
        </w:rPr>
      </w:pPr>
      <w:r w:rsidRPr="00B80EE0">
        <w:rPr>
          <w:b/>
          <w:bCs/>
          <w:u w:val="single"/>
          <w:lang w:val="es-ES"/>
        </w:rPr>
        <w:lastRenderedPageBreak/>
        <w:t>Anotación de calidad</w:t>
      </w:r>
      <w:r w:rsidRPr="00B80EE0">
        <w:rPr>
          <w:lang w:val="es-ES"/>
        </w:rPr>
        <w:t> </w:t>
      </w:r>
    </w:p>
    <w:p w14:paraId="6C23F38F" w14:textId="7EDA6930" w:rsidR="00B80EE0" w:rsidRPr="00B80EE0" w:rsidRDefault="002C106E" w:rsidP="00B80EE0">
      <w:pPr>
        <w:pStyle w:val="ENDS-Nunito"/>
        <w:rPr>
          <w:lang w:val="es-ES"/>
        </w:rPr>
      </w:pPr>
      <w:r w:rsidRPr="00B80EE0">
        <w:rPr>
          <w:b/>
          <w:bCs/>
          <w:lang w:val="es-ES"/>
        </w:rPr>
        <w:t>Organismo de</w:t>
      </w:r>
      <w:r w:rsidR="00B80EE0" w:rsidRPr="00B80EE0">
        <w:rPr>
          <w:b/>
          <w:bCs/>
          <w:lang w:val="es-ES"/>
        </w:rPr>
        <w:t> anotación de calidad</w:t>
      </w:r>
      <w:r w:rsidR="00B80EE0" w:rsidRPr="00B80EE0">
        <w:rPr>
          <w:lang w:val="es-ES"/>
        </w:rPr>
        <w:t> </w:t>
      </w:r>
    </w:p>
    <w:p w14:paraId="3A43ADF6" w14:textId="14B78A1F" w:rsidR="00B80EE0" w:rsidRPr="00B80EE0" w:rsidRDefault="00B80EE0" w:rsidP="00B80EE0">
      <w:pPr>
        <w:pStyle w:val="ENDS-Nunito"/>
        <w:rPr>
          <w:lang w:val="es-ES"/>
        </w:rPr>
      </w:pPr>
      <w:r w:rsidRPr="00564C49">
        <w:rPr>
          <w:rStyle w:val="IntenseReference"/>
          <w:rFonts w:ascii="Nunito" w:hAnsi="Nunito"/>
          <w:color w:val="auto"/>
          <w:lang w:val="es-ES"/>
        </w:rPr>
        <w:t>Definición</w:t>
      </w:r>
      <w:r w:rsidRPr="00564C49">
        <w:rPr>
          <w:b/>
          <w:bCs/>
          <w:lang w:val="es-ES"/>
        </w:rPr>
        <w:t>:</w:t>
      </w:r>
      <w:r w:rsidRPr="00B80EE0">
        <w:rPr>
          <w:lang w:val="es-ES"/>
        </w:rPr>
        <w:t> </w:t>
      </w:r>
      <w:r w:rsidR="007A62D1" w:rsidRPr="007A62D1">
        <w:rPr>
          <w:lang w:val="es-ES"/>
        </w:rPr>
        <w:t>Entidad responsable de certificar, validar o emitir una valoración formal sobre la calidad del conjunto de datos. Puede ser un organismo público, una unidad interna o un ente certificador externo que aplica procedimientos de control y verificación.</w:t>
      </w:r>
    </w:p>
    <w:p w14:paraId="0F0983BC" w14:textId="77777777" w:rsidR="00B05D74" w:rsidRPr="00345C9C" w:rsidRDefault="00B80EE0" w:rsidP="00B80EE0">
      <w:pPr>
        <w:pStyle w:val="ENDS-Nunito"/>
        <w:rPr>
          <w:i/>
          <w:iCs/>
          <w:lang w:val="es-ES"/>
        </w:rPr>
      </w:pPr>
      <w:r w:rsidRPr="00345C9C">
        <w:rPr>
          <w:i/>
          <w:iCs/>
          <w:lang w:val="es-ES"/>
        </w:rPr>
        <w:t>Ejemplo: </w:t>
      </w:r>
    </w:p>
    <w:p w14:paraId="195DF1D9" w14:textId="77777777" w:rsidR="00B05D74" w:rsidRDefault="00B80EE0" w:rsidP="00B80EE0">
      <w:pPr>
        <w:pStyle w:val="ENDS-Nunito"/>
        <w:rPr>
          <w:lang w:val="es-ES"/>
        </w:rPr>
      </w:pPr>
      <w:r w:rsidRPr="00B80EE0">
        <w:rPr>
          <w:lang w:val="es-ES"/>
        </w:rPr>
        <w:t xml:space="preserve">-Ministerio de Sanidad </w:t>
      </w:r>
    </w:p>
    <w:p w14:paraId="51757754" w14:textId="7B0F69E2" w:rsidR="00B80EE0" w:rsidRPr="00B80EE0" w:rsidRDefault="00B80EE0" w:rsidP="00B80EE0">
      <w:pPr>
        <w:pStyle w:val="ENDS-Nunito"/>
        <w:rPr>
          <w:lang w:val="es-ES"/>
        </w:rPr>
      </w:pPr>
      <w:r w:rsidRPr="00B80EE0">
        <w:rPr>
          <w:lang w:val="es-ES"/>
        </w:rPr>
        <w:t>– Unidad de Gobierno del Dato </w:t>
      </w:r>
    </w:p>
    <w:p w14:paraId="226FBDDD" w14:textId="77777777" w:rsidR="00B80EE0" w:rsidRPr="00B80EE0" w:rsidRDefault="00B80EE0" w:rsidP="00B80EE0">
      <w:pPr>
        <w:pStyle w:val="ENDS-Nunito"/>
        <w:rPr>
          <w:lang w:val="es-ES"/>
        </w:rPr>
      </w:pPr>
      <w:r w:rsidRPr="00B80EE0">
        <w:rPr>
          <w:lang w:val="es-ES"/>
        </w:rPr>
        <w:t>- Agencia Española de Protección de Datos </w:t>
      </w:r>
    </w:p>
    <w:p w14:paraId="33D393CA" w14:textId="77777777" w:rsidR="00B80EE0" w:rsidRPr="00B80EE0" w:rsidRDefault="00B80EE0" w:rsidP="00B80EE0">
      <w:pPr>
        <w:pStyle w:val="ENDS-Nunito"/>
        <w:rPr>
          <w:lang w:val="es-ES"/>
        </w:rPr>
      </w:pPr>
      <w:r w:rsidRPr="00B80EE0">
        <w:rPr>
          <w:lang w:val="es-ES"/>
        </w:rPr>
        <w:t>- Entidad certificadora ISO 8000 </w:t>
      </w:r>
    </w:p>
    <w:p w14:paraId="56D97151" w14:textId="77777777" w:rsidR="00B80EE0" w:rsidRPr="00B80EE0" w:rsidRDefault="00B80EE0" w:rsidP="00B80EE0">
      <w:pPr>
        <w:pStyle w:val="ENDS-Nunito"/>
        <w:rPr>
          <w:lang w:val="es-ES"/>
        </w:rPr>
      </w:pPr>
      <w:r w:rsidRPr="00B80EE0">
        <w:rPr>
          <w:lang w:val="es-ES"/>
        </w:rPr>
        <w:t>- Instituto de Salud Carlos III </w:t>
      </w:r>
    </w:p>
    <w:p w14:paraId="542D635C" w14:textId="77777777" w:rsidR="008B5AAB" w:rsidRDefault="008B5AAB" w:rsidP="00B80EE0">
      <w:pPr>
        <w:pStyle w:val="ENDS-Nunito"/>
        <w:rPr>
          <w:lang w:val="es-ES"/>
        </w:rPr>
      </w:pPr>
      <w:r w:rsidRPr="008B5AAB">
        <w:rPr>
          <w:lang w:val="es-ES"/>
        </w:rPr>
        <w:t>La calidad del conjunto de datos ha sido revisada mediante controles internos de validación y consistencia realizados por el organismo responsable de su mantenimiento.</w:t>
      </w:r>
    </w:p>
    <w:p w14:paraId="31809D22" w14:textId="6E086C3D" w:rsidR="00B80EE0" w:rsidRPr="00B80EE0" w:rsidRDefault="00B80EE0" w:rsidP="00B80EE0">
      <w:pPr>
        <w:pStyle w:val="ENDS-Nunito"/>
        <w:rPr>
          <w:lang w:val="es-ES"/>
        </w:rPr>
      </w:pPr>
      <w:r w:rsidRPr="00B80EE0">
        <w:rPr>
          <w:b/>
          <w:bCs/>
          <w:lang w:val="es-ES"/>
        </w:rPr>
        <w:t>Objetivo de la anotación de calidad:</w:t>
      </w:r>
      <w:r w:rsidRPr="00B80EE0">
        <w:rPr>
          <w:lang w:val="es-ES"/>
        </w:rPr>
        <w:t> </w:t>
      </w:r>
    </w:p>
    <w:p w14:paraId="4A1696CD" w14:textId="77777777" w:rsidR="000756B9" w:rsidRPr="000756B9" w:rsidRDefault="00B80EE0" w:rsidP="000756B9">
      <w:pPr>
        <w:pStyle w:val="ENDS-Nunito"/>
        <w:rPr>
          <w:lang w:val="es-ES"/>
        </w:rPr>
      </w:pPr>
      <w:r w:rsidRPr="00564C49">
        <w:rPr>
          <w:rStyle w:val="IntenseReference"/>
          <w:rFonts w:ascii="Nunito" w:hAnsi="Nunito"/>
          <w:color w:val="auto"/>
          <w:lang w:val="es-ES"/>
        </w:rPr>
        <w:t>Definición</w:t>
      </w:r>
      <w:r w:rsidRPr="00564C49">
        <w:rPr>
          <w:b/>
          <w:bCs/>
          <w:lang w:val="es-ES"/>
        </w:rPr>
        <w:t>:</w:t>
      </w:r>
      <w:r w:rsidRPr="00B80EE0">
        <w:rPr>
          <w:lang w:val="es-ES"/>
        </w:rPr>
        <w:t> </w:t>
      </w:r>
      <w:r w:rsidR="000756B9" w:rsidRPr="000756B9">
        <w:rPr>
          <w:lang w:val="es-ES"/>
        </w:rPr>
        <w:t>Documento, estándar, norma o criterio metodológico utilizado para evaluar la calidad del conjunto de datos. Responde a la pregunta:</w:t>
      </w:r>
    </w:p>
    <w:p w14:paraId="7E2F635A" w14:textId="77777777" w:rsidR="000756B9" w:rsidRDefault="000756B9" w:rsidP="000756B9">
      <w:pPr>
        <w:pStyle w:val="ENDS-Nunito"/>
        <w:rPr>
          <w:lang w:val="es-ES"/>
        </w:rPr>
      </w:pPr>
      <w:r w:rsidRPr="000756B9">
        <w:rPr>
          <w:lang w:val="es-ES"/>
        </w:rPr>
        <w:t xml:space="preserve">“¿Bajo qué criterio o estándar se ha evaluado la calidad de este </w:t>
      </w:r>
      <w:proofErr w:type="spellStart"/>
      <w:r w:rsidRPr="000756B9">
        <w:rPr>
          <w:lang w:val="es-ES"/>
        </w:rPr>
        <w:t>dataset</w:t>
      </w:r>
      <w:proofErr w:type="spellEnd"/>
      <w:r w:rsidRPr="000756B9">
        <w:rPr>
          <w:lang w:val="es-ES"/>
        </w:rPr>
        <w:t>?”</w:t>
      </w:r>
    </w:p>
    <w:p w14:paraId="0F46DA07" w14:textId="7F251764" w:rsidR="00B80EE0" w:rsidRPr="00B80EE0" w:rsidRDefault="00B80EE0" w:rsidP="000756B9">
      <w:pPr>
        <w:pStyle w:val="ENDS-Nunito"/>
        <w:rPr>
          <w:lang w:val="es-ES"/>
        </w:rPr>
      </w:pPr>
      <w:r w:rsidRPr="00B80EE0">
        <w:rPr>
          <w:lang w:val="es-ES"/>
        </w:rPr>
        <w:t>Ejemplo</w:t>
      </w:r>
      <w:r w:rsidR="00D83233">
        <w:rPr>
          <w:lang w:val="es-ES"/>
        </w:rPr>
        <w:t xml:space="preserve">: </w:t>
      </w:r>
      <w:r w:rsidRPr="00B80EE0">
        <w:rPr>
          <w:lang w:val="es-ES"/>
        </w:rPr>
        <w:t> </w:t>
      </w:r>
      <w:r w:rsidR="00D83233" w:rsidRPr="00D83233">
        <w:rPr>
          <w:lang w:val="es-ES"/>
        </w:rPr>
        <w:t>https://www.sanidad.gob.es/areas/promocionPrevencion/promoSaludEquidad/equidadYDesigualdad/estrategia/actividadDeDesarrollo/guiaMetodologica.htm</w:t>
      </w:r>
    </w:p>
    <w:p w14:paraId="6EB7A91F" w14:textId="77777777" w:rsidR="00B80EE0" w:rsidRPr="00B80EE0" w:rsidRDefault="00B80EE0" w:rsidP="00B80EE0">
      <w:pPr>
        <w:pStyle w:val="ENDS-Nunito"/>
        <w:rPr>
          <w:lang w:val="es-ES"/>
        </w:rPr>
      </w:pPr>
      <w:r w:rsidRPr="00B80EE0">
        <w:rPr>
          <w:b/>
          <w:bCs/>
          <w:lang w:val="es-ES"/>
        </w:rPr>
        <w:t>Motivación</w:t>
      </w:r>
      <w:r w:rsidRPr="00B80EE0">
        <w:rPr>
          <w:lang w:val="es-ES"/>
        </w:rPr>
        <w:t> </w:t>
      </w:r>
    </w:p>
    <w:p w14:paraId="16E00047" w14:textId="2AED0ED0" w:rsidR="00B80EE0" w:rsidRPr="00B80EE0" w:rsidRDefault="00B80EE0" w:rsidP="00B80EE0">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002145CA">
        <w:rPr>
          <w:color w:val="auto"/>
          <w:lang w:val="es-ES"/>
        </w:rPr>
        <w:t xml:space="preserve"> </w:t>
      </w:r>
      <w:r w:rsidR="00270C60" w:rsidRPr="00270C60">
        <w:rPr>
          <w:lang w:val="es-ES"/>
        </w:rPr>
        <w:t>Justificación o razón por la cual se ha incluido una anotación de calidad en el conjunto de datos. Explica el propósito de la revisión realizada y el valor añadido que aporta en términos de fiabilidad, consistencia o control del origen de la información.</w:t>
      </w:r>
    </w:p>
    <w:p w14:paraId="2A775A91" w14:textId="08B2A76A" w:rsidR="00B80EE0" w:rsidRPr="00B80EE0" w:rsidRDefault="00B80EE0" w:rsidP="00B80EE0">
      <w:pPr>
        <w:pStyle w:val="ENDS-Nunito"/>
        <w:rPr>
          <w:lang w:val="es-ES"/>
        </w:rPr>
      </w:pPr>
      <w:r w:rsidRPr="00D27845">
        <w:rPr>
          <w:lang w:val="es-ES"/>
        </w:rPr>
        <w:t>Ejemplo:</w:t>
      </w:r>
      <w:r w:rsidRPr="00B80EE0">
        <w:rPr>
          <w:lang w:val="es-ES"/>
        </w:rPr>
        <w:t> </w:t>
      </w:r>
      <w:r w:rsidR="00270C60" w:rsidRPr="00270C60">
        <w:rPr>
          <w:lang w:val="es-ES"/>
        </w:rPr>
        <w:t>“El conjunto de datos ha sido validado mediante controles automáticos de calidad y revisión estructural de los metadatos, pudiendo existir variaciones derivadas de los sistemas de origen.”</w:t>
      </w:r>
    </w:p>
    <w:p w14:paraId="3FDA3E0C" w14:textId="77777777" w:rsidR="00B80EE0" w:rsidRPr="00B80EE0" w:rsidRDefault="00B80EE0" w:rsidP="00B80EE0">
      <w:pPr>
        <w:pStyle w:val="ENDS-Nunito"/>
        <w:rPr>
          <w:lang w:val="es-ES"/>
        </w:rPr>
      </w:pPr>
      <w:r w:rsidRPr="00B80EE0">
        <w:rPr>
          <w:lang w:val="es-ES"/>
        </w:rPr>
        <w:t> </w:t>
      </w:r>
    </w:p>
    <w:p w14:paraId="284EE5A2" w14:textId="77777777" w:rsidR="00F007C0" w:rsidRPr="00B80EE0" w:rsidRDefault="00F007C0" w:rsidP="00F007C0">
      <w:pPr>
        <w:pStyle w:val="ENDS-Nunito"/>
        <w:rPr>
          <w:lang w:val="es-ES"/>
        </w:rPr>
      </w:pPr>
    </w:p>
    <w:p w14:paraId="35B824BA" w14:textId="056F3278" w:rsidR="0084454C" w:rsidRDefault="00264EE9" w:rsidP="00F63633">
      <w:pPr>
        <w:pStyle w:val="Heading2"/>
      </w:pPr>
      <w:bookmarkStart w:id="9" w:name="_Toc225358549"/>
      <w:r>
        <w:lastRenderedPageBreak/>
        <w:t>5.3 Facultativos</w:t>
      </w:r>
      <w:bookmarkEnd w:id="9"/>
    </w:p>
    <w:p w14:paraId="2D66D087" w14:textId="77777777" w:rsidR="00F63633" w:rsidRPr="00F63633" w:rsidRDefault="00F63633" w:rsidP="00F63633">
      <w:pPr>
        <w:pStyle w:val="ENDS-Nunito"/>
        <w:rPr>
          <w:lang w:val="es-ES"/>
        </w:rPr>
      </w:pPr>
      <w:r w:rsidRPr="00F63633">
        <w:rPr>
          <w:b/>
          <w:bCs/>
          <w:lang w:val="es-ES"/>
        </w:rPr>
        <w:t>Procedencia</w:t>
      </w:r>
      <w:r w:rsidRPr="00F63633">
        <w:rPr>
          <w:lang w:val="es-ES"/>
        </w:rPr>
        <w:t> </w:t>
      </w:r>
    </w:p>
    <w:p w14:paraId="5C5A8BC8" w14:textId="77777777" w:rsidR="00F63633" w:rsidRPr="00F63633" w:rsidRDefault="00F63633" w:rsidP="00F63633">
      <w:pPr>
        <w:pStyle w:val="ENDS-Nunito"/>
        <w:rPr>
          <w:lang w:val="es-ES"/>
        </w:rPr>
      </w:pPr>
      <w:r w:rsidRPr="00564C49">
        <w:rPr>
          <w:rStyle w:val="IntenseReference"/>
          <w:rFonts w:ascii="Nunito" w:hAnsi="Nunito"/>
          <w:color w:val="auto"/>
          <w:lang w:val="es-ES"/>
        </w:rPr>
        <w:t>Definición</w:t>
      </w:r>
      <w:r w:rsidRPr="00F63633">
        <w:rPr>
          <w:lang w:val="es-ES"/>
        </w:rPr>
        <w:t>: Requiere completarlo mediante </w:t>
      </w:r>
      <w:r w:rsidRPr="00F63633">
        <w:rPr>
          <w:i/>
          <w:iCs/>
          <w:lang w:val="es-ES"/>
        </w:rPr>
        <w:t>sobre cómo se recogieron los datos, incluidas las metodologías, las herramientas y los protocolos utilizados; esta propiedad puede repetirse para diferentes versiones de la procedencia (por ejemplo, la procedencia en diferentes lenguas).</w:t>
      </w:r>
      <w:r w:rsidRPr="00F63633">
        <w:rPr>
          <w:lang w:val="es-ES"/>
        </w:rPr>
        <w:t> </w:t>
      </w:r>
    </w:p>
    <w:p w14:paraId="18B14F1A" w14:textId="77777777" w:rsidR="00F63633" w:rsidRPr="00F63633" w:rsidRDefault="00F63633" w:rsidP="00F63633">
      <w:pPr>
        <w:pStyle w:val="ENDS-Nunito"/>
        <w:rPr>
          <w:lang w:val="es-ES"/>
        </w:rPr>
      </w:pPr>
      <w:r w:rsidRPr="00F63633">
        <w:rPr>
          <w:lang w:val="es-ES"/>
        </w:rPr>
        <w:t> </w:t>
      </w:r>
    </w:p>
    <w:p w14:paraId="65344AF2" w14:textId="77777777" w:rsidR="00F63633" w:rsidRPr="00F63633" w:rsidRDefault="00F63633" w:rsidP="00F63633">
      <w:pPr>
        <w:pStyle w:val="ENDS-Nunito"/>
        <w:rPr>
          <w:lang w:val="es-ES"/>
        </w:rPr>
      </w:pPr>
      <w:r w:rsidRPr="008E1A2C">
        <w:rPr>
          <w:b/>
          <w:lang w:val="es-ES"/>
        </w:rPr>
        <w:t>Creador</w:t>
      </w:r>
      <w:r w:rsidRPr="00F63633">
        <w:rPr>
          <w:lang w:val="es-ES"/>
        </w:rPr>
        <w:t> </w:t>
      </w:r>
    </w:p>
    <w:p w14:paraId="222C1017" w14:textId="77333CE0" w:rsidR="00F63633" w:rsidRPr="00F63633" w:rsidRDefault="00D10F69" w:rsidP="00F63633">
      <w:pPr>
        <w:pStyle w:val="ENDS-Nunito"/>
        <w:rPr>
          <w:lang w:val="es-ES"/>
        </w:rPr>
      </w:pPr>
      <w:r>
        <w:rPr>
          <w:lang w:val="es-ES"/>
        </w:rPr>
        <w:t>Persona encargada de crear los conjuntos de datos</w:t>
      </w:r>
      <w:r w:rsidR="00F63633" w:rsidRPr="00F63633">
        <w:rPr>
          <w:lang w:val="es-ES"/>
        </w:rPr>
        <w:t> </w:t>
      </w:r>
    </w:p>
    <w:p w14:paraId="0F720498" w14:textId="77777777" w:rsidR="00F63633" w:rsidRPr="00F63633" w:rsidRDefault="00F63633" w:rsidP="00F63633">
      <w:pPr>
        <w:pStyle w:val="ENDS-Nunito"/>
        <w:rPr>
          <w:lang w:val="es-ES"/>
        </w:rPr>
      </w:pPr>
      <w:r w:rsidRPr="00F63633">
        <w:rPr>
          <w:b/>
          <w:bCs/>
          <w:lang w:val="es-ES"/>
        </w:rPr>
        <w:t>Nombre del creador</w:t>
      </w:r>
      <w:r w:rsidRPr="00F63633">
        <w:rPr>
          <w:lang w:val="es-ES"/>
        </w:rPr>
        <w:t> </w:t>
      </w:r>
    </w:p>
    <w:p w14:paraId="24270493" w14:textId="4755BEA0" w:rsidR="00F63633" w:rsidRPr="00F63633" w:rsidRDefault="00F63633" w:rsidP="00F63633">
      <w:pPr>
        <w:pStyle w:val="ENDS-Nunito"/>
        <w:rPr>
          <w:lang w:val="es-ES"/>
        </w:rPr>
      </w:pPr>
      <w:r w:rsidRPr="00F63633">
        <w:rPr>
          <w:lang w:val="es-ES"/>
        </w:rPr>
        <w:t>Nombre de la organización de quien se encargó de generar el conjunto de datos. </w:t>
      </w:r>
    </w:p>
    <w:p w14:paraId="07E74E94" w14:textId="77777777" w:rsidR="00F63633" w:rsidRPr="00F63633" w:rsidRDefault="00F63633" w:rsidP="00F63633">
      <w:pPr>
        <w:pStyle w:val="ENDS-Nunito"/>
        <w:rPr>
          <w:lang w:val="es-ES"/>
        </w:rPr>
      </w:pPr>
      <w:r w:rsidRPr="00F63633">
        <w:rPr>
          <w:b/>
          <w:bCs/>
          <w:lang w:val="es-ES"/>
        </w:rPr>
        <w:t>Tipo de creador</w:t>
      </w:r>
      <w:r w:rsidRPr="00F63633">
        <w:rPr>
          <w:lang w:val="es-ES"/>
        </w:rPr>
        <w:t> </w:t>
      </w:r>
    </w:p>
    <w:p w14:paraId="4FBE28B4" w14:textId="77777777" w:rsidR="00F63633" w:rsidRPr="00F63633" w:rsidRDefault="00F63633" w:rsidP="00F63633">
      <w:pPr>
        <w:pStyle w:val="ENDS-Nunito"/>
        <w:rPr>
          <w:lang w:val="es-ES"/>
        </w:rPr>
      </w:pPr>
      <w:r w:rsidRPr="00F63633">
        <w:rPr>
          <w:lang w:val="es-ES"/>
        </w:rPr>
        <w:t>El tipo de creador es el tipo de organización que se encarga de crear el conjunto de datos. </w:t>
      </w:r>
    </w:p>
    <w:p w14:paraId="4D2C7049" w14:textId="77777777" w:rsidR="00F63633" w:rsidRPr="00F63633" w:rsidRDefault="00F63633" w:rsidP="00F63633">
      <w:pPr>
        <w:pStyle w:val="ENDS-Nunito"/>
        <w:rPr>
          <w:lang w:val="es-ES"/>
        </w:rPr>
      </w:pPr>
      <w:r w:rsidRPr="00F63633">
        <w:rPr>
          <w:b/>
          <w:bCs/>
          <w:lang w:val="es-ES"/>
        </w:rPr>
        <w:t>Página de contacto del creador</w:t>
      </w:r>
      <w:r w:rsidRPr="00F63633">
        <w:rPr>
          <w:lang w:val="es-ES"/>
        </w:rPr>
        <w:t> </w:t>
      </w:r>
    </w:p>
    <w:p w14:paraId="3CDC73C4" w14:textId="77777777" w:rsidR="00F63633" w:rsidRPr="00F63633" w:rsidRDefault="00F63633" w:rsidP="00F63633">
      <w:pPr>
        <w:pStyle w:val="ENDS-Nunito"/>
        <w:rPr>
          <w:lang w:val="es-ES"/>
        </w:rPr>
      </w:pPr>
      <w:r w:rsidRPr="00F63633">
        <w:rPr>
          <w:lang w:val="es-ES"/>
        </w:rPr>
        <w:t>Se le añade la página web de la organización </w:t>
      </w:r>
    </w:p>
    <w:p w14:paraId="7051F879" w14:textId="77777777" w:rsidR="00F63633" w:rsidRPr="00F63633" w:rsidRDefault="00F63633" w:rsidP="00F63633">
      <w:pPr>
        <w:pStyle w:val="ENDS-Nunito"/>
        <w:rPr>
          <w:lang w:val="es-ES"/>
        </w:rPr>
      </w:pPr>
      <w:r w:rsidRPr="00F63633">
        <w:rPr>
          <w:b/>
          <w:bCs/>
          <w:lang w:val="es-ES"/>
        </w:rPr>
        <w:t>Correo electrónico</w:t>
      </w:r>
      <w:r w:rsidRPr="00F63633">
        <w:rPr>
          <w:lang w:val="es-ES"/>
        </w:rPr>
        <w:t> </w:t>
      </w:r>
    </w:p>
    <w:p w14:paraId="4DABEDA1" w14:textId="5B4A99FE" w:rsidR="00F63633" w:rsidRPr="00F63633" w:rsidRDefault="00F63633" w:rsidP="00F63633">
      <w:pPr>
        <w:pStyle w:val="ENDS-Nunito"/>
        <w:rPr>
          <w:lang w:val="es-ES"/>
        </w:rPr>
      </w:pPr>
      <w:r w:rsidRPr="00F63633">
        <w:rPr>
          <w:lang w:val="es-ES"/>
        </w:rPr>
        <w:t>El correo electrónico es el de la entidad que creó el conjunto de datos. </w:t>
      </w:r>
    </w:p>
    <w:p w14:paraId="57C80F35" w14:textId="77777777" w:rsidR="00F63633" w:rsidRPr="00F63633" w:rsidRDefault="00F63633" w:rsidP="00F63633">
      <w:pPr>
        <w:pStyle w:val="ENDS-Nunito"/>
        <w:rPr>
          <w:lang w:val="es-ES"/>
        </w:rPr>
      </w:pPr>
      <w:r w:rsidRPr="00F63633">
        <w:rPr>
          <w:b/>
          <w:bCs/>
          <w:lang w:val="es-ES"/>
        </w:rPr>
        <w:t>Se generó por</w:t>
      </w:r>
      <w:r w:rsidRPr="00F63633">
        <w:rPr>
          <w:lang w:val="es-ES"/>
        </w:rPr>
        <w:t> </w:t>
      </w:r>
    </w:p>
    <w:p w14:paraId="30FC364D" w14:textId="0F3E5667"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Pr>
          <w:color w:val="auto"/>
          <w:lang w:val="es-ES"/>
        </w:rPr>
        <w:t xml:space="preserve"> </w:t>
      </w:r>
      <w:r w:rsidR="00D13C93">
        <w:rPr>
          <w:lang w:val="es-ES"/>
        </w:rPr>
        <w:t>Responde a la pregunta “</w:t>
      </w:r>
      <w:r w:rsidRPr="00F63633">
        <w:rPr>
          <w:lang w:val="es-ES"/>
        </w:rPr>
        <w:t>¿Por qué se genera? </w:t>
      </w:r>
      <w:r w:rsidR="00D13C93">
        <w:rPr>
          <w:lang w:val="es-ES"/>
        </w:rPr>
        <w:t>“</w:t>
      </w:r>
      <w:r w:rsidRPr="00F63633">
        <w:rPr>
          <w:lang w:val="es-ES"/>
        </w:rPr>
        <w:t> </w:t>
      </w:r>
    </w:p>
    <w:p w14:paraId="56BBFDD7" w14:textId="4D57FEA2" w:rsidR="00F63633" w:rsidRPr="00F63633" w:rsidRDefault="00F63633" w:rsidP="00F63633">
      <w:pPr>
        <w:pStyle w:val="ENDS-Nunito"/>
        <w:rPr>
          <w:lang w:val="es-ES"/>
        </w:rPr>
      </w:pPr>
      <w:r w:rsidRPr="00F63633">
        <w:rPr>
          <w:lang w:val="es-ES"/>
        </w:rPr>
        <w:t>Ejemplo: Por atención primaria, por vigilancia epidemiológica.</w:t>
      </w:r>
      <w:r w:rsidR="00D13C93">
        <w:rPr>
          <w:lang w:val="es-ES"/>
        </w:rPr>
        <w:t xml:space="preserve"> Se puede </w:t>
      </w:r>
      <w:r w:rsidR="0078508E">
        <w:rPr>
          <w:lang w:val="es-ES"/>
        </w:rPr>
        <w:t>añadir más de una opción.</w:t>
      </w:r>
    </w:p>
    <w:p w14:paraId="05060118" w14:textId="77777777" w:rsidR="00F63633" w:rsidRDefault="00F63633" w:rsidP="00F63633">
      <w:pPr>
        <w:pStyle w:val="ENDS-Nunito"/>
        <w:rPr>
          <w:lang w:val="es-ES"/>
        </w:rPr>
      </w:pPr>
      <w:r w:rsidRPr="00F63633">
        <w:rPr>
          <w:lang w:val="es-ES"/>
        </w:rPr>
        <w:t> </w:t>
      </w:r>
    </w:p>
    <w:p w14:paraId="46F4991B" w14:textId="77777777" w:rsidR="00D13C93" w:rsidRPr="00F63633" w:rsidRDefault="00D13C93" w:rsidP="00F63633">
      <w:pPr>
        <w:pStyle w:val="ENDS-Nunito"/>
        <w:rPr>
          <w:lang w:val="es-ES"/>
        </w:rPr>
      </w:pPr>
    </w:p>
    <w:p w14:paraId="52649CFB" w14:textId="77777777" w:rsidR="00F63633" w:rsidRPr="00F63633" w:rsidRDefault="00F63633" w:rsidP="00F63633">
      <w:pPr>
        <w:pStyle w:val="ENDS-Nunito"/>
        <w:rPr>
          <w:lang w:val="es-ES"/>
        </w:rPr>
      </w:pPr>
      <w:r w:rsidRPr="00F63633">
        <w:rPr>
          <w:b/>
          <w:bCs/>
          <w:lang w:val="es-ES"/>
        </w:rPr>
        <w:t>Idioma</w:t>
      </w:r>
      <w:r w:rsidRPr="00F63633">
        <w:rPr>
          <w:lang w:val="es-ES"/>
        </w:rPr>
        <w:t> </w:t>
      </w:r>
    </w:p>
    <w:p w14:paraId="573FE2F4" w14:textId="48C0A47B" w:rsidR="00F63633" w:rsidRPr="00F63633" w:rsidRDefault="0078508E"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Pr>
          <w:color w:val="auto"/>
          <w:lang w:val="es-ES"/>
        </w:rPr>
        <w:t xml:space="preserve"> </w:t>
      </w:r>
      <w:r w:rsidR="00F63633" w:rsidRPr="00F63633">
        <w:rPr>
          <w:lang w:val="es-ES"/>
        </w:rPr>
        <w:t>El idioma en el que se entregó </w:t>
      </w:r>
    </w:p>
    <w:p w14:paraId="48F288AD" w14:textId="77777777" w:rsidR="00F63633" w:rsidRPr="00F63633" w:rsidRDefault="00F63633" w:rsidP="00F63633">
      <w:pPr>
        <w:pStyle w:val="ENDS-Nunito"/>
        <w:rPr>
          <w:lang w:val="es-ES"/>
        </w:rPr>
      </w:pPr>
      <w:r w:rsidRPr="00F63633">
        <w:rPr>
          <w:b/>
          <w:bCs/>
          <w:lang w:val="es-ES"/>
        </w:rPr>
        <w:t>Cobertura geográfica</w:t>
      </w:r>
      <w:r w:rsidRPr="00F63633">
        <w:rPr>
          <w:lang w:val="es-ES"/>
        </w:rPr>
        <w:t> </w:t>
      </w:r>
    </w:p>
    <w:p w14:paraId="1B722D1E" w14:textId="35CF898B" w:rsid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002145CA">
        <w:rPr>
          <w:color w:val="auto"/>
          <w:lang w:val="es-ES"/>
        </w:rPr>
        <w:t xml:space="preserve"> </w:t>
      </w:r>
      <w:r w:rsidRPr="00F63633">
        <w:rPr>
          <w:lang w:val="es-ES"/>
        </w:rPr>
        <w:t>¿En dónde se basa el conjunto de datos? </w:t>
      </w:r>
    </w:p>
    <w:p w14:paraId="63D001BE" w14:textId="5FCE9457" w:rsidR="00477275" w:rsidRPr="00F63633" w:rsidRDefault="00477275" w:rsidP="00F63633">
      <w:pPr>
        <w:pStyle w:val="ENDS-Nunito"/>
        <w:rPr>
          <w:lang w:val="es-ES"/>
        </w:rPr>
      </w:pPr>
      <w:r>
        <w:rPr>
          <w:lang w:val="es-ES"/>
        </w:rPr>
        <w:t>Ejemplo: España</w:t>
      </w:r>
    </w:p>
    <w:p w14:paraId="06398A54" w14:textId="77777777" w:rsidR="00F63633" w:rsidRPr="00F63633" w:rsidRDefault="00F63633" w:rsidP="00F63633">
      <w:pPr>
        <w:pStyle w:val="ENDS-Nunito"/>
        <w:rPr>
          <w:lang w:val="es-ES"/>
        </w:rPr>
      </w:pPr>
      <w:r w:rsidRPr="00F63633">
        <w:rPr>
          <w:b/>
          <w:bCs/>
          <w:lang w:val="es-ES"/>
        </w:rPr>
        <w:lastRenderedPageBreak/>
        <w:t>Cobertura temporal</w:t>
      </w:r>
      <w:r w:rsidRPr="00F63633">
        <w:rPr>
          <w:lang w:val="es-ES"/>
        </w:rPr>
        <w:t> </w:t>
      </w:r>
    </w:p>
    <w:p w14:paraId="687C755B" w14:textId="0B8CA2D9"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002145CA">
        <w:rPr>
          <w:color w:val="auto"/>
          <w:lang w:val="es-ES"/>
        </w:rPr>
        <w:t xml:space="preserve"> </w:t>
      </w:r>
      <w:r w:rsidRPr="00F63633">
        <w:rPr>
          <w:lang w:val="es-ES"/>
        </w:rPr>
        <w:t>De qué fechas son los datos contenidos dentro del </w:t>
      </w:r>
      <w:proofErr w:type="spellStart"/>
      <w:r w:rsidRPr="00F63633">
        <w:rPr>
          <w:lang w:val="es-ES"/>
        </w:rPr>
        <w:t>dataset</w:t>
      </w:r>
      <w:proofErr w:type="spellEnd"/>
      <w:r w:rsidRPr="00F63633">
        <w:rPr>
          <w:lang w:val="es-ES"/>
        </w:rPr>
        <w:t>. </w:t>
      </w:r>
    </w:p>
    <w:p w14:paraId="09AF10C8" w14:textId="77777777" w:rsidR="00F63633" w:rsidRPr="00F63633" w:rsidRDefault="00F63633" w:rsidP="00F63633">
      <w:pPr>
        <w:pStyle w:val="ENDS-Nunito"/>
        <w:rPr>
          <w:lang w:val="es-ES"/>
        </w:rPr>
      </w:pPr>
      <w:r w:rsidRPr="00F63633">
        <w:rPr>
          <w:lang w:val="es-ES"/>
        </w:rPr>
        <w:t>Básicamente hay que responder a la siguiente pregunta: ¿Entre qué fechas se recogieron o representan los datos? </w:t>
      </w:r>
    </w:p>
    <w:p w14:paraId="1C2391A4" w14:textId="77777777" w:rsidR="00F63633" w:rsidRPr="00F63633" w:rsidRDefault="00F63633" w:rsidP="00F63633">
      <w:pPr>
        <w:pStyle w:val="ENDS-Nunito"/>
        <w:rPr>
          <w:lang w:val="es-ES"/>
        </w:rPr>
      </w:pPr>
      <w:r w:rsidRPr="00F63633">
        <w:rPr>
          <w:u w:val="single"/>
          <w:lang w:val="es-ES"/>
        </w:rPr>
        <w:t>Fecha de inicio temporal: </w:t>
      </w:r>
      <w:r w:rsidRPr="00F63633">
        <w:rPr>
          <w:lang w:val="es-ES"/>
        </w:rPr>
        <w:t> </w:t>
      </w:r>
    </w:p>
    <w:p w14:paraId="1B96F0E9" w14:textId="77777777"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xml:space="preserve"> En qué fecha se empezó a recoger los datos </w:t>
      </w:r>
    </w:p>
    <w:p w14:paraId="08A4D431" w14:textId="77777777" w:rsidR="00F63633" w:rsidRPr="00F63633" w:rsidRDefault="00F63633" w:rsidP="00F63633">
      <w:pPr>
        <w:pStyle w:val="ENDS-Nunito"/>
        <w:rPr>
          <w:lang w:val="es-ES"/>
        </w:rPr>
      </w:pPr>
      <w:r w:rsidRPr="00F63633">
        <w:rPr>
          <w:u w:val="single"/>
          <w:lang w:val="es-ES"/>
        </w:rPr>
        <w:t>Fecha de finalización temporal</w:t>
      </w:r>
      <w:r w:rsidRPr="00F63633">
        <w:rPr>
          <w:lang w:val="es-ES"/>
        </w:rPr>
        <w:t> </w:t>
      </w:r>
    </w:p>
    <w:p w14:paraId="13CFC75C" w14:textId="654E1B22"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xml:space="preserve"> En qué fecha se terminó a recoger los datos </w:t>
      </w:r>
    </w:p>
    <w:p w14:paraId="251FDAA2" w14:textId="77777777" w:rsidR="00F63633" w:rsidRPr="00F63633" w:rsidRDefault="00F63633" w:rsidP="00F63633">
      <w:pPr>
        <w:pStyle w:val="ENDS-Nunito"/>
        <w:rPr>
          <w:lang w:val="es-ES"/>
        </w:rPr>
      </w:pPr>
      <w:r w:rsidRPr="00F63633">
        <w:rPr>
          <w:b/>
          <w:bCs/>
          <w:lang w:val="es-ES"/>
        </w:rPr>
        <w:t>Resolución Temporal</w:t>
      </w:r>
      <w:r w:rsidRPr="00F63633">
        <w:rPr>
          <w:lang w:val="es-ES"/>
        </w:rPr>
        <w:t> </w:t>
      </w:r>
    </w:p>
    <w:p w14:paraId="521333E5" w14:textId="6AF6E687"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w:t>
      </w:r>
      <w:r w:rsidR="00197B97">
        <w:rPr>
          <w:lang w:val="es-ES"/>
        </w:rPr>
        <w:t>Este campo responde a la siguiente pregunta: ¿</w:t>
      </w:r>
      <w:r w:rsidRPr="00F63633">
        <w:rPr>
          <w:lang w:val="es-ES"/>
        </w:rPr>
        <w:t>Cada cuánto tiempo hay un dato nuevo dentro del </w:t>
      </w:r>
      <w:proofErr w:type="spellStart"/>
      <w:r w:rsidRPr="00F63633">
        <w:rPr>
          <w:lang w:val="es-ES"/>
        </w:rPr>
        <w:t>dataset</w:t>
      </w:r>
      <w:proofErr w:type="spellEnd"/>
      <w:r w:rsidR="00197B97">
        <w:rPr>
          <w:lang w:val="es-ES"/>
        </w:rPr>
        <w:t>?</w:t>
      </w:r>
    </w:p>
    <w:p w14:paraId="271025C9" w14:textId="5CA91362" w:rsidR="00F63633" w:rsidRPr="00F63633" w:rsidRDefault="00F63633" w:rsidP="00F63633">
      <w:pPr>
        <w:pStyle w:val="ENDS-Nunito"/>
        <w:rPr>
          <w:lang w:val="es-ES"/>
        </w:rPr>
      </w:pPr>
      <w:r w:rsidRPr="00F63633">
        <w:rPr>
          <w:lang w:val="es-ES"/>
        </w:rPr>
        <w:t>Ejemplo: </w:t>
      </w:r>
      <w:r w:rsidR="00623242">
        <w:rPr>
          <w:lang w:val="es-ES"/>
        </w:rPr>
        <w:t xml:space="preserve">12 días </w:t>
      </w:r>
      <w:r w:rsidRPr="00F63633">
        <w:rPr>
          <w:lang w:val="es-ES"/>
        </w:rPr>
        <w:t> </w:t>
      </w:r>
    </w:p>
    <w:p w14:paraId="31865DB9" w14:textId="77777777" w:rsidR="00F63633" w:rsidRPr="00F63633" w:rsidRDefault="00F63633" w:rsidP="00F63633">
      <w:pPr>
        <w:pStyle w:val="ENDS-Nunito"/>
        <w:rPr>
          <w:lang w:val="es-ES"/>
        </w:rPr>
      </w:pPr>
      <w:r w:rsidRPr="00F63633">
        <w:rPr>
          <w:b/>
          <w:bCs/>
          <w:lang w:val="es-ES"/>
        </w:rPr>
        <w:t>Resolución Especial</w:t>
      </w:r>
      <w:r w:rsidRPr="00F63633">
        <w:rPr>
          <w:lang w:val="es-ES"/>
        </w:rPr>
        <w:t> </w:t>
      </w:r>
    </w:p>
    <w:p w14:paraId="0AC6438C" w14:textId="77777777"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El nivel mínimo de detalle geográfico del </w:t>
      </w:r>
      <w:proofErr w:type="spellStart"/>
      <w:r w:rsidRPr="00F63633">
        <w:rPr>
          <w:lang w:val="es-ES"/>
        </w:rPr>
        <w:t>dataset</w:t>
      </w:r>
      <w:proofErr w:type="spellEnd"/>
      <w:r w:rsidRPr="00F63633">
        <w:rPr>
          <w:lang w:val="es-ES"/>
        </w:rPr>
        <w:t>. </w:t>
      </w:r>
    </w:p>
    <w:p w14:paraId="731A1451" w14:textId="40C115CD" w:rsidR="00F63633" w:rsidRPr="00F63633" w:rsidRDefault="00F63633" w:rsidP="00F63633">
      <w:pPr>
        <w:pStyle w:val="ENDS-Nunito"/>
        <w:rPr>
          <w:lang w:val="es-ES"/>
        </w:rPr>
      </w:pPr>
      <w:r w:rsidRPr="00F63633">
        <w:rPr>
          <w:lang w:val="es-ES"/>
        </w:rPr>
        <w:t>Responde a la pregunta: </w:t>
      </w:r>
      <w:r w:rsidR="00C66B0C" w:rsidRPr="00C66B0C">
        <w:rPr>
          <w:lang w:val="es-ES"/>
        </w:rPr>
        <w:t>¿Con qué precisión se identifica la ubicación descrita por los datos?</w:t>
      </w:r>
    </w:p>
    <w:p w14:paraId="3B5FF5AE" w14:textId="7FC83DAD" w:rsidR="00F63633" w:rsidRPr="00F63633" w:rsidRDefault="00F63633" w:rsidP="00F63633">
      <w:pPr>
        <w:pStyle w:val="ENDS-Nunito"/>
        <w:rPr>
          <w:lang w:val="es-ES"/>
        </w:rPr>
      </w:pPr>
      <w:r w:rsidRPr="00F63633">
        <w:rPr>
          <w:lang w:val="es-ES"/>
        </w:rPr>
        <w:t>Ejemp</w:t>
      </w:r>
      <w:r w:rsidR="009E36B6">
        <w:rPr>
          <w:lang w:val="es-ES"/>
        </w:rPr>
        <w:t>l</w:t>
      </w:r>
      <w:r w:rsidRPr="00F63633">
        <w:rPr>
          <w:lang w:val="es-ES"/>
        </w:rPr>
        <w:t>o:  500 metros </w:t>
      </w:r>
    </w:p>
    <w:p w14:paraId="6B60EE92" w14:textId="77777777" w:rsidR="00F63633" w:rsidRPr="00F63633" w:rsidRDefault="00F63633" w:rsidP="00F63633">
      <w:pPr>
        <w:pStyle w:val="ENDS-Nunito"/>
        <w:rPr>
          <w:lang w:val="es-ES"/>
        </w:rPr>
      </w:pPr>
      <w:r w:rsidRPr="00F63633">
        <w:rPr>
          <w:b/>
          <w:bCs/>
          <w:lang w:val="es-ES"/>
        </w:rPr>
        <w:t>Frecuencia</w:t>
      </w:r>
      <w:r w:rsidRPr="00F63633">
        <w:rPr>
          <w:lang w:val="es-ES"/>
        </w:rPr>
        <w:t> </w:t>
      </w:r>
    </w:p>
    <w:p w14:paraId="00AD597E" w14:textId="77777777"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xml:space="preserve"> Cada cuanto se actualiza el conjunto de datos </w:t>
      </w:r>
    </w:p>
    <w:p w14:paraId="154EF365" w14:textId="77777777" w:rsidR="00F63633" w:rsidRPr="00F63633" w:rsidRDefault="00F63633" w:rsidP="00F63633">
      <w:pPr>
        <w:pStyle w:val="ENDS-Nunito"/>
        <w:rPr>
          <w:lang w:val="es-ES"/>
        </w:rPr>
      </w:pPr>
      <w:r w:rsidRPr="00F63633">
        <w:rPr>
          <w:lang w:val="es-ES"/>
        </w:rPr>
        <w:t>Ejemplo: Anual, bienal… </w:t>
      </w:r>
    </w:p>
    <w:p w14:paraId="10DC1B26" w14:textId="77777777" w:rsidR="00F63633" w:rsidRPr="00F63633" w:rsidRDefault="00F63633" w:rsidP="00F63633">
      <w:pPr>
        <w:pStyle w:val="ENDS-Nunito"/>
        <w:rPr>
          <w:lang w:val="es-ES"/>
        </w:rPr>
      </w:pPr>
      <w:r w:rsidRPr="00F63633">
        <w:rPr>
          <w:lang w:val="es-ES"/>
        </w:rPr>
        <w:t> </w:t>
      </w:r>
    </w:p>
    <w:p w14:paraId="1B5259E9" w14:textId="77777777" w:rsidR="00092DD6" w:rsidRDefault="00092DD6" w:rsidP="00F63633">
      <w:pPr>
        <w:pStyle w:val="ENDS-Nunito"/>
        <w:rPr>
          <w:b/>
          <w:bCs/>
          <w:u w:val="single"/>
          <w:lang w:val="es-ES"/>
        </w:rPr>
      </w:pPr>
    </w:p>
    <w:p w14:paraId="34B88C38" w14:textId="77777777" w:rsidR="00092DD6" w:rsidRDefault="00092DD6" w:rsidP="00F63633">
      <w:pPr>
        <w:pStyle w:val="ENDS-Nunito"/>
        <w:rPr>
          <w:b/>
          <w:bCs/>
          <w:u w:val="single"/>
          <w:lang w:val="es-ES"/>
        </w:rPr>
      </w:pPr>
    </w:p>
    <w:p w14:paraId="670A3B49" w14:textId="414FFD63" w:rsidR="00F63633" w:rsidRPr="00F63633" w:rsidRDefault="00F63633" w:rsidP="00F63633">
      <w:pPr>
        <w:pStyle w:val="ENDS-Nunito"/>
        <w:rPr>
          <w:lang w:val="es-ES"/>
        </w:rPr>
      </w:pPr>
      <w:r w:rsidRPr="00F63633">
        <w:rPr>
          <w:b/>
          <w:bCs/>
          <w:u w:val="single"/>
          <w:lang w:val="es-ES"/>
        </w:rPr>
        <w:t>Atribución cualificada</w:t>
      </w:r>
      <w:r w:rsidRPr="00F63633">
        <w:rPr>
          <w:lang w:val="es-ES"/>
        </w:rPr>
        <w:t> </w:t>
      </w:r>
    </w:p>
    <w:p w14:paraId="0E9143BD" w14:textId="503FD556"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xml:space="preserve"> Una entidad que tiene un papel específico sobre el </w:t>
      </w:r>
      <w:proofErr w:type="spellStart"/>
      <w:r w:rsidRPr="00F63633">
        <w:rPr>
          <w:lang w:val="es-ES"/>
        </w:rPr>
        <w:t>dataset</w:t>
      </w:r>
      <w:proofErr w:type="spellEnd"/>
      <w:r w:rsidRPr="00F63633">
        <w:rPr>
          <w:lang w:val="es-ES"/>
        </w:rPr>
        <w:t>, distinto de creador, editor o titular.  </w:t>
      </w:r>
      <w:r w:rsidR="005206C8">
        <w:rPr>
          <w:lang w:val="es-ES"/>
        </w:rPr>
        <w:t xml:space="preserve"> </w:t>
      </w:r>
    </w:p>
    <w:p w14:paraId="75E06E24" w14:textId="30D13800" w:rsidR="00F63633" w:rsidRPr="00F63633" w:rsidRDefault="009477D2" w:rsidP="00F63633">
      <w:pPr>
        <w:pStyle w:val="ENDS-Nunito"/>
        <w:rPr>
          <w:lang w:val="es-ES"/>
        </w:rPr>
      </w:pPr>
      <w:r>
        <w:rPr>
          <w:lang w:val="es-ES"/>
        </w:rPr>
        <w:t>Ejemplo</w:t>
      </w:r>
      <w:r w:rsidR="00F63633" w:rsidRPr="00F63633">
        <w:rPr>
          <w:lang w:val="es-ES"/>
        </w:rPr>
        <w:t>: Una persona que haya anonimizado los datos, normalizado o transformado los datos… </w:t>
      </w:r>
    </w:p>
    <w:p w14:paraId="3DEE5C08" w14:textId="77777777" w:rsidR="00F63633" w:rsidRPr="00F63633" w:rsidRDefault="00F63633" w:rsidP="00F63633">
      <w:pPr>
        <w:pStyle w:val="ENDS-Nunito"/>
        <w:rPr>
          <w:lang w:val="es-ES"/>
        </w:rPr>
      </w:pPr>
      <w:r w:rsidRPr="00F63633">
        <w:rPr>
          <w:b/>
          <w:bCs/>
          <w:lang w:val="es-ES"/>
        </w:rPr>
        <w:t>Nombre del Agente de Atribución cualificado</w:t>
      </w:r>
      <w:r w:rsidRPr="00F63633">
        <w:rPr>
          <w:lang w:val="es-ES"/>
        </w:rPr>
        <w:t> </w:t>
      </w:r>
    </w:p>
    <w:p w14:paraId="7C4D699B" w14:textId="77777777" w:rsidR="00F63633" w:rsidRPr="00F63633" w:rsidRDefault="00F63633" w:rsidP="00F63633">
      <w:pPr>
        <w:pStyle w:val="ENDS-Nunito"/>
        <w:rPr>
          <w:lang w:val="es-ES"/>
        </w:rPr>
      </w:pPr>
      <w:r w:rsidRPr="00647A37">
        <w:rPr>
          <w:rStyle w:val="IntenseReference"/>
          <w:rFonts w:ascii="Nunito" w:hAnsi="Nunito"/>
          <w:color w:val="auto"/>
          <w:lang w:val="es-ES"/>
        </w:rPr>
        <w:lastRenderedPageBreak/>
        <w:t>Definición</w:t>
      </w:r>
      <w:r w:rsidRPr="00647A37">
        <w:rPr>
          <w:color w:val="auto"/>
          <w:lang w:val="es-ES"/>
        </w:rPr>
        <w:t>:</w:t>
      </w:r>
      <w:r w:rsidRPr="00F63633">
        <w:rPr>
          <w:lang w:val="es-ES"/>
        </w:rPr>
        <w:t> Nombre del agente que haya participado en la investigación. </w:t>
      </w:r>
    </w:p>
    <w:p w14:paraId="40D9632F" w14:textId="77777777" w:rsidR="00F63633" w:rsidRPr="00F63633" w:rsidRDefault="00F63633" w:rsidP="00F63633">
      <w:pPr>
        <w:pStyle w:val="ENDS-Nunito"/>
        <w:rPr>
          <w:lang w:val="es-ES"/>
        </w:rPr>
      </w:pPr>
      <w:r w:rsidRPr="00F63633">
        <w:rPr>
          <w:b/>
          <w:bCs/>
          <w:lang w:val="es-ES"/>
        </w:rPr>
        <w:t>Tipo de agente de atribución cualificada</w:t>
      </w:r>
      <w:r w:rsidRPr="00F63633">
        <w:rPr>
          <w:lang w:val="es-ES"/>
        </w:rPr>
        <w:t> </w:t>
      </w:r>
    </w:p>
    <w:p w14:paraId="6EBECFEC" w14:textId="43E8B31C"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w:t>
      </w:r>
      <w:r w:rsidR="005206C8">
        <w:rPr>
          <w:lang w:val="es-ES"/>
        </w:rPr>
        <w:t>Se refiere al tipo de organización del agente de atribución cualificada.</w:t>
      </w:r>
    </w:p>
    <w:p w14:paraId="293B8660" w14:textId="77777777" w:rsidR="00F63633" w:rsidRPr="00F63633" w:rsidRDefault="00F63633" w:rsidP="00F63633">
      <w:pPr>
        <w:pStyle w:val="ENDS-Nunito"/>
        <w:rPr>
          <w:lang w:val="es-ES"/>
        </w:rPr>
      </w:pPr>
      <w:r w:rsidRPr="00F63633">
        <w:rPr>
          <w:lang w:val="es-ES"/>
        </w:rPr>
        <w:t>Ejemplo: Auditoría nacional </w:t>
      </w:r>
    </w:p>
    <w:p w14:paraId="6B9ECB3E" w14:textId="77777777" w:rsidR="00F63633" w:rsidRPr="00F63633" w:rsidRDefault="00F63633" w:rsidP="00F63633">
      <w:pPr>
        <w:pStyle w:val="ENDS-Nunito"/>
        <w:rPr>
          <w:lang w:val="es-ES"/>
        </w:rPr>
      </w:pPr>
      <w:r w:rsidRPr="00F63633">
        <w:rPr>
          <w:b/>
          <w:bCs/>
          <w:lang w:val="es-ES"/>
        </w:rPr>
        <w:t>Página de contacto del agente de atribución cualificada</w:t>
      </w:r>
      <w:r w:rsidRPr="00F63633">
        <w:rPr>
          <w:lang w:val="es-ES"/>
        </w:rPr>
        <w:t> </w:t>
      </w:r>
    </w:p>
    <w:p w14:paraId="45E7F678" w14:textId="77777777"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Una </w:t>
      </w:r>
      <w:proofErr w:type="spellStart"/>
      <w:r w:rsidRPr="00F63633">
        <w:rPr>
          <w:lang w:val="es-ES"/>
        </w:rPr>
        <w:t>url</w:t>
      </w:r>
      <w:proofErr w:type="spellEnd"/>
      <w:r w:rsidRPr="00F63633">
        <w:rPr>
          <w:lang w:val="es-ES"/>
        </w:rPr>
        <w:t> que lleve a la página web del agente. </w:t>
      </w:r>
    </w:p>
    <w:p w14:paraId="6EE737A0" w14:textId="77777777" w:rsidR="00F63633" w:rsidRPr="00F63633" w:rsidRDefault="00F63633" w:rsidP="00F63633">
      <w:pPr>
        <w:pStyle w:val="ENDS-Nunito"/>
        <w:rPr>
          <w:lang w:val="es-ES"/>
        </w:rPr>
      </w:pPr>
      <w:r w:rsidRPr="00F63633">
        <w:rPr>
          <w:b/>
          <w:bCs/>
          <w:lang w:val="es-ES"/>
        </w:rPr>
        <w:t>Agente de atribución cualificado Correo electrónico</w:t>
      </w:r>
      <w:r w:rsidRPr="00F63633">
        <w:rPr>
          <w:lang w:val="es-ES"/>
        </w:rPr>
        <w:t> </w:t>
      </w:r>
    </w:p>
    <w:p w14:paraId="374DF3C1" w14:textId="77777777"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xml:space="preserve"> Se requiere un correo electrónico que permita contactar con el agente. </w:t>
      </w:r>
    </w:p>
    <w:p w14:paraId="448D0C0E" w14:textId="77777777" w:rsidR="00F63633" w:rsidRPr="00F63633" w:rsidRDefault="00F63633" w:rsidP="00F63633">
      <w:pPr>
        <w:pStyle w:val="ENDS-Nunito"/>
        <w:rPr>
          <w:lang w:val="es-ES"/>
        </w:rPr>
      </w:pPr>
      <w:r w:rsidRPr="00F63633">
        <w:rPr>
          <w:u w:val="single"/>
          <w:lang w:val="es-ES"/>
        </w:rPr>
        <w:t>Función de atribución cualificada</w:t>
      </w:r>
      <w:r w:rsidRPr="00F63633">
        <w:rPr>
          <w:lang w:val="es-ES"/>
        </w:rPr>
        <w:t> </w:t>
      </w:r>
    </w:p>
    <w:p w14:paraId="72143FDD" w14:textId="77777777"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xml:space="preserve"> Investigador principal, mediador… </w:t>
      </w:r>
    </w:p>
    <w:p w14:paraId="0DE2E5C4" w14:textId="77777777" w:rsidR="00F63633" w:rsidRPr="00F63633" w:rsidRDefault="00F63633" w:rsidP="00F63633">
      <w:pPr>
        <w:pStyle w:val="ENDS-Nunito"/>
        <w:rPr>
          <w:lang w:val="es-ES"/>
        </w:rPr>
      </w:pPr>
      <w:r w:rsidRPr="00F63633">
        <w:rPr>
          <w:lang w:val="es-ES"/>
        </w:rPr>
        <w:t> </w:t>
      </w:r>
    </w:p>
    <w:p w14:paraId="54955A02" w14:textId="77777777" w:rsidR="00F63633" w:rsidRPr="00F63633" w:rsidRDefault="00F63633" w:rsidP="00F63633">
      <w:pPr>
        <w:pStyle w:val="ENDS-Nunito"/>
        <w:rPr>
          <w:lang w:val="es-ES"/>
        </w:rPr>
      </w:pPr>
      <w:r w:rsidRPr="00F63633">
        <w:rPr>
          <w:b/>
          <w:bCs/>
          <w:lang w:val="es-ES"/>
        </w:rPr>
        <w:t>Otro identificador</w:t>
      </w:r>
      <w:r w:rsidRPr="00F63633">
        <w:rPr>
          <w:lang w:val="es-ES"/>
        </w:rPr>
        <w:t> </w:t>
      </w:r>
    </w:p>
    <w:p w14:paraId="00AAD559" w14:textId="77777777"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¿Este </w:t>
      </w:r>
      <w:proofErr w:type="spellStart"/>
      <w:r w:rsidRPr="00F63633">
        <w:rPr>
          <w:lang w:val="es-ES"/>
        </w:rPr>
        <w:t>dataset</w:t>
      </w:r>
      <w:proofErr w:type="spellEnd"/>
      <w:r w:rsidRPr="00F63633">
        <w:rPr>
          <w:lang w:val="es-ES"/>
        </w:rPr>
        <w:t> tiene algún identificador oficial en otro sitio? </w:t>
      </w:r>
    </w:p>
    <w:p w14:paraId="34C769E9" w14:textId="6A5D65AB" w:rsidR="00F63633" w:rsidRPr="00F63633" w:rsidRDefault="00F63633" w:rsidP="00F63633">
      <w:pPr>
        <w:pStyle w:val="ENDS-Nunito"/>
        <w:rPr>
          <w:lang w:val="es-ES"/>
        </w:rPr>
      </w:pPr>
      <w:r w:rsidRPr="00F63633">
        <w:rPr>
          <w:lang w:val="es-ES"/>
        </w:rPr>
        <w:t>Ejemplo: </w:t>
      </w:r>
      <w:r w:rsidR="00307AA9">
        <w:rPr>
          <w:lang w:val="es-ES"/>
        </w:rPr>
        <w:t>E</w:t>
      </w:r>
      <w:r w:rsidRPr="00F63633">
        <w:rPr>
          <w:lang w:val="es-ES"/>
        </w:rPr>
        <w:t>n datacite(</w:t>
      </w:r>
      <w:hyperlink r:id="rId21" w:history="1">
        <w:r w:rsidR="00307AA9" w:rsidRPr="00E06B22">
          <w:rPr>
            <w:rStyle w:val="Hyperlink"/>
            <w:lang w:val="es-ES"/>
          </w:rPr>
          <w:t>https://datacite.org/10.1234/example-dataset</w:t>
        </w:r>
      </w:hyperlink>
      <w:r w:rsidRPr="00F63633">
        <w:rPr>
          <w:lang w:val="es-ES"/>
        </w:rPr>
        <w:t>)</w:t>
      </w:r>
      <w:r w:rsidR="00307AA9">
        <w:rPr>
          <w:lang w:val="es-ES"/>
        </w:rPr>
        <w:t xml:space="preserve"> o</w:t>
      </w:r>
      <w:r w:rsidRPr="00F63633">
        <w:rPr>
          <w:lang w:val="es-ES"/>
        </w:rPr>
        <w:t xml:space="preserve"> identificador interno ministerial (</w:t>
      </w:r>
      <w:hyperlink r:id="rId22" w:tgtFrame="_blank" w:history="1">
        <w:r w:rsidRPr="00F63633">
          <w:rPr>
            <w:rStyle w:val="Hyperlink"/>
            <w:lang w:val="es-ES"/>
          </w:rPr>
          <w:t>https://datos.sanidad.gob.es/dataset/CMBD_2022</w:t>
        </w:r>
      </w:hyperlink>
      <w:r w:rsidRPr="00F63633">
        <w:rPr>
          <w:lang w:val="es-ES"/>
        </w:rPr>
        <w:t>) </w:t>
      </w:r>
    </w:p>
    <w:p w14:paraId="6136DA6C" w14:textId="77777777" w:rsidR="00F63633" w:rsidRPr="00F63633" w:rsidRDefault="00F63633" w:rsidP="00F63633">
      <w:pPr>
        <w:pStyle w:val="ENDS-Nunito"/>
        <w:rPr>
          <w:lang w:val="es-ES"/>
        </w:rPr>
      </w:pPr>
      <w:r w:rsidRPr="00F63633">
        <w:rPr>
          <w:lang w:val="es-ES"/>
        </w:rPr>
        <w:t> </w:t>
      </w:r>
    </w:p>
    <w:p w14:paraId="10665138" w14:textId="77777777" w:rsidR="00F63633" w:rsidRPr="00F63633" w:rsidRDefault="00F63633" w:rsidP="00F63633">
      <w:pPr>
        <w:pStyle w:val="ENDS-Nunito"/>
        <w:rPr>
          <w:lang w:val="es-ES"/>
        </w:rPr>
      </w:pPr>
      <w:r w:rsidRPr="00F63633">
        <w:rPr>
          <w:b/>
          <w:bCs/>
          <w:lang w:val="es-ES"/>
        </w:rPr>
        <w:t>Se ajusta a</w:t>
      </w:r>
      <w:r w:rsidRPr="00F63633">
        <w:rPr>
          <w:lang w:val="es-ES"/>
        </w:rPr>
        <w:t> </w:t>
      </w:r>
    </w:p>
    <w:p w14:paraId="40468365" w14:textId="19FBF9A0"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xml:space="preserve"> ¿</w:t>
      </w:r>
      <w:r w:rsidR="00EF6AE4">
        <w:rPr>
          <w:lang w:val="es-ES"/>
        </w:rPr>
        <w:t>B</w:t>
      </w:r>
      <w:r w:rsidRPr="00F63633">
        <w:rPr>
          <w:lang w:val="es-ES"/>
        </w:rPr>
        <w:t>ajo qué estándar están estructurados los datos o metadatos? </w:t>
      </w:r>
    </w:p>
    <w:p w14:paraId="41BDF000" w14:textId="069BAC62" w:rsidR="00F63633" w:rsidRPr="00F63633" w:rsidRDefault="00F63633" w:rsidP="00EF6AE4">
      <w:pPr>
        <w:pStyle w:val="ENDS-Nunito"/>
        <w:rPr>
          <w:lang w:val="es-ES"/>
        </w:rPr>
      </w:pPr>
      <w:r w:rsidRPr="00F63633">
        <w:rPr>
          <w:lang w:val="es-ES"/>
        </w:rPr>
        <w:t>Ejemplos muy </w:t>
      </w:r>
      <w:r w:rsidR="006A48B8" w:rsidRPr="00F63633">
        <w:rPr>
          <w:lang w:val="es-ES"/>
        </w:rPr>
        <w:t>comunes</w:t>
      </w:r>
      <w:r w:rsidRPr="00F63633">
        <w:rPr>
          <w:lang w:val="es-ES"/>
        </w:rPr>
        <w:t>: </w:t>
      </w:r>
      <w:r w:rsidR="00EF6AE4">
        <w:t>Estándar OMOP</w:t>
      </w:r>
      <w:r w:rsidRPr="00F63633">
        <w:rPr>
          <w:lang w:val="es-ES"/>
        </w:rPr>
        <w:t> </w:t>
      </w:r>
    </w:p>
    <w:p w14:paraId="2EACFFE0" w14:textId="77777777" w:rsidR="00F63633" w:rsidRPr="00F63633" w:rsidRDefault="00F63633" w:rsidP="00F63633">
      <w:pPr>
        <w:pStyle w:val="ENDS-Nunito"/>
        <w:rPr>
          <w:lang w:val="es-ES"/>
        </w:rPr>
      </w:pPr>
      <w:r w:rsidRPr="00F63633">
        <w:rPr>
          <w:lang w:val="es-ES"/>
        </w:rPr>
        <w:t> </w:t>
      </w:r>
    </w:p>
    <w:p w14:paraId="3DE0FFFA" w14:textId="77777777" w:rsidR="00F63633" w:rsidRPr="00F63633" w:rsidRDefault="00F63633" w:rsidP="00F63633">
      <w:pPr>
        <w:pStyle w:val="ENDS-Nunito"/>
        <w:rPr>
          <w:lang w:val="es-ES"/>
        </w:rPr>
      </w:pPr>
      <w:r w:rsidRPr="00F63633">
        <w:rPr>
          <w:b/>
          <w:bCs/>
          <w:lang w:val="es-ES"/>
        </w:rPr>
        <w:t>Recurso relacionado</w:t>
      </w:r>
      <w:r w:rsidRPr="00F63633">
        <w:rPr>
          <w:lang w:val="es-ES"/>
        </w:rPr>
        <w:t> </w:t>
      </w:r>
    </w:p>
    <w:p w14:paraId="375EF439" w14:textId="46CFF417"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w:t>
      </w:r>
      <w:r w:rsidR="00467B08">
        <w:rPr>
          <w:lang w:val="es-ES"/>
        </w:rPr>
        <w:t xml:space="preserve">Este </w:t>
      </w:r>
      <w:r w:rsidR="006A48B8">
        <w:rPr>
          <w:lang w:val="es-ES"/>
        </w:rPr>
        <w:t>campo</w:t>
      </w:r>
      <w:r w:rsidR="00467B08">
        <w:rPr>
          <w:lang w:val="es-ES"/>
        </w:rPr>
        <w:t xml:space="preserve"> responde a la pregunta “</w:t>
      </w:r>
      <w:r w:rsidRPr="00F63633">
        <w:rPr>
          <w:lang w:val="es-ES"/>
        </w:rPr>
        <w:t>¿Existe algún documento, </w:t>
      </w:r>
      <w:proofErr w:type="spellStart"/>
      <w:r w:rsidRPr="00F63633">
        <w:rPr>
          <w:lang w:val="es-ES"/>
        </w:rPr>
        <w:t>dataset</w:t>
      </w:r>
      <w:proofErr w:type="spellEnd"/>
      <w:r w:rsidRPr="00F63633">
        <w:rPr>
          <w:lang w:val="es-ES"/>
        </w:rPr>
        <w:t>, informe o recurso web relacionado con estos datos? </w:t>
      </w:r>
      <w:r w:rsidR="00467B08">
        <w:rPr>
          <w:lang w:val="es-ES"/>
        </w:rPr>
        <w:t>“</w:t>
      </w:r>
      <w:r w:rsidR="00F23B44">
        <w:rPr>
          <w:lang w:val="es-ES"/>
        </w:rPr>
        <w:t xml:space="preserve"> </w:t>
      </w:r>
    </w:p>
    <w:p w14:paraId="50CC125C" w14:textId="77777777" w:rsidR="00F63633" w:rsidRPr="00F63633" w:rsidRDefault="00F63633" w:rsidP="00F63633">
      <w:pPr>
        <w:pStyle w:val="ENDS-Nunito"/>
        <w:rPr>
          <w:lang w:val="es-ES"/>
        </w:rPr>
      </w:pPr>
      <w:r w:rsidRPr="00F63633">
        <w:rPr>
          <w:b/>
          <w:bCs/>
          <w:lang w:val="es-ES"/>
        </w:rPr>
        <w:t>Página de entrada</w:t>
      </w:r>
      <w:r w:rsidRPr="00F63633">
        <w:rPr>
          <w:lang w:val="es-ES"/>
        </w:rPr>
        <w:t> </w:t>
      </w:r>
    </w:p>
    <w:p w14:paraId="3FE94397" w14:textId="43443D39"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00467B08">
        <w:rPr>
          <w:lang w:val="es-ES"/>
        </w:rPr>
        <w:t xml:space="preserve"> </w:t>
      </w:r>
      <w:r w:rsidR="00B460FF">
        <w:rPr>
          <w:lang w:val="es-ES"/>
        </w:rPr>
        <w:t>P</w:t>
      </w:r>
      <w:r w:rsidRPr="00F63633">
        <w:rPr>
          <w:lang w:val="es-ES"/>
        </w:rPr>
        <w:t>ágina web principal donde un usuario llega para acceder o informarse sobre el </w:t>
      </w:r>
      <w:proofErr w:type="spellStart"/>
      <w:r w:rsidRPr="00F63633">
        <w:rPr>
          <w:lang w:val="es-ES"/>
        </w:rPr>
        <w:t>dataset</w:t>
      </w:r>
      <w:proofErr w:type="spellEnd"/>
      <w:r w:rsidRPr="00F63633">
        <w:rPr>
          <w:lang w:val="es-ES"/>
        </w:rPr>
        <w:t>. </w:t>
      </w:r>
    </w:p>
    <w:p w14:paraId="1C47D0E6" w14:textId="5DFBD268" w:rsidR="00F63633" w:rsidRPr="00F63633" w:rsidRDefault="00F63633" w:rsidP="00F63633">
      <w:pPr>
        <w:pStyle w:val="ENDS-Nunito"/>
        <w:rPr>
          <w:lang w:val="es-ES"/>
        </w:rPr>
      </w:pPr>
      <w:r w:rsidRPr="00F63633">
        <w:rPr>
          <w:lang w:val="es-ES"/>
        </w:rPr>
        <w:t>Ejemplo: Portal oficial del </w:t>
      </w:r>
      <w:proofErr w:type="spellStart"/>
      <w:r w:rsidRPr="00F63633">
        <w:rPr>
          <w:lang w:val="es-ES"/>
        </w:rPr>
        <w:t>dataset</w:t>
      </w:r>
      <w:proofErr w:type="spellEnd"/>
      <w:r w:rsidR="00011A6A">
        <w:rPr>
          <w:lang w:val="es-ES"/>
        </w:rPr>
        <w:t>.</w:t>
      </w:r>
    </w:p>
    <w:p w14:paraId="0A25D269" w14:textId="77777777" w:rsidR="00F63633" w:rsidRPr="00F63633" w:rsidRDefault="00F63633" w:rsidP="00F63633">
      <w:pPr>
        <w:pStyle w:val="ENDS-Nunito"/>
        <w:rPr>
          <w:lang w:val="es-ES"/>
        </w:rPr>
      </w:pPr>
      <w:r w:rsidRPr="00F63633">
        <w:rPr>
          <w:b/>
          <w:bCs/>
          <w:lang w:val="es-ES"/>
        </w:rPr>
        <w:t>Documentación</w:t>
      </w:r>
      <w:r w:rsidRPr="00F63633">
        <w:rPr>
          <w:lang w:val="es-ES"/>
        </w:rPr>
        <w:t> </w:t>
      </w:r>
    </w:p>
    <w:p w14:paraId="6805CB3A" w14:textId="77777777" w:rsidR="00F63633" w:rsidRPr="00F63633" w:rsidRDefault="00F63633" w:rsidP="00F63633">
      <w:pPr>
        <w:pStyle w:val="ENDS-Nunito"/>
        <w:rPr>
          <w:lang w:val="es-ES"/>
        </w:rPr>
      </w:pPr>
      <w:r w:rsidRPr="00647A37">
        <w:rPr>
          <w:rStyle w:val="IntenseReference"/>
          <w:rFonts w:ascii="Nunito" w:hAnsi="Nunito"/>
          <w:color w:val="auto"/>
          <w:lang w:val="es-ES"/>
        </w:rPr>
        <w:lastRenderedPageBreak/>
        <w:t>Definición</w:t>
      </w:r>
      <w:r w:rsidRPr="00647A37">
        <w:rPr>
          <w:color w:val="auto"/>
          <w:lang w:val="es-ES"/>
        </w:rPr>
        <w:t>:</w:t>
      </w:r>
      <w:r w:rsidRPr="00F63633">
        <w:rPr>
          <w:lang w:val="es-ES"/>
        </w:rPr>
        <w:t> Cualquier recurso que ayude a comprender el conjunto de datos: </w:t>
      </w:r>
    </w:p>
    <w:p w14:paraId="0FA1E206" w14:textId="0EC4139B" w:rsidR="00F63633" w:rsidRPr="00F63633" w:rsidRDefault="00F63633" w:rsidP="00F63633">
      <w:pPr>
        <w:pStyle w:val="ENDS-Nunito"/>
        <w:rPr>
          <w:lang w:val="es-ES"/>
        </w:rPr>
      </w:pPr>
      <w:r w:rsidRPr="00F63633">
        <w:rPr>
          <w:lang w:val="es-ES"/>
        </w:rPr>
        <w:t>Ejemplo:</w:t>
      </w:r>
      <w:r w:rsidR="0081442B">
        <w:rPr>
          <w:lang w:val="es-ES"/>
        </w:rPr>
        <w:t xml:space="preserve"> </w:t>
      </w:r>
      <w:r w:rsidRPr="00F63633">
        <w:rPr>
          <w:lang w:val="es-ES"/>
        </w:rPr>
        <w:t>Página oficial del proyecto: </w:t>
      </w:r>
      <w:hyperlink r:id="rId23" w:tgtFrame="_blank" w:history="1">
        <w:r w:rsidRPr="00F63633">
          <w:rPr>
            <w:rStyle w:val="Hyperlink"/>
            <w:lang w:val="es-ES"/>
          </w:rPr>
          <w:t>https://www.mscbs.gob.es/proyecto-salud-ambiental</w:t>
        </w:r>
      </w:hyperlink>
      <w:r w:rsidRPr="00F63633">
        <w:rPr>
          <w:lang w:val="es-ES"/>
        </w:rPr>
        <w:t>. </w:t>
      </w:r>
    </w:p>
    <w:p w14:paraId="5068B35B" w14:textId="77777777" w:rsidR="00F63633" w:rsidRPr="00F63633" w:rsidRDefault="00F63633" w:rsidP="00F63633">
      <w:pPr>
        <w:pStyle w:val="ENDS-Nunito"/>
        <w:rPr>
          <w:lang w:val="es-ES"/>
        </w:rPr>
      </w:pPr>
      <w:r w:rsidRPr="00F63633">
        <w:rPr>
          <w:b/>
          <w:bCs/>
          <w:lang w:val="es-ES"/>
        </w:rPr>
        <w:t>Versión</w:t>
      </w:r>
      <w:r w:rsidRPr="00F63633">
        <w:rPr>
          <w:lang w:val="es-ES"/>
        </w:rPr>
        <w:t> </w:t>
      </w:r>
    </w:p>
    <w:p w14:paraId="5BB58638" w14:textId="739215CE"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¿Qué edición del conjunto de datos es esta? </w:t>
      </w:r>
      <w:r w:rsidR="003907F6">
        <w:rPr>
          <w:lang w:val="es-ES"/>
        </w:rPr>
        <w:t>Este campo se refiere a las versiones que ha habido dentro del catálogo.</w:t>
      </w:r>
    </w:p>
    <w:p w14:paraId="5DEAFC37" w14:textId="1AEF6602" w:rsidR="00F63633" w:rsidRPr="00F63633" w:rsidRDefault="00F63633" w:rsidP="00F63633">
      <w:pPr>
        <w:pStyle w:val="ENDS-Nunito"/>
        <w:rPr>
          <w:lang w:val="es-ES"/>
        </w:rPr>
      </w:pPr>
      <w:r w:rsidRPr="00F63633">
        <w:rPr>
          <w:lang w:val="es-ES"/>
        </w:rPr>
        <w:t>Ejemplo: </w:t>
      </w:r>
      <w:r w:rsidR="003907F6">
        <w:rPr>
          <w:lang w:val="es-ES"/>
        </w:rPr>
        <w:t>Si se añadió hace un año y se actualiza ahora, se debería añadir v.2.</w:t>
      </w:r>
    </w:p>
    <w:p w14:paraId="1ADABD13" w14:textId="77777777" w:rsidR="00F63633" w:rsidRPr="00F63633" w:rsidRDefault="00F63633" w:rsidP="00F63633">
      <w:pPr>
        <w:pStyle w:val="ENDS-Nunito"/>
        <w:rPr>
          <w:lang w:val="es-ES"/>
        </w:rPr>
      </w:pPr>
      <w:r w:rsidRPr="00F63633">
        <w:rPr>
          <w:b/>
          <w:bCs/>
          <w:lang w:val="es-ES"/>
        </w:rPr>
        <w:t>Versión DIT</w:t>
      </w:r>
      <w:r w:rsidRPr="00F63633">
        <w:rPr>
          <w:lang w:val="es-ES"/>
        </w:rPr>
        <w:t> </w:t>
      </w:r>
    </w:p>
    <w:p w14:paraId="03ECE51C" w14:textId="77777777" w:rsidR="004C2378"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w:t>
      </w:r>
      <w:r w:rsidR="004C2378" w:rsidRPr="004C2378">
        <w:rPr>
          <w:lang w:val="es-ES"/>
        </w:rPr>
        <w:t xml:space="preserve">Enlace a otra versión </w:t>
      </w:r>
      <w:proofErr w:type="gramStart"/>
      <w:r w:rsidR="004C2378" w:rsidRPr="004C2378">
        <w:rPr>
          <w:lang w:val="es-ES"/>
        </w:rPr>
        <w:t>del mismo</w:t>
      </w:r>
      <w:proofErr w:type="gramEnd"/>
      <w:r w:rsidR="004C2378" w:rsidRPr="004C2378">
        <w:rPr>
          <w:lang w:val="es-ES"/>
        </w:rPr>
        <w:t xml:space="preserve"> </w:t>
      </w:r>
      <w:proofErr w:type="spellStart"/>
      <w:r w:rsidR="004C2378" w:rsidRPr="004C2378">
        <w:rPr>
          <w:lang w:val="es-ES"/>
        </w:rPr>
        <w:t>dataset</w:t>
      </w:r>
      <w:proofErr w:type="spellEnd"/>
      <w:r w:rsidR="004C2378" w:rsidRPr="004C2378">
        <w:rPr>
          <w:lang w:val="es-ES"/>
        </w:rPr>
        <w:t>.</w:t>
      </w:r>
    </w:p>
    <w:p w14:paraId="54D09BE9" w14:textId="23A9AE55" w:rsidR="00F63633" w:rsidRPr="00F63633" w:rsidRDefault="00F63633" w:rsidP="00F63633">
      <w:pPr>
        <w:pStyle w:val="ENDS-Nunito"/>
        <w:rPr>
          <w:lang w:val="es-ES"/>
        </w:rPr>
      </w:pPr>
      <w:r w:rsidRPr="00D27845">
        <w:rPr>
          <w:lang w:val="es-ES"/>
        </w:rPr>
        <w:t>Ejemplo:</w:t>
      </w:r>
      <w:r w:rsidRPr="00F63633">
        <w:rPr>
          <w:lang w:val="es-ES"/>
        </w:rPr>
        <w:t xml:space="preserve"> </w:t>
      </w:r>
      <w:r w:rsidR="00733771" w:rsidRPr="00733771">
        <w:rPr>
          <w:lang w:val="es-ES"/>
        </w:rPr>
        <w:t>URL que apunta a una versión</w:t>
      </w:r>
      <w:r w:rsidR="004C2378">
        <w:rPr>
          <w:lang w:val="es-ES"/>
        </w:rPr>
        <w:t xml:space="preserve"> anterior </w:t>
      </w:r>
      <w:r w:rsidR="00733771" w:rsidRPr="00733771">
        <w:rPr>
          <w:lang w:val="es-ES"/>
        </w:rPr>
        <w:t xml:space="preserve">del </w:t>
      </w:r>
      <w:proofErr w:type="spellStart"/>
      <w:r w:rsidR="00733771" w:rsidRPr="00733771">
        <w:rPr>
          <w:lang w:val="es-ES"/>
        </w:rPr>
        <w:t>dataset</w:t>
      </w:r>
      <w:proofErr w:type="spellEnd"/>
      <w:r w:rsidR="00733771" w:rsidRPr="00733771">
        <w:rPr>
          <w:lang w:val="es-ES"/>
        </w:rPr>
        <w:t>.</w:t>
      </w:r>
    </w:p>
    <w:p w14:paraId="460A86E0" w14:textId="0F5FFE3D" w:rsidR="004C2378" w:rsidRPr="004C2378" w:rsidRDefault="004C2378" w:rsidP="004C2378">
      <w:pPr>
        <w:pStyle w:val="ENDS-Nunito"/>
        <w:rPr>
          <w:lang w:val="es-ES"/>
        </w:rPr>
      </w:pPr>
      <w:r w:rsidRPr="00D27845">
        <w:rPr>
          <w:lang w:val="es-ES"/>
        </w:rPr>
        <w:t>Ejemplo aplicado:</w:t>
      </w:r>
    </w:p>
    <w:p w14:paraId="1CE507D5" w14:textId="77777777" w:rsidR="004C2378" w:rsidRPr="004C2378" w:rsidRDefault="004C2378" w:rsidP="008530F9">
      <w:pPr>
        <w:pStyle w:val="ENDS-Nunito"/>
        <w:numPr>
          <w:ilvl w:val="0"/>
          <w:numId w:val="31"/>
        </w:numPr>
        <w:rPr>
          <w:lang w:val="es-ES"/>
        </w:rPr>
      </w:pPr>
      <w:proofErr w:type="spellStart"/>
      <w:r w:rsidRPr="004C2378">
        <w:rPr>
          <w:lang w:val="es-ES"/>
        </w:rPr>
        <w:t>Dataset</w:t>
      </w:r>
      <w:proofErr w:type="spellEnd"/>
      <w:r w:rsidRPr="004C2378">
        <w:rPr>
          <w:lang w:val="es-ES"/>
        </w:rPr>
        <w:t xml:space="preserve"> actual: Exposición ambiental España 2024</w:t>
      </w:r>
    </w:p>
    <w:p w14:paraId="196A42A9" w14:textId="77777777" w:rsidR="004C2378" w:rsidRPr="004C2378" w:rsidRDefault="004C2378" w:rsidP="008530F9">
      <w:pPr>
        <w:pStyle w:val="ENDS-Nunito"/>
        <w:numPr>
          <w:ilvl w:val="0"/>
          <w:numId w:val="31"/>
        </w:numPr>
        <w:rPr>
          <w:lang w:val="es-ES"/>
        </w:rPr>
      </w:pPr>
      <w:r w:rsidRPr="004C2378">
        <w:rPr>
          <w:lang w:val="es-ES"/>
        </w:rPr>
        <w:t>Versión anterior: https://catalogo.es/dataset/exposicion-ambiental-2023</w:t>
      </w:r>
    </w:p>
    <w:p w14:paraId="53986B34" w14:textId="77777777" w:rsidR="00794132" w:rsidRPr="00794132" w:rsidRDefault="00794132" w:rsidP="00794132">
      <w:pPr>
        <w:pStyle w:val="ENDS-Nunito"/>
        <w:rPr>
          <w:lang w:val="es-ES"/>
        </w:rPr>
      </w:pPr>
      <w:r w:rsidRPr="00794132">
        <w:rPr>
          <w:lang w:val="es-ES"/>
        </w:rPr>
        <w:t>En una versión DIT se añade explícitamente el enlace a la versión anterior publicada, por ejemplo:</w:t>
      </w:r>
    </w:p>
    <w:p w14:paraId="61100EB7" w14:textId="19559364" w:rsidR="00F63633" w:rsidRDefault="00794132" w:rsidP="00794132">
      <w:pPr>
        <w:pStyle w:val="ENDS-Nunito"/>
        <w:rPr>
          <w:lang w:val="es-ES"/>
        </w:rPr>
      </w:pPr>
      <w:r w:rsidRPr="00794132">
        <w:rPr>
          <w:lang w:val="es-ES"/>
        </w:rPr>
        <w:t>https://catalogo.es/dataset/exposicion-ambiental-2023</w:t>
      </w:r>
      <w:r w:rsidR="00F63633" w:rsidRPr="00F63633">
        <w:rPr>
          <w:lang w:val="es-ES"/>
        </w:rPr>
        <w:t> </w:t>
      </w:r>
    </w:p>
    <w:p w14:paraId="01156A15" w14:textId="77777777" w:rsidR="00155FAE" w:rsidRPr="00D27845" w:rsidRDefault="00155FAE" w:rsidP="00155FAE">
      <w:pPr>
        <w:pStyle w:val="ENDS-Nunito"/>
        <w:rPr>
          <w:u w:val="single"/>
          <w:lang w:val="es-ES"/>
        </w:rPr>
      </w:pPr>
      <w:r w:rsidRPr="00D27845">
        <w:rPr>
          <w:u w:val="single"/>
          <w:lang w:val="es-ES"/>
        </w:rPr>
        <w:t>Aclaración:</w:t>
      </w:r>
    </w:p>
    <w:p w14:paraId="05093487" w14:textId="2D93660C" w:rsidR="00155FAE" w:rsidRPr="00F63633" w:rsidRDefault="00155FAE" w:rsidP="00155FAE">
      <w:pPr>
        <w:pStyle w:val="ENDS-Nunito"/>
        <w:rPr>
          <w:lang w:val="es-ES"/>
        </w:rPr>
      </w:pPr>
      <w:r w:rsidRPr="00155FAE">
        <w:rPr>
          <w:lang w:val="es-ES"/>
        </w:rPr>
        <w:t xml:space="preserve">El DIT se utiliza cuando se publica una nueva versión de un conjunto de datos y se quiere enlazar con la versión anterior ya disponible. Solo se aplica cuando no es la primera vez que se publica el </w:t>
      </w:r>
      <w:proofErr w:type="spellStart"/>
      <w:r w:rsidRPr="00155FAE">
        <w:rPr>
          <w:lang w:val="es-ES"/>
        </w:rPr>
        <w:t>dataset</w:t>
      </w:r>
      <w:proofErr w:type="spellEnd"/>
      <w:r w:rsidRPr="00155FAE">
        <w:rPr>
          <w:lang w:val="es-ES"/>
        </w:rPr>
        <w:t>.</w:t>
      </w:r>
    </w:p>
    <w:p w14:paraId="40117D5D" w14:textId="77777777" w:rsidR="00F63633" w:rsidRPr="00F63633" w:rsidRDefault="00F63633" w:rsidP="00F63633">
      <w:pPr>
        <w:pStyle w:val="ENDS-Nunito"/>
        <w:rPr>
          <w:lang w:val="es-ES"/>
        </w:rPr>
      </w:pPr>
      <w:r w:rsidRPr="00F63633">
        <w:rPr>
          <w:b/>
          <w:bCs/>
          <w:lang w:val="es-ES"/>
        </w:rPr>
        <w:t>Notas de versión</w:t>
      </w:r>
      <w:r w:rsidRPr="00F63633">
        <w:rPr>
          <w:lang w:val="es-ES"/>
        </w:rPr>
        <w:t> </w:t>
      </w:r>
    </w:p>
    <w:p w14:paraId="21F52D4C" w14:textId="77777777" w:rsidR="00D56122"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xml:space="preserve"> </w:t>
      </w:r>
      <w:r w:rsidR="00D56122" w:rsidRPr="00D56122">
        <w:rPr>
          <w:lang w:val="es-ES"/>
        </w:rPr>
        <w:t xml:space="preserve">Descripción de los cambios, mejoras o correcciones introducidos en esta versión respecto a una versión anterior del </w:t>
      </w:r>
      <w:proofErr w:type="spellStart"/>
      <w:r w:rsidR="00D56122" w:rsidRPr="00D56122">
        <w:rPr>
          <w:lang w:val="es-ES"/>
        </w:rPr>
        <w:t>dataset</w:t>
      </w:r>
      <w:proofErr w:type="spellEnd"/>
      <w:r w:rsidR="00D56122" w:rsidRPr="00D56122">
        <w:rPr>
          <w:lang w:val="es-ES"/>
        </w:rPr>
        <w:t>.</w:t>
      </w:r>
    </w:p>
    <w:p w14:paraId="7F1CDECA" w14:textId="2978FFAC" w:rsidR="00155FAE" w:rsidRDefault="00F63633" w:rsidP="00F63633">
      <w:pPr>
        <w:pStyle w:val="ENDS-Nunito"/>
        <w:rPr>
          <w:lang w:val="es-ES"/>
        </w:rPr>
      </w:pPr>
      <w:r w:rsidRPr="00D27845">
        <w:rPr>
          <w:lang w:val="es-ES"/>
        </w:rPr>
        <w:t>Ejemplo:</w:t>
      </w:r>
      <w:r w:rsidRPr="00F63633">
        <w:rPr>
          <w:lang w:val="es-ES"/>
        </w:rPr>
        <w:t xml:space="preserve"> </w:t>
      </w:r>
      <w:r w:rsidR="004406D1" w:rsidRPr="004406D1">
        <w:rPr>
          <w:lang w:val="es-ES"/>
        </w:rPr>
        <w:t>Esta versión incorpora nuevas actualizaciones en comparación con la anterior, ya que se han añadido los elementos “X” al proyecto.</w:t>
      </w:r>
    </w:p>
    <w:p w14:paraId="14D5A101" w14:textId="77777777" w:rsidR="004406D1" w:rsidRPr="00F63633" w:rsidRDefault="004406D1" w:rsidP="00F63633">
      <w:pPr>
        <w:pStyle w:val="ENDS-Nunito"/>
        <w:rPr>
          <w:lang w:val="es-ES"/>
        </w:rPr>
      </w:pPr>
    </w:p>
    <w:p w14:paraId="38FE6D1D" w14:textId="77777777" w:rsidR="00F63633" w:rsidRPr="00F63633" w:rsidRDefault="00F63633" w:rsidP="00F63633">
      <w:pPr>
        <w:pStyle w:val="ENDS-Nunito"/>
        <w:rPr>
          <w:lang w:val="es-ES"/>
        </w:rPr>
      </w:pPr>
      <w:r w:rsidRPr="00F63633">
        <w:rPr>
          <w:b/>
          <w:bCs/>
          <w:lang w:val="es-ES"/>
        </w:rPr>
        <w:t>Fecha de publicación</w:t>
      </w:r>
      <w:r w:rsidRPr="00F63633">
        <w:rPr>
          <w:lang w:val="es-ES"/>
        </w:rPr>
        <w:t> </w:t>
      </w:r>
    </w:p>
    <w:p w14:paraId="13ACBA72" w14:textId="66DAFADF"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lang w:val="es-ES"/>
        </w:rPr>
        <w:t xml:space="preserve"> ¿Cuándo </w:t>
      </w:r>
      <w:r w:rsidR="00D56122">
        <w:rPr>
          <w:lang w:val="es-ES"/>
        </w:rPr>
        <w:t xml:space="preserve">se publicó el </w:t>
      </w:r>
      <w:proofErr w:type="spellStart"/>
      <w:r w:rsidR="00D56122">
        <w:rPr>
          <w:lang w:val="es-ES"/>
        </w:rPr>
        <w:t>dataset</w:t>
      </w:r>
      <w:proofErr w:type="spellEnd"/>
      <w:r w:rsidR="00D56122">
        <w:rPr>
          <w:lang w:val="es-ES"/>
        </w:rPr>
        <w:t xml:space="preserve"> por primera vez?</w:t>
      </w:r>
      <w:r w:rsidRPr="00F63633">
        <w:rPr>
          <w:lang w:val="es-ES"/>
        </w:rPr>
        <w:t> </w:t>
      </w:r>
    </w:p>
    <w:p w14:paraId="647950C6" w14:textId="77777777" w:rsidR="00F63633" w:rsidRPr="00F63633" w:rsidRDefault="00F63633" w:rsidP="00F63633">
      <w:pPr>
        <w:pStyle w:val="ENDS-Nunito"/>
        <w:rPr>
          <w:lang w:val="es-ES"/>
        </w:rPr>
      </w:pPr>
      <w:r w:rsidRPr="00EC7374">
        <w:rPr>
          <w:i/>
          <w:iCs/>
          <w:lang w:val="es-ES"/>
        </w:rPr>
        <w:t>Ejemplo:</w:t>
      </w:r>
      <w:r w:rsidRPr="00F63633">
        <w:rPr>
          <w:lang w:val="es-ES"/>
        </w:rPr>
        <w:t xml:space="preserve"> 19/02/2026 </w:t>
      </w:r>
    </w:p>
    <w:p w14:paraId="1D1C9FF6" w14:textId="77777777" w:rsidR="00F63633" w:rsidRDefault="00F63633" w:rsidP="00F63633">
      <w:pPr>
        <w:pStyle w:val="ENDS-Nunito"/>
        <w:rPr>
          <w:lang w:val="es-ES"/>
        </w:rPr>
      </w:pPr>
      <w:r w:rsidRPr="00F63633">
        <w:rPr>
          <w:lang w:val="es-ES"/>
        </w:rPr>
        <w:t> </w:t>
      </w:r>
    </w:p>
    <w:p w14:paraId="6FFA62F4" w14:textId="77777777" w:rsidR="00EC7374" w:rsidRPr="00F63633" w:rsidRDefault="00EC7374" w:rsidP="00F63633">
      <w:pPr>
        <w:pStyle w:val="ENDS-Nunito"/>
        <w:rPr>
          <w:lang w:val="es-ES"/>
        </w:rPr>
      </w:pPr>
    </w:p>
    <w:p w14:paraId="6E3166A6" w14:textId="77777777" w:rsidR="00F63633" w:rsidRPr="00F63633" w:rsidRDefault="00F63633" w:rsidP="00F63633">
      <w:pPr>
        <w:pStyle w:val="ENDS-Nunito"/>
        <w:rPr>
          <w:lang w:val="es-ES"/>
        </w:rPr>
      </w:pPr>
      <w:r w:rsidRPr="00F63633">
        <w:rPr>
          <w:b/>
          <w:bCs/>
          <w:lang w:val="es-ES"/>
        </w:rPr>
        <w:t>Fecha de modificación</w:t>
      </w:r>
      <w:r w:rsidRPr="00F63633">
        <w:rPr>
          <w:lang w:val="es-ES"/>
        </w:rPr>
        <w:t> </w:t>
      </w:r>
    </w:p>
    <w:p w14:paraId="783BD6AD" w14:textId="77777777"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i/>
          <w:iCs/>
          <w:lang w:val="es-ES"/>
        </w:rPr>
        <w:t> La fecha más reciente en la que se modificó o modificó el conjunto de datos.</w:t>
      </w:r>
      <w:r w:rsidRPr="00F63633">
        <w:rPr>
          <w:lang w:val="es-ES"/>
        </w:rPr>
        <w:t> </w:t>
      </w:r>
    </w:p>
    <w:p w14:paraId="2AA7AC1A" w14:textId="77777777" w:rsidR="00F63633" w:rsidRPr="00F63633" w:rsidRDefault="00F63633" w:rsidP="00F63633">
      <w:pPr>
        <w:pStyle w:val="ENDS-Nunito"/>
        <w:rPr>
          <w:lang w:val="es-ES"/>
        </w:rPr>
      </w:pPr>
      <w:r w:rsidRPr="00F63633">
        <w:rPr>
          <w:lang w:val="es-ES"/>
        </w:rPr>
        <w:t> </w:t>
      </w:r>
    </w:p>
    <w:p w14:paraId="7D8221A8" w14:textId="77777777" w:rsidR="00F63633" w:rsidRPr="00F63633" w:rsidRDefault="00F63633" w:rsidP="00F63633">
      <w:pPr>
        <w:pStyle w:val="ENDS-Nunito"/>
        <w:rPr>
          <w:lang w:val="es-ES"/>
        </w:rPr>
      </w:pPr>
      <w:r w:rsidRPr="00F63633">
        <w:rPr>
          <w:b/>
          <w:bCs/>
          <w:lang w:val="es-ES"/>
        </w:rPr>
        <w:t>Tipo</w:t>
      </w:r>
      <w:r w:rsidRPr="00F63633">
        <w:rPr>
          <w:lang w:val="es-ES"/>
        </w:rPr>
        <w:t> </w:t>
      </w:r>
    </w:p>
    <w:p w14:paraId="04521D6D" w14:textId="5A9C0567" w:rsidR="00F63633" w:rsidRPr="00F63633" w:rsidRDefault="00F63633" w:rsidP="00F63633">
      <w:pPr>
        <w:pStyle w:val="ENDS-Nunito"/>
        <w:rPr>
          <w:lang w:val="es-ES"/>
        </w:rPr>
      </w:pPr>
      <w:r w:rsidRPr="00647A37">
        <w:rPr>
          <w:rStyle w:val="IntenseReference"/>
          <w:rFonts w:ascii="Nunito" w:hAnsi="Nunito"/>
          <w:color w:val="auto"/>
          <w:lang w:val="es-ES"/>
        </w:rPr>
        <w:t>Definición</w:t>
      </w:r>
      <w:r w:rsidRPr="00647A37">
        <w:rPr>
          <w:color w:val="auto"/>
          <w:lang w:val="es-ES"/>
        </w:rPr>
        <w:t>:</w:t>
      </w:r>
      <w:r w:rsidRPr="00F63633">
        <w:rPr>
          <w:b/>
          <w:bCs/>
          <w:lang w:val="es-ES"/>
        </w:rPr>
        <w:t> </w:t>
      </w:r>
      <w:r w:rsidR="00BB2557" w:rsidRPr="00BB2557">
        <w:rPr>
          <w:lang w:val="es-ES"/>
        </w:rPr>
        <w:t>Indica la naturaleza o categoría del recurso, es decir, qué representa este conjunto de datos.</w:t>
      </w:r>
    </w:p>
    <w:p w14:paraId="5D3F8795" w14:textId="4E1AA27C" w:rsidR="00F63633" w:rsidRPr="00F63633" w:rsidRDefault="00F63633" w:rsidP="00F63633">
      <w:pPr>
        <w:pStyle w:val="ENDS-Nunito"/>
        <w:rPr>
          <w:lang w:val="es-ES"/>
        </w:rPr>
      </w:pPr>
      <w:r w:rsidRPr="00EC7374">
        <w:rPr>
          <w:i/>
          <w:iCs/>
          <w:lang w:val="es-ES"/>
        </w:rPr>
        <w:t>Ejemplo:</w:t>
      </w:r>
      <w:r w:rsidRPr="00F63633">
        <w:rPr>
          <w:lang w:val="es-ES"/>
        </w:rPr>
        <w:t> </w:t>
      </w:r>
      <w:r w:rsidR="00FB6C6B" w:rsidRPr="00FB6C6B">
        <w:rPr>
          <w:lang w:val="es-ES"/>
        </w:rPr>
        <w:t xml:space="preserve">Puede ser un </w:t>
      </w:r>
      <w:proofErr w:type="spellStart"/>
      <w:r w:rsidR="00FB6C6B" w:rsidRPr="00FB6C6B">
        <w:rPr>
          <w:lang w:val="es-ES"/>
        </w:rPr>
        <w:t>dataset</w:t>
      </w:r>
      <w:proofErr w:type="spellEnd"/>
      <w:r w:rsidR="00FB6C6B" w:rsidRPr="00FB6C6B">
        <w:rPr>
          <w:lang w:val="es-ES"/>
        </w:rPr>
        <w:t>, un glosario, un esquema, entre otros tipos de recursos.</w:t>
      </w:r>
    </w:p>
    <w:p w14:paraId="5A8131EC" w14:textId="77777777" w:rsidR="00F63633" w:rsidRPr="00F63633" w:rsidRDefault="00F63633" w:rsidP="0084454C">
      <w:pPr>
        <w:pStyle w:val="ENDS-Nunito"/>
        <w:rPr>
          <w:lang w:val="es-ES"/>
        </w:rPr>
      </w:pPr>
    </w:p>
    <w:p w14:paraId="2713CB73" w14:textId="15F4E879" w:rsidR="0034672B" w:rsidRPr="00052271" w:rsidRDefault="0034672B" w:rsidP="0041486C"/>
    <w:p w14:paraId="733716DC" w14:textId="2D8C7C7B" w:rsidR="00264EE9" w:rsidRDefault="0041486C" w:rsidP="0041486C">
      <w:pPr>
        <w:pStyle w:val="Heading1"/>
        <w:ind w:left="0" w:firstLine="0"/>
      </w:pPr>
      <w:bookmarkStart w:id="10" w:name="_Toc225358563"/>
      <w:r>
        <w:lastRenderedPageBreak/>
        <w:t>6</w:t>
      </w:r>
      <w:r w:rsidR="00264EE9">
        <w:t>. Preguntas frecuentes</w:t>
      </w:r>
      <w:bookmarkEnd w:id="10"/>
    </w:p>
    <w:p w14:paraId="1661D602" w14:textId="77777777" w:rsidR="004D684C" w:rsidRDefault="00576729" w:rsidP="008530F9">
      <w:pPr>
        <w:numPr>
          <w:ilvl w:val="0"/>
          <w:numId w:val="38"/>
        </w:numPr>
      </w:pPr>
      <w:r w:rsidRPr="00576729">
        <w:rPr>
          <w:b/>
          <w:bCs/>
        </w:rPr>
        <w:t>¿Se puede actualizar el catálogo?</w:t>
      </w:r>
      <w:r w:rsidRPr="00576729">
        <w:t> </w:t>
      </w:r>
    </w:p>
    <w:p w14:paraId="0B89F017" w14:textId="77777777" w:rsidR="004D684C" w:rsidRDefault="004D684C" w:rsidP="004D684C">
      <w:pPr>
        <w:ind w:left="720"/>
      </w:pPr>
      <w:r>
        <w:t>Sí. El catálogo se puede y se debe actualizar.</w:t>
      </w:r>
    </w:p>
    <w:p w14:paraId="45CC5F32" w14:textId="77777777" w:rsidR="004D684C" w:rsidRDefault="004D684C" w:rsidP="004D684C">
      <w:pPr>
        <w:ind w:left="720"/>
      </w:pPr>
      <w:r>
        <w:t>La revisión debe realizarse cada año.</w:t>
      </w:r>
    </w:p>
    <w:p w14:paraId="30C51525" w14:textId="3EC2C5C2" w:rsidR="00576729" w:rsidRDefault="00576729" w:rsidP="008530F9">
      <w:pPr>
        <w:numPr>
          <w:ilvl w:val="0"/>
          <w:numId w:val="38"/>
        </w:numPr>
      </w:pPr>
      <w:r w:rsidRPr="00576729">
        <w:rPr>
          <w:b/>
          <w:bCs/>
        </w:rPr>
        <w:t xml:space="preserve">¿Se podría </w:t>
      </w:r>
      <w:r w:rsidR="009E36B6">
        <w:rPr>
          <w:b/>
          <w:bCs/>
        </w:rPr>
        <w:t>añadir</w:t>
      </w:r>
      <w:r w:rsidRPr="00576729">
        <w:rPr>
          <w:b/>
          <w:bCs/>
        </w:rPr>
        <w:t xml:space="preserve"> el nombre del investigador que investigó el conjunto de datos?</w:t>
      </w:r>
    </w:p>
    <w:p w14:paraId="6DD00625" w14:textId="209587F0" w:rsidR="004D684C" w:rsidRPr="00576729" w:rsidRDefault="004D684C" w:rsidP="004D684C">
      <w:pPr>
        <w:ind w:left="720"/>
      </w:pPr>
      <w:r>
        <w:t>Sí, se añade en el campo de creador y se puede añadir más de un autor.</w:t>
      </w:r>
    </w:p>
    <w:p w14:paraId="2C0118D9" w14:textId="77777777" w:rsidR="004D684C" w:rsidRDefault="00576729" w:rsidP="008530F9">
      <w:pPr>
        <w:numPr>
          <w:ilvl w:val="0"/>
          <w:numId w:val="39"/>
        </w:numPr>
      </w:pPr>
      <w:r w:rsidRPr="00576729">
        <w:rPr>
          <w:b/>
          <w:bCs/>
        </w:rPr>
        <w:t>¿Qué organizaciones deberíamos añadir al campo obligatorio de organismo de acceso a los datos sanitarios?</w:t>
      </w:r>
      <w:r w:rsidRPr="00576729">
        <w:t> </w:t>
      </w:r>
    </w:p>
    <w:p w14:paraId="13C90C0E" w14:textId="411091DE" w:rsidR="00576729" w:rsidRPr="00576729" w:rsidRDefault="00576729" w:rsidP="004D684C">
      <w:pPr>
        <w:ind w:left="720"/>
      </w:pPr>
      <w:r w:rsidRPr="00576729">
        <w:t>Organismo de acceso a los datos sanitarios. </w:t>
      </w:r>
      <w:r w:rsidR="004D684C">
        <w:t xml:space="preserve">Se añade la organización </w:t>
      </w:r>
      <w:r w:rsidR="009E36B6">
        <w:t>principal</w:t>
      </w:r>
      <w:r w:rsidR="004D684C">
        <w:t xml:space="preserve"> y se añade el nombre y punto de contacto del centro específico.</w:t>
      </w:r>
    </w:p>
    <w:p w14:paraId="01560C62" w14:textId="45FD8D5B" w:rsidR="00886D20" w:rsidRPr="00886D20" w:rsidRDefault="004D684C" w:rsidP="008530F9">
      <w:pPr>
        <w:numPr>
          <w:ilvl w:val="0"/>
          <w:numId w:val="39"/>
        </w:numPr>
      </w:pPr>
      <w:r w:rsidRPr="00576729">
        <w:rPr>
          <w:b/>
          <w:bCs/>
        </w:rPr>
        <w:t>¿</w:t>
      </w:r>
      <w:r>
        <w:rPr>
          <w:b/>
          <w:bCs/>
        </w:rPr>
        <w:t xml:space="preserve">Se pueden añadir </w:t>
      </w:r>
      <w:r w:rsidR="00886D20">
        <w:rPr>
          <w:b/>
          <w:bCs/>
        </w:rPr>
        <w:t xml:space="preserve">personas u organizaciones que no han investigado directamente el conjunto de </w:t>
      </w:r>
      <w:r w:rsidR="00380BB4">
        <w:rPr>
          <w:b/>
          <w:bCs/>
        </w:rPr>
        <w:t>datos,</w:t>
      </w:r>
      <w:r w:rsidR="00886D20">
        <w:rPr>
          <w:b/>
          <w:bCs/>
        </w:rPr>
        <w:t xml:space="preserve"> pero sí que han aportado valor de otra forma como la </w:t>
      </w:r>
      <w:proofErr w:type="spellStart"/>
      <w:r w:rsidR="00886D20">
        <w:rPr>
          <w:b/>
          <w:bCs/>
        </w:rPr>
        <w:t>anonimización</w:t>
      </w:r>
      <w:proofErr w:type="spellEnd"/>
      <w:r w:rsidR="00886D20">
        <w:rPr>
          <w:b/>
          <w:bCs/>
        </w:rPr>
        <w:t xml:space="preserve"> del conjunto de datos</w:t>
      </w:r>
      <w:r w:rsidRPr="00576729">
        <w:rPr>
          <w:b/>
          <w:bCs/>
        </w:rPr>
        <w:t>?</w:t>
      </w:r>
    </w:p>
    <w:p w14:paraId="20E7E11A" w14:textId="671E5188" w:rsidR="004D684C" w:rsidRPr="00886D20" w:rsidRDefault="00886D20" w:rsidP="00886D20">
      <w:pPr>
        <w:ind w:left="720"/>
      </w:pPr>
      <w:r w:rsidRPr="00886D20">
        <w:t>Sí, se debe de añadir al campo de atribuciones cualificadas.</w:t>
      </w:r>
      <w:r w:rsidR="004D684C" w:rsidRPr="00576729">
        <w:t> </w:t>
      </w:r>
    </w:p>
    <w:p w14:paraId="0E805596" w14:textId="77777777" w:rsidR="00DA3736" w:rsidRPr="00576729" w:rsidRDefault="00DA3736" w:rsidP="00DA3736"/>
    <w:p w14:paraId="2434612B" w14:textId="3DFCEC3E" w:rsidR="00264EE9" w:rsidRDefault="0041486C" w:rsidP="00264EE9">
      <w:pPr>
        <w:pStyle w:val="Heading1"/>
      </w:pPr>
      <w:bookmarkStart w:id="11" w:name="_Toc225358564"/>
      <w:r>
        <w:lastRenderedPageBreak/>
        <w:t>7</w:t>
      </w:r>
      <w:r w:rsidR="00264EE9">
        <w:t>.</w:t>
      </w:r>
      <w:bookmarkEnd w:id="11"/>
      <w:r w:rsidR="00152D75">
        <w:t>Anexo</w:t>
      </w:r>
    </w:p>
    <w:p w14:paraId="75E54A3E" w14:textId="67FFFE37" w:rsidR="00152D75" w:rsidRDefault="00152D75" w:rsidP="00152D75">
      <w:pPr>
        <w:rPr>
          <w:lang w:val="es-ES_tradnl"/>
        </w:rPr>
      </w:pPr>
      <w:r>
        <w:rPr>
          <w:lang w:val="es-ES_tradnl"/>
        </w:rPr>
        <w:t xml:space="preserve">1º </w:t>
      </w:r>
      <w:r w:rsidR="00A264BF">
        <w:rPr>
          <w:lang w:val="es-ES_tradnl"/>
        </w:rPr>
        <w:t xml:space="preserve">Enlace a Formulario: </w:t>
      </w:r>
      <w:hyperlink r:id="rId24" w:history="1">
        <w:r w:rsidR="00A264BF" w:rsidRPr="00A264BF">
          <w:rPr>
            <w:rStyle w:val="Hyperlink"/>
          </w:rPr>
          <w:t>Guias_Para_Investigadores.xlsx</w:t>
        </w:r>
      </w:hyperlink>
    </w:p>
    <w:p w14:paraId="34229300" w14:textId="185E0A40" w:rsidR="00152D75" w:rsidRDefault="00353FC3" w:rsidP="00152D75">
      <w:pPr>
        <w:rPr>
          <w:lang w:val="es-ES_tradnl"/>
        </w:rPr>
      </w:pPr>
      <w:r>
        <w:rPr>
          <w:lang w:val="es-ES_tradnl"/>
        </w:rPr>
        <w:t>2</w:t>
      </w:r>
      <w:r w:rsidR="00152D75">
        <w:rPr>
          <w:lang w:val="es-ES_tradnl"/>
        </w:rPr>
        <w:t>º El enlace a</w:t>
      </w:r>
      <w:r w:rsidR="0077781B">
        <w:rPr>
          <w:lang w:val="es-ES_tradnl"/>
        </w:rPr>
        <w:t>l asistente manual</w:t>
      </w:r>
      <w:r w:rsidR="00A264BF">
        <w:rPr>
          <w:lang w:val="es-ES_tradnl"/>
        </w:rPr>
        <w:t xml:space="preserve">: </w:t>
      </w:r>
      <w:hyperlink r:id="rId25" w:history="1">
        <w:r w:rsidR="00991D8E" w:rsidRPr="00991D8E">
          <w:rPr>
            <w:rStyle w:val="Hyperlink"/>
          </w:rPr>
          <w:t xml:space="preserve">Asistente de descripción del conjunto de datos - </w:t>
        </w:r>
        <w:proofErr w:type="spellStart"/>
        <w:r w:rsidR="00991D8E" w:rsidRPr="00991D8E">
          <w:rPr>
            <w:rStyle w:val="Hyperlink"/>
          </w:rPr>
          <w:t>HealthData@EU</w:t>
        </w:r>
        <w:proofErr w:type="spellEnd"/>
      </w:hyperlink>
    </w:p>
    <w:p w14:paraId="4F82E169" w14:textId="4B968472" w:rsidR="00152D75" w:rsidRDefault="00353FC3" w:rsidP="00152D75">
      <w:pPr>
        <w:rPr>
          <w:lang w:val="es-ES_tradnl"/>
        </w:rPr>
      </w:pPr>
      <w:r>
        <w:rPr>
          <w:lang w:val="es-ES_tradnl"/>
        </w:rPr>
        <w:t>3</w:t>
      </w:r>
      <w:r w:rsidR="00152D75">
        <w:rPr>
          <w:lang w:val="es-ES_tradnl"/>
        </w:rPr>
        <w:t>º</w:t>
      </w:r>
      <w:r w:rsidR="00CF161B">
        <w:rPr>
          <w:lang w:val="es-ES_tradnl"/>
        </w:rPr>
        <w:t xml:space="preserve">El anexo del </w:t>
      </w:r>
      <w:proofErr w:type="spellStart"/>
      <w:r w:rsidR="00CF161B">
        <w:rPr>
          <w:lang w:val="es-ES_tradnl"/>
        </w:rPr>
        <w:t>rel</w:t>
      </w:r>
      <w:r w:rsidR="004C45FE">
        <w:rPr>
          <w:lang w:val="es-ES_tradnl"/>
        </w:rPr>
        <w:t>e</w:t>
      </w:r>
      <w:r w:rsidR="00CF161B">
        <w:rPr>
          <w:lang w:val="es-ES_tradnl"/>
        </w:rPr>
        <w:t>ase</w:t>
      </w:r>
      <w:proofErr w:type="spellEnd"/>
      <w:r w:rsidR="00CF161B">
        <w:rPr>
          <w:lang w:val="es-ES_tradnl"/>
        </w:rPr>
        <w:t xml:space="preserve"> 6</w:t>
      </w:r>
      <w:r w:rsidR="00380BB4">
        <w:rPr>
          <w:lang w:val="es-ES_tradnl"/>
        </w:rPr>
        <w:t xml:space="preserve"> del asistente Descriptivo</w:t>
      </w:r>
      <w:r w:rsidR="004C45FE">
        <w:rPr>
          <w:lang w:val="es-ES_tradnl"/>
        </w:rPr>
        <w:t>:</w:t>
      </w:r>
      <w:r w:rsidR="00380BB4">
        <w:rPr>
          <w:lang w:val="es-ES_tradnl"/>
        </w:rPr>
        <w:t xml:space="preserve"> </w:t>
      </w:r>
      <w:hyperlink r:id="rId26" w:history="1">
        <w:proofErr w:type="spellStart"/>
        <w:r w:rsidR="00380BB4" w:rsidRPr="00380BB4">
          <w:rPr>
            <w:rStyle w:val="Hyperlink"/>
          </w:rPr>
          <w:t>HealthDCAT</w:t>
        </w:r>
        <w:proofErr w:type="spellEnd"/>
        <w:r w:rsidR="00380BB4" w:rsidRPr="00380BB4">
          <w:rPr>
            <w:rStyle w:val="Hyperlink"/>
          </w:rPr>
          <w:t xml:space="preserve">-AP </w:t>
        </w:r>
        <w:proofErr w:type="spellStart"/>
        <w:r w:rsidR="00380BB4" w:rsidRPr="00380BB4">
          <w:rPr>
            <w:rStyle w:val="Hyperlink"/>
          </w:rPr>
          <w:t>Release</w:t>
        </w:r>
        <w:proofErr w:type="spellEnd"/>
        <w:r w:rsidR="00380BB4" w:rsidRPr="00380BB4">
          <w:rPr>
            <w:rStyle w:val="Hyperlink"/>
          </w:rPr>
          <w:t xml:space="preserve"> 6</w:t>
        </w:r>
      </w:hyperlink>
    </w:p>
    <w:p w14:paraId="13B2D28A" w14:textId="5976F8C7" w:rsidR="00CF161B" w:rsidRPr="00152D75" w:rsidRDefault="00353FC3" w:rsidP="00152D75">
      <w:r>
        <w:t>4</w:t>
      </w:r>
      <w:r w:rsidR="00CF161B" w:rsidRPr="48C0216F">
        <w:t xml:space="preserve">º </w:t>
      </w:r>
      <w:r w:rsidR="00991D8E" w:rsidRPr="48C0216F">
        <w:t>URL a</w:t>
      </w:r>
      <w:r w:rsidR="00CF161B" w:rsidRPr="48C0216F">
        <w:t xml:space="preserve"> documentación de la herramienta</w:t>
      </w:r>
      <w:r w:rsidR="00991D8E">
        <w:t>:</w:t>
      </w:r>
      <w:r w:rsidR="004C45FE">
        <w:t xml:space="preserve"> </w:t>
      </w:r>
      <w:hyperlink r:id="rId27" w:history="1">
        <w:r w:rsidR="004C45FE" w:rsidRPr="00443CD2">
          <w:rPr>
            <w:rStyle w:val="Hyperlink"/>
            <w:color w:val="auto"/>
          </w:rPr>
          <w:t xml:space="preserve">Documentación - </w:t>
        </w:r>
        <w:proofErr w:type="spellStart"/>
        <w:r w:rsidR="004C45FE" w:rsidRPr="00443CD2">
          <w:rPr>
            <w:rStyle w:val="Hyperlink"/>
            <w:color w:val="auto"/>
          </w:rPr>
          <w:t>HealthData@EU</w:t>
        </w:r>
        <w:proofErr w:type="spellEnd"/>
      </w:hyperlink>
    </w:p>
    <w:sdt>
      <w:sdtPr>
        <w:rPr>
          <w:rFonts w:cstheme="minorBidi"/>
          <w:b w:val="0"/>
          <w:caps w:val="0"/>
          <w:color w:val="191E23" w:themeColor="text1" w:themeShade="80"/>
          <w:spacing w:val="0"/>
          <w:kern w:val="0"/>
          <w:sz w:val="24"/>
          <w:szCs w:val="24"/>
          <w:lang w:val="es-ES"/>
        </w:rPr>
        <w:id w:val="-329445122"/>
        <w:docPartObj>
          <w:docPartGallery w:val="Bibliographies"/>
          <w:docPartUnique/>
        </w:docPartObj>
      </w:sdtPr>
      <w:sdtContent>
        <w:p w14:paraId="0AF93590" w14:textId="55A3B84D" w:rsidR="00152D75" w:rsidRDefault="006835B0">
          <w:pPr>
            <w:pStyle w:val="Heading1"/>
          </w:pPr>
          <w:r>
            <w:t>9</w:t>
          </w:r>
          <w:r w:rsidR="007C7092">
            <w:t>. Bibliografía</w:t>
          </w:r>
        </w:p>
        <w:sdt>
          <w:sdtPr>
            <w:id w:val="111145805"/>
            <w:bibliography/>
          </w:sdtPr>
          <w:sdtContent>
            <w:p w14:paraId="7587BFC9" w14:textId="77777777" w:rsidR="00152D75" w:rsidRDefault="00152D75" w:rsidP="00152D75">
              <w:pPr>
                <w:pStyle w:val="Bibliography"/>
                <w:ind w:left="720" w:hanging="720"/>
                <w:rPr>
                  <w:noProof/>
                  <w:szCs w:val="24"/>
                  <w:lang w:val="es-ES_tradnl"/>
                </w:rPr>
              </w:pPr>
              <w:r>
                <w:fldChar w:fldCharType="begin"/>
              </w:r>
              <w:r>
                <w:instrText xml:space="preserve"> BIBLIOGRAPHY </w:instrText>
              </w:r>
              <w:r>
                <w:fldChar w:fldCharType="separate"/>
              </w:r>
              <w:r>
                <w:rPr>
                  <w:noProof/>
                  <w:lang w:val="es-ES_tradnl"/>
                </w:rPr>
                <w:t xml:space="preserve">Digital, S. G. (s.f.). </w:t>
              </w:r>
              <w:r>
                <w:rPr>
                  <w:i/>
                  <w:iCs/>
                  <w:noProof/>
                  <w:lang w:val="es-ES_tradnl"/>
                </w:rPr>
                <w:t>Catálogo del ENDS</w:t>
              </w:r>
              <w:r>
                <w:rPr>
                  <w:noProof/>
                  <w:lang w:val="es-ES_tradnl"/>
                </w:rPr>
                <w:t>. Obtenido de Espacio Nacional de Datos de Salud (ENDS): https://ends.gob.es/</w:t>
              </w:r>
            </w:p>
            <w:p w14:paraId="73D58B83" w14:textId="77777777" w:rsidR="00152D75" w:rsidRPr="00152D75" w:rsidRDefault="00152D75" w:rsidP="00152D75">
              <w:pPr>
                <w:pStyle w:val="Bibliography"/>
                <w:ind w:left="720" w:hanging="720"/>
                <w:rPr>
                  <w:noProof/>
                  <w:lang w:val="en-US"/>
                </w:rPr>
              </w:pPr>
              <w:r w:rsidRPr="00152D75">
                <w:rPr>
                  <w:noProof/>
                  <w:lang w:val="en-US"/>
                </w:rPr>
                <w:t xml:space="preserve">European Commission. (s.f.). </w:t>
              </w:r>
              <w:r w:rsidRPr="00152D75">
                <w:rPr>
                  <w:i/>
                  <w:iCs/>
                  <w:noProof/>
                  <w:lang w:val="en-US"/>
                </w:rPr>
                <w:t>European Health Data Space (EHDS)</w:t>
              </w:r>
              <w:r w:rsidRPr="00152D75">
                <w:rPr>
                  <w:noProof/>
                  <w:lang w:val="en-US"/>
                </w:rPr>
                <w:t>. Obtenido de European Commission – Health: https://health.ec.europa.eu/ehealth-digital-health-and-care/european-health-data-space-regulation-ehds_en</w:t>
              </w:r>
            </w:p>
            <w:p w14:paraId="6256066A" w14:textId="77777777" w:rsidR="00152D75" w:rsidRDefault="00152D75" w:rsidP="00152D75">
              <w:pPr>
                <w:pStyle w:val="Bibliography"/>
                <w:ind w:left="720" w:hanging="720"/>
                <w:rPr>
                  <w:noProof/>
                  <w:lang w:val="es-ES_tradnl"/>
                </w:rPr>
              </w:pPr>
              <w:r w:rsidRPr="00152D75">
                <w:rPr>
                  <w:noProof/>
                  <w:lang w:val="en-US"/>
                </w:rPr>
                <w:t xml:space="preserve">GO FAIR Initiative. (s.f.). </w:t>
              </w:r>
              <w:r w:rsidRPr="00152D75">
                <w:rPr>
                  <w:i/>
                  <w:iCs/>
                  <w:noProof/>
                  <w:lang w:val="en-US"/>
                </w:rPr>
                <w:t>FAIR Principles</w:t>
              </w:r>
              <w:r w:rsidRPr="00152D75">
                <w:rPr>
                  <w:noProof/>
                  <w:lang w:val="en-US"/>
                </w:rPr>
                <w:t xml:space="preserve">. </w:t>
              </w:r>
              <w:r>
                <w:rPr>
                  <w:noProof/>
                  <w:lang w:val="es-ES_tradnl"/>
                </w:rPr>
                <w:t>Obtenido de GO FAIR: https://www.go-fair.org/fair-principles/</w:t>
              </w:r>
            </w:p>
            <w:p w14:paraId="15888904" w14:textId="7C239A14" w:rsidR="00152D75" w:rsidRDefault="00152D75" w:rsidP="00152D75">
              <w:r>
                <w:rPr>
                  <w:b/>
                  <w:bCs/>
                  <w:noProof/>
                </w:rPr>
                <w:fldChar w:fldCharType="end"/>
              </w:r>
            </w:p>
          </w:sdtContent>
        </w:sdt>
      </w:sdtContent>
    </w:sdt>
    <w:p w14:paraId="0E8A23B0" w14:textId="77777777" w:rsidR="00152D75" w:rsidRPr="00152D75" w:rsidRDefault="00152D75" w:rsidP="00152D75">
      <w:pPr>
        <w:rPr>
          <w:lang w:val="es-ES_tradnl"/>
        </w:rPr>
      </w:pPr>
    </w:p>
    <w:p w14:paraId="15A7CC24" w14:textId="77777777" w:rsidR="00152D75" w:rsidRPr="00152D75" w:rsidRDefault="00152D75" w:rsidP="00152D75">
      <w:pPr>
        <w:rPr>
          <w:lang w:val="es-ES_tradnl"/>
        </w:rPr>
      </w:pPr>
    </w:p>
    <w:sectPr w:rsidR="00152D75" w:rsidRPr="00152D75" w:rsidSect="00EF1D5D">
      <w:footerReference w:type="default" r:id="rId28"/>
      <w:headerReference w:type="first" r:id="rId29"/>
      <w:pgSz w:w="11907" w:h="16839" w:code="9"/>
      <w:pgMar w:top="1276" w:right="1440" w:bottom="1440" w:left="1440" w:header="0"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74966" w14:textId="77777777" w:rsidR="00D94AC3" w:rsidRDefault="00D94AC3" w:rsidP="004654F4">
      <w:pPr>
        <w:spacing w:after="0" w:line="240" w:lineRule="auto"/>
      </w:pPr>
      <w:r>
        <w:separator/>
      </w:r>
    </w:p>
  </w:endnote>
  <w:endnote w:type="continuationSeparator" w:id="0">
    <w:p w14:paraId="5F9A516D" w14:textId="77777777" w:rsidR="00D94AC3" w:rsidRDefault="00D94AC3" w:rsidP="00465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egrita">
    <w:altName w:val="Arial"/>
    <w:panose1 w:val="020B07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de Latin">
    <w:panose1 w:val="020A0A070505050204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131D1C" w14:paraId="47D747FE" w14:textId="77777777" w:rsidTr="6F5448FD">
      <w:trPr>
        <w:trHeight w:val="300"/>
      </w:trPr>
      <w:tc>
        <w:tcPr>
          <w:tcW w:w="3005" w:type="dxa"/>
        </w:tcPr>
        <w:p w14:paraId="2F444148" w14:textId="1F44EBF0" w:rsidR="6F5448FD" w:rsidRDefault="6F5448FD" w:rsidP="6F5448FD">
          <w:pPr>
            <w:pStyle w:val="Header"/>
            <w:ind w:left="-115"/>
            <w:jc w:val="left"/>
          </w:pPr>
        </w:p>
      </w:tc>
      <w:tc>
        <w:tcPr>
          <w:tcW w:w="3005" w:type="dxa"/>
        </w:tcPr>
        <w:p w14:paraId="2838F7E1" w14:textId="390860AD" w:rsidR="6F5448FD" w:rsidRDefault="6F5448FD" w:rsidP="6F5448FD">
          <w:pPr>
            <w:pStyle w:val="Header"/>
            <w:jc w:val="center"/>
          </w:pPr>
        </w:p>
      </w:tc>
      <w:tc>
        <w:tcPr>
          <w:tcW w:w="3005" w:type="dxa"/>
        </w:tcPr>
        <w:p w14:paraId="6019581D" w14:textId="54B101C7" w:rsidR="6F5448FD" w:rsidRDefault="6F5448FD" w:rsidP="6F5448FD">
          <w:pPr>
            <w:pStyle w:val="Header"/>
            <w:ind w:right="-115"/>
            <w:jc w:val="right"/>
          </w:pPr>
        </w:p>
      </w:tc>
    </w:tr>
  </w:tbl>
  <w:p w14:paraId="4625E19F" w14:textId="1190EF16" w:rsidR="6F5448FD" w:rsidRDefault="6F5448FD" w:rsidP="6F5448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497F1" w14:textId="2BBE1EFB" w:rsidR="00CF0EB7" w:rsidRDefault="00CF330D">
    <w:pPr>
      <w:pStyle w:val="Footer"/>
    </w:pPr>
    <w:r w:rsidRPr="00CF330D">
      <w:rPr>
        <w:b/>
        <w:bCs/>
        <w:noProof/>
        <w:sz w:val="20"/>
        <w:szCs w:val="16"/>
      </w:rPr>
      <mc:AlternateContent>
        <mc:Choice Requires="wpg">
          <w:drawing>
            <wp:anchor distT="0" distB="0" distL="114300" distR="114300" simplePos="0" relativeHeight="251658244" behindDoc="0" locked="0" layoutInCell="1" allowOverlap="1" wp14:anchorId="06A4078C" wp14:editId="61BC4978">
              <wp:simplePos x="0" y="0"/>
              <wp:positionH relativeFrom="column">
                <wp:posOffset>481350</wp:posOffset>
              </wp:positionH>
              <wp:positionV relativeFrom="paragraph">
                <wp:posOffset>58954</wp:posOffset>
              </wp:positionV>
              <wp:extent cx="4712970" cy="245110"/>
              <wp:effectExtent l="0" t="0" r="0" b="2540"/>
              <wp:wrapNone/>
              <wp:docPr id="3" name="Grupo 8"/>
              <wp:cNvGraphicFramePr/>
              <a:graphic xmlns:a="http://schemas.openxmlformats.org/drawingml/2006/main">
                <a:graphicData uri="http://schemas.microsoft.com/office/word/2010/wordprocessingGroup">
                  <wpg:wgp>
                    <wpg:cNvGrpSpPr/>
                    <wpg:grpSpPr>
                      <a:xfrm>
                        <a:off x="0" y="0"/>
                        <a:ext cx="4712970" cy="245110"/>
                        <a:chOff x="0" y="0"/>
                        <a:chExt cx="11722896" cy="610739"/>
                      </a:xfrm>
                    </wpg:grpSpPr>
                    <pic:pic xmlns:pic="http://schemas.openxmlformats.org/drawingml/2006/picture">
                      <pic:nvPicPr>
                        <pic:cNvPr id="4" name="Gráfico 12"/>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085023" cy="610739"/>
                        </a:xfrm>
                        <a:prstGeom prst="rect">
                          <a:avLst/>
                        </a:prstGeom>
                      </pic:spPr>
                    </pic:pic>
                    <pic:pic xmlns:pic="http://schemas.openxmlformats.org/drawingml/2006/picture">
                      <pic:nvPicPr>
                        <pic:cNvPr id="5" name="Imagen 5" descr="Texto&#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2237425" y="59351"/>
                          <a:ext cx="1401799" cy="506865"/>
                        </a:xfrm>
                        <a:prstGeom prst="rect">
                          <a:avLst/>
                        </a:prstGeom>
                      </pic:spPr>
                    </pic:pic>
                    <pic:pic xmlns:pic="http://schemas.openxmlformats.org/drawingml/2006/picture">
                      <pic:nvPicPr>
                        <pic:cNvPr id="6" name="Gráfico 23"/>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3791626" y="123914"/>
                          <a:ext cx="1820899" cy="414372"/>
                        </a:xfrm>
                        <a:prstGeom prst="rect">
                          <a:avLst/>
                        </a:prstGeom>
                      </pic:spPr>
                    </pic:pic>
                    <pic:pic xmlns:pic="http://schemas.openxmlformats.org/drawingml/2006/picture">
                      <pic:nvPicPr>
                        <pic:cNvPr id="7" name="Gráfico 24"/>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5811819" y="112205"/>
                          <a:ext cx="1985963" cy="401155"/>
                        </a:xfrm>
                        <a:prstGeom prst="rect">
                          <a:avLst/>
                        </a:prstGeom>
                      </pic:spPr>
                    </pic:pic>
                    <pic:pic xmlns:pic="http://schemas.openxmlformats.org/drawingml/2006/picture">
                      <pic:nvPicPr>
                        <pic:cNvPr id="8" name="Imagen 8" descr="Imagen que contiene Escala de tiempo&#10;&#10;El contenido generado por IA puede ser incorrecto."/>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8038792" y="74112"/>
                          <a:ext cx="2022543" cy="485447"/>
                        </a:xfrm>
                        <a:prstGeom prst="rect">
                          <a:avLst/>
                        </a:prstGeom>
                      </pic:spPr>
                    </pic:pic>
                    <pic:pic xmlns:pic="http://schemas.openxmlformats.org/drawingml/2006/picture">
                      <pic:nvPicPr>
                        <pic:cNvPr id="10" name="Imagen 10" descr="Un letrero azul con letras blancas&#10;&#10;El contenido generado por IA puede ser incorrecto."/>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0138326" y="74966"/>
                          <a:ext cx="1584570" cy="48245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8717FB2" id="Grupo 8" o:spid="_x0000_s1026" style="position:absolute;margin-left:37.9pt;margin-top:4.65pt;width:371.1pt;height:19.3pt;z-index:251658244;mso-width-relative:margin;mso-height-relative:margin" coordsize="117228,6107" o:gfxdata="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QuAAAAAFJnaHRsb25nAAARag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E4QklNBAwAAAAACvIA&#10;AAABAAAAngAAACYAAAHcAABGqAAACtYAGAAB/9j/7QAMQWRvYmVfQ00AAf/uAA5BZG9iZQBkgAAA&#10;AAH/2wCEAAwICAgJCAwJCQwRCwoLERUPDAwPFRgTExUTExgRDAwMDAwMEQwMDAwMDAwMDAwMDAwM&#10;DAwMDAwMDAwMDAwMDAwBDQsLDQ4NEA4OEBQODg4UFA4ODg4UEQwMDAwMEREMDAwMDAwRDAwMDAwM&#10;DAwMDAwMDAwMDAwMDAwMDAwMDAwMDP/AABEIACYAngMBIgACEQEDEQH/3QAEAAr/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3O8VfJtzvFXybc7xV8m3O8VfJtzvFXybc7xV8m3O8VfJtzvFXyb&#10;c7xV8m3O8VfJtzvFXybc7xV8mwJk6Xcr/hbnOKv+FiBJk4K+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2" o:spid="_x0000_s1027" type="#_x0000_t75" style="position:absolute;width:20850;height:6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">
                <v:imagedata r:id="rId10" o:title=""/>
              </v:shape>
              <v:shape id="Imagen 5" o:spid="_x0000_s1028" type="#_x0000_t75" alt="Texto&#10;&#10;El contenido generado por IA puede ser incorrecto." style="position:absolute;left:22374;top:593;width:14018;height:5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">
                <v:imagedata r:id="rId11" o:title="Texto&#10;&#10;El contenido generado por IA puede ser incorrecto"/>
              </v:shape>
              <v:shape id="Gráfico 23" o:spid="_x0000_s1029" type="#_x0000_t75" style="position:absolute;left:37916;top:1239;width:18209;height:4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">
                <v:imagedata r:id="rId12" o:title=""/>
              </v:shape>
              <v:shape id="Gráfico 24" o:spid="_x0000_s1030" type="#_x0000_t75" style="position:absolute;left:58118;top:1122;width:19859;height:4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">
                <v:imagedata r:id="rId13" o:title=""/>
              </v:shape>
              <v:shape id="Imagen 8" o:spid="_x0000_s1031" type="#_x0000_t75" alt="Imagen que contiene Escala de tiempo&#10;&#10;El contenido generado por IA puede ser incorrecto." style="position:absolute;left:80387;top:741;width:20226;height:4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">
                <v:imagedata r:id="rId14" o:title="Imagen que contiene Escala de tiempo&#10;&#10;El contenido generado por IA puede ser incorrecto"/>
              </v:shape>
              <v:shape id="Imagen 10" o:spid="_x0000_s1032" type="#_x0000_t75" alt="Un letrero azul con letras blancas&#10;&#10;El contenido generado por IA puede ser incorrecto." style="position:absolute;left:101383;top:749;width:15845;height:4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">
                <v:imagedata r:id="rId15" o:title="Un letrero azul con letras blancas&#10;&#10;El contenido generado por IA puede ser incorrecto"/>
              </v:shape>
            </v:group>
          </w:pict>
        </mc:Fallback>
      </mc:AlternateContent>
    </w:r>
    <w:r w:rsidR="00CF0EB7">
      <w:rPr>
        <w:noProof/>
      </w:rPr>
      <mc:AlternateContent>
        <mc:Choice Requires="wps">
          <w:drawing>
            <wp:anchor distT="0" distB="0" distL="114300" distR="114300" simplePos="0" relativeHeight="251658240" behindDoc="0" locked="0" layoutInCell="1" allowOverlap="1" wp14:anchorId="1AED5B6B" wp14:editId="5EF3C7CE">
              <wp:simplePos x="0" y="0"/>
              <wp:positionH relativeFrom="column">
                <wp:posOffset>-1129553</wp:posOffset>
              </wp:positionH>
              <wp:positionV relativeFrom="paragraph">
                <wp:posOffset>564429</wp:posOffset>
              </wp:positionV>
              <wp:extent cx="648038" cy="647873"/>
              <wp:effectExtent l="0" t="0" r="0" b="0"/>
              <wp:wrapNone/>
              <wp:docPr id="876908137" name="Oval 11">
                <a:extLst xmlns:a="http://schemas.openxmlformats.org/drawingml/2006/main">
                  <a:ext uri="{FF2B5EF4-FFF2-40B4-BE49-F238E27FC236}">
                    <a16:creationId xmlns:a16="http://schemas.microsoft.com/office/drawing/2014/main" id="{2DFBAB85-8A4E-CAC6-5A2E-4AC1738C7824}"/>
                  </a:ext>
                </a:extLst>
              </wp:docPr>
              <wp:cNvGraphicFramePr/>
              <a:graphic xmlns:a="http://schemas.openxmlformats.org/drawingml/2006/main">
                <a:graphicData uri="http://schemas.microsoft.com/office/word/2010/wordprocessingShape">
                  <wps:wsp>
                    <wps:cNvSpPr/>
                    <wps:spPr>
                      <a:xfrm>
                        <a:off x="0" y="0"/>
                        <a:ext cx="648038" cy="647873"/>
                      </a:xfrm>
                      <a:prstGeom prst="ellipse">
                        <a:avLst/>
                      </a:prstGeom>
                      <a:solidFill>
                        <a:schemeClr val="bg1"/>
                      </a:solidFill>
                      <a:ln>
                        <a:noFill/>
                      </a:ln>
                      <a:effectLst/>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oval w14:anchorId="78FD8CF8" id="Oval 11" o:spid="_x0000_s1026" style="position:absolute;margin-left:-88.95pt;margin-top:44.45pt;width:51.05pt;height:5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" fillcolor="white [3212]" stroked="f" strokeweight="2p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E79A" w14:textId="62B6C8DD" w:rsidR="002C3C9B" w:rsidRPr="00AD5536" w:rsidRDefault="0022344F" w:rsidP="009227DA">
    <w:pPr>
      <w:pStyle w:val="Footer"/>
      <w:tabs>
        <w:tab w:val="clear" w:pos="4680"/>
        <w:tab w:val="clear" w:pos="9360"/>
        <w:tab w:val="left" w:pos="5733"/>
      </w:tabs>
      <w:rPr>
        <w:b/>
        <w:bCs/>
        <w:sz w:val="20"/>
        <w:szCs w:val="16"/>
      </w:rPr>
    </w:pPr>
    <w:r w:rsidRPr="0041338D">
      <w:rPr>
        <w:b/>
        <w:bCs/>
        <w:noProof/>
        <w:sz w:val="20"/>
        <w:szCs w:val="16"/>
      </w:rPr>
      <mc:AlternateContent>
        <mc:Choice Requires="wpg">
          <w:drawing>
            <wp:anchor distT="0" distB="0" distL="114300" distR="114300" simplePos="0" relativeHeight="251658245" behindDoc="0" locked="0" layoutInCell="1" allowOverlap="1" wp14:anchorId="25E5B43A" wp14:editId="28ECFA72">
              <wp:simplePos x="0" y="0"/>
              <wp:positionH relativeFrom="column">
                <wp:posOffset>436245</wp:posOffset>
              </wp:positionH>
              <wp:positionV relativeFrom="paragraph">
                <wp:posOffset>227965</wp:posOffset>
              </wp:positionV>
              <wp:extent cx="4713506" cy="245287"/>
              <wp:effectExtent l="0" t="0" r="0" b="2540"/>
              <wp:wrapNone/>
              <wp:docPr id="9" name="Grupo 8">
                <a:extLst xmlns:a="http://schemas.openxmlformats.org/drawingml/2006/main">
                  <a:ext uri="{FF2B5EF4-FFF2-40B4-BE49-F238E27FC236}">
                    <a16:creationId xmlns:a16="http://schemas.microsoft.com/office/drawing/2014/main" id="{9798C545-7201-6B18-ACD1-A1CDA9BAE447}"/>
                  </a:ext>
                </a:extLst>
              </wp:docPr>
              <wp:cNvGraphicFramePr/>
              <a:graphic xmlns:a="http://schemas.openxmlformats.org/drawingml/2006/main">
                <a:graphicData uri="http://schemas.microsoft.com/office/word/2010/wordprocessingGroup">
                  <wpg:wgp>
                    <wpg:cNvGrpSpPr/>
                    <wpg:grpSpPr>
                      <a:xfrm>
                        <a:off x="0" y="0"/>
                        <a:ext cx="4713506" cy="245287"/>
                        <a:chOff x="0" y="0"/>
                        <a:chExt cx="11722896" cy="610739"/>
                      </a:xfrm>
                    </wpg:grpSpPr>
                    <pic:pic xmlns:pic="http://schemas.openxmlformats.org/drawingml/2006/picture">
                      <pic:nvPicPr>
                        <pic:cNvPr id="710563731" name="Gráfico 12">
                          <a:extLst>
                            <a:ext uri="{FF2B5EF4-FFF2-40B4-BE49-F238E27FC236}">
                              <a16:creationId xmlns:a16="http://schemas.microsoft.com/office/drawing/2014/main" id="{5405DA5B-6E86-F29D-002C-3F8583F644CB}"/>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085023" cy="610739"/>
                        </a:xfrm>
                        <a:prstGeom prst="rect">
                          <a:avLst/>
                        </a:prstGeom>
                      </pic:spPr>
                    </pic:pic>
                    <pic:pic xmlns:pic="http://schemas.openxmlformats.org/drawingml/2006/picture">
                      <pic:nvPicPr>
                        <pic:cNvPr id="1584762303" name="Imagen 1584762303" descr="Texto&#10;&#10;El contenido generado por IA puede ser incorrecto.">
                          <a:extLst>
                            <a:ext uri="{FF2B5EF4-FFF2-40B4-BE49-F238E27FC236}">
                              <a16:creationId xmlns:a16="http://schemas.microsoft.com/office/drawing/2014/main" id="{3C287840-BFD9-2B2F-3824-ED54439FFDB5}"/>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2237425" y="59351"/>
                          <a:ext cx="1401799" cy="506865"/>
                        </a:xfrm>
                        <a:prstGeom prst="rect">
                          <a:avLst/>
                        </a:prstGeom>
                      </pic:spPr>
                    </pic:pic>
                    <pic:pic xmlns:pic="http://schemas.openxmlformats.org/drawingml/2006/picture">
                      <pic:nvPicPr>
                        <pic:cNvPr id="463836231" name="Gráfico 23">
                          <a:extLst>
                            <a:ext uri="{FF2B5EF4-FFF2-40B4-BE49-F238E27FC236}">
                              <a16:creationId xmlns:a16="http://schemas.microsoft.com/office/drawing/2014/main" id="{39409F9A-53C3-4ACF-A5FF-26E938FAAA92}"/>
                            </a:ext>
                          </a:extLst>
                        </pic:cNvPr>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3791626" y="123914"/>
                          <a:ext cx="1820899" cy="414372"/>
                        </a:xfrm>
                        <a:prstGeom prst="rect">
                          <a:avLst/>
                        </a:prstGeom>
                      </pic:spPr>
                    </pic:pic>
                    <pic:pic xmlns:pic="http://schemas.openxmlformats.org/drawingml/2006/picture">
                      <pic:nvPicPr>
                        <pic:cNvPr id="797340199" name="Gráfico 24">
                          <a:extLst>
                            <a:ext uri="{FF2B5EF4-FFF2-40B4-BE49-F238E27FC236}">
                              <a16:creationId xmlns:a16="http://schemas.microsoft.com/office/drawing/2014/main" id="{39DA22CF-3FAD-7500-5940-748D41D13AD6}"/>
                            </a:ext>
                          </a:extLst>
                        </pic:cNvPr>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5811819" y="112205"/>
                          <a:ext cx="1985963" cy="401155"/>
                        </a:xfrm>
                        <a:prstGeom prst="rect">
                          <a:avLst/>
                        </a:prstGeom>
                      </pic:spPr>
                    </pic:pic>
                    <pic:pic xmlns:pic="http://schemas.openxmlformats.org/drawingml/2006/picture">
                      <pic:nvPicPr>
                        <pic:cNvPr id="923220654" name="Imagen 923220654" descr="Imagen que contiene Escala de tiempo&#10;&#10;El contenido generado por IA puede ser incorrecto.">
                          <a:extLst>
                            <a:ext uri="{FF2B5EF4-FFF2-40B4-BE49-F238E27FC236}">
                              <a16:creationId xmlns:a16="http://schemas.microsoft.com/office/drawing/2014/main" id="{93C30184-EC9F-A821-AA88-DC0FAC3A8E7B}"/>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8038792" y="74112"/>
                          <a:ext cx="2022543" cy="485447"/>
                        </a:xfrm>
                        <a:prstGeom prst="rect">
                          <a:avLst/>
                        </a:prstGeom>
                      </pic:spPr>
                    </pic:pic>
                    <pic:pic xmlns:pic="http://schemas.openxmlformats.org/drawingml/2006/picture">
                      <pic:nvPicPr>
                        <pic:cNvPr id="1409977369" name="Imagen 1409977369" descr="Un letrero azul con letras blancas&#10;&#10;El contenido generado por IA puede ser incorrecto.">
                          <a:extLst>
                            <a:ext uri="{FF2B5EF4-FFF2-40B4-BE49-F238E27FC236}">
                              <a16:creationId xmlns:a16="http://schemas.microsoft.com/office/drawing/2014/main" id="{1748C0DE-4E62-FF3E-20A5-E93C669E6F01}"/>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10138326" y="74966"/>
                          <a:ext cx="1584570" cy="48245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5CEE737" id="Grupo 8" o:spid="_x0000_s1026" style="position:absolute;margin-left:34.35pt;margin-top:17.95pt;width:371.15pt;height:19.3pt;z-index:251658245;mso-width-relative:margin;mso-height-relative:margin" coordsize="117228,6107" o:gfxdata="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c7xV8m3O8VfJtzvFXybc7xV8m3O8VfJtzvFXybc7xV8m3O8VfJtzvFXybc7xV8m3O8Vf&#10;JtzvFXybAmTpdyv+Fuc4q/4WIEmTg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2" o:spid="_x0000_s1027" type="#_x0000_t75" style="position:absolute;width:20850;height:6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">
                <v:imagedata r:id="rId10" o:title=""/>
              </v:shape>
              <v:shape id="Imagen 1584762303" o:spid="_x0000_s1028" type="#_x0000_t75" alt="Texto&#10;&#10;El contenido generado por IA puede ser incorrecto." style="position:absolute;left:22374;top:593;width:14018;height:5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">
                <v:imagedata r:id="rId11" o:title="Texto&#10;&#10;El contenido generado por IA puede ser incorrecto"/>
              </v:shape>
              <v:shape id="Gráfico 23" o:spid="_x0000_s1029" type="#_x0000_t75" style="position:absolute;left:37916;top:1239;width:18209;height:4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">
                <v:imagedata r:id="rId12" o:title=""/>
              </v:shape>
              <v:shape id="Gráfico 24" o:spid="_x0000_s1030" type="#_x0000_t75" style="position:absolute;left:58118;top:1122;width:19859;height:4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">
                <v:imagedata r:id="rId13" o:title=""/>
              </v:shape>
              <v:shape id="Imagen 923220654" o:spid="_x0000_s1031" type="#_x0000_t75" alt="Imagen que contiene Escala de tiempo&#10;&#10;El contenido generado por IA puede ser incorrecto." style="position:absolute;left:80387;top:741;width:20226;height:48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">
                <v:imagedata r:id="rId14" o:title="Imagen que contiene Escala de tiempo&#10;&#10;El contenido generado por IA puede ser incorrecto"/>
              </v:shape>
              <v:shape id="Imagen 1409977369" o:spid="_x0000_s1032" type="#_x0000_t75" alt="Un letrero azul con letras blancas&#10;&#10;El contenido generado por IA puede ser incorrecto." style="position:absolute;left:101383;top:749;width:15845;height:4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">
                <v:imagedata r:id="rId15" o:title="Un letrero azul con letras blancas&#10;&#10;El contenido generado por IA puede ser incorrecto"/>
              </v:shape>
            </v:group>
          </w:pict>
        </mc:Fallback>
      </mc:AlternateContent>
    </w:r>
    <w:r w:rsidR="00E375C5" w:rsidRPr="00AD5536">
      <w:rPr>
        <w:b/>
        <w:bCs/>
        <w:noProof/>
        <w:sz w:val="20"/>
        <w:szCs w:val="16"/>
      </w:rPr>
      <mc:AlternateContent>
        <mc:Choice Requires="wpg">
          <w:drawing>
            <wp:anchor distT="0" distB="0" distL="114300" distR="114300" simplePos="0" relativeHeight="251658243" behindDoc="0" locked="0" layoutInCell="1" allowOverlap="1" wp14:anchorId="4350358F" wp14:editId="1944AE97">
              <wp:simplePos x="0" y="0"/>
              <wp:positionH relativeFrom="leftMargin">
                <wp:posOffset>7119257</wp:posOffset>
              </wp:positionH>
              <wp:positionV relativeFrom="bottomMargin">
                <wp:posOffset>312601</wp:posOffset>
              </wp:positionV>
              <wp:extent cx="325120" cy="499110"/>
              <wp:effectExtent l="0" t="0" r="0" b="0"/>
              <wp:wrapNone/>
              <wp:docPr id="190863079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5120" cy="499110"/>
                        <a:chOff x="831" y="14292"/>
                        <a:chExt cx="512" cy="786"/>
                      </a:xfrm>
                    </wpg:grpSpPr>
                    <wps:wsp>
                      <wps:cNvPr id="1063073903" name="Rectangle 53"/>
                      <wps:cNvSpPr>
                        <a:spLocks noChangeArrowheads="1"/>
                      </wps:cNvSpPr>
                      <wps:spPr bwMode="auto">
                        <a:xfrm>
                          <a:off x="831" y="14552"/>
                          <a:ext cx="512" cy="526"/>
                        </a:xfrm>
                        <a:prstGeom prst="rect">
                          <a:avLst/>
                        </a:prstGeom>
                        <a:solidFill>
                          <a:srgbClr val="FFCB1B"/>
                        </a:solidFill>
                        <a:ln w="9525">
                          <a:noFill/>
                          <a:miter lim="800000"/>
                          <a:headEnd/>
                          <a:tailEnd/>
                        </a:ln>
                      </wps:spPr>
                      <wps:bodyPr rot="0" vert="horz" wrap="square" lIns="91440" tIns="45720" rIns="91440" bIns="45720" anchor="t" anchorCtr="0" upright="1">
                        <a:noAutofit/>
                      </wps:bodyPr>
                    </wps:wsp>
                    <wps:wsp>
                      <wps:cNvPr id="1389158182" name="Text Box 55"/>
                      <wps:cNvSpPr txBox="1">
                        <a:spLocks noChangeArrowheads="1"/>
                      </wps:cNvSpPr>
                      <wps:spPr bwMode="auto">
                        <a:xfrm>
                          <a:off x="831" y="14292"/>
                          <a:ext cx="512"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39287" w14:textId="77777777" w:rsidR="00AA0978" w:rsidRPr="009227DA" w:rsidRDefault="00AA0978" w:rsidP="00E375C5">
                            <w:pPr>
                              <w:pStyle w:val="Footer"/>
                              <w:jc w:val="center"/>
                              <w:rPr>
                                <w:b/>
                                <w:bCs/>
                                <w:i/>
                                <w:iCs/>
                                <w:color w:val="001E54"/>
                                <w:sz w:val="22"/>
                                <w:szCs w:val="22"/>
                              </w:rPr>
                            </w:pPr>
                            <w:r w:rsidRPr="009227DA">
                              <w:rPr>
                                <w:color w:val="001E54"/>
                                <w:sz w:val="22"/>
                                <w:szCs w:val="22"/>
                              </w:rPr>
                              <w:fldChar w:fldCharType="begin"/>
                            </w:r>
                            <w:r w:rsidRPr="009227DA">
                              <w:rPr>
                                <w:color w:val="001E54"/>
                                <w:sz w:val="22"/>
                                <w:szCs w:val="22"/>
                              </w:rPr>
                              <w:instrText>PAGE    \* MERGEFORMAT</w:instrText>
                            </w:r>
                            <w:r w:rsidRPr="009227DA">
                              <w:rPr>
                                <w:color w:val="001E54"/>
                                <w:sz w:val="22"/>
                                <w:szCs w:val="22"/>
                              </w:rPr>
                              <w:fldChar w:fldCharType="separate"/>
                            </w:r>
                            <w:r w:rsidRPr="009227DA">
                              <w:rPr>
                                <w:b/>
                                <w:bCs/>
                                <w:i/>
                                <w:iCs/>
                                <w:color w:val="001E54"/>
                                <w:sz w:val="22"/>
                                <w:szCs w:val="22"/>
                              </w:rPr>
                              <w:t>2</w:t>
                            </w:r>
                            <w:r w:rsidRPr="009227DA">
                              <w:rPr>
                                <w:b/>
                                <w:bCs/>
                                <w:i/>
                                <w:iCs/>
                                <w:color w:val="001E54"/>
                                <w:sz w:val="22"/>
                                <w:szCs w:val="22"/>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50358F" id="Group 24" o:spid="_x0000_s1027" style="position:absolute;left:0;text-align:left;margin-left:560.55pt;margin-top:24.6pt;width:25.6pt;height:39.3pt;z-index:251658243;mso-position-horizontal-relative:left-margin-area;mso-position-vertical-relative:bottom-margin-area" coordorigin="831,14292" coordsize="512,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">
              <v:rect id="Rectangle 53" o:spid="_x0000_s1028"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" fillcolor="#ffcb1b" stroked="f"/>
              <v:shapetype id="_x0000_t202" coordsize="21600,21600" o:spt="202" path="m,l,21600r21600,l21600,xe">
                <v:stroke joinstyle="miter"/>
                <v:path gradientshapeok="t" o:connecttype="rect"/>
              </v:shapetype>
              <v:shape id="Text Box 55" o:spid="_x0000_s1029" type="#_x0000_t202" style="position:absolute;left:831;top:14292;width:512;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" filled="f" stroked="f">
                <v:textbox inset="4.32pt,0,4.32pt,0">
                  <w:txbxContent>
                    <w:p w14:paraId="77239287" w14:textId="77777777" w:rsidR="00AA0978" w:rsidRPr="009227DA" w:rsidRDefault="00AA0978" w:rsidP="00E375C5">
                      <w:pPr>
                        <w:pStyle w:val="Footer"/>
                        <w:jc w:val="center"/>
                        <w:rPr>
                          <w:b/>
                          <w:bCs/>
                          <w:i/>
                          <w:iCs/>
                          <w:color w:val="001E54"/>
                          <w:sz w:val="22"/>
                          <w:szCs w:val="22"/>
                        </w:rPr>
                      </w:pPr>
                      <w:r w:rsidRPr="009227DA">
                        <w:rPr>
                          <w:color w:val="001E54"/>
                          <w:sz w:val="22"/>
                          <w:szCs w:val="22"/>
                        </w:rPr>
                        <w:fldChar w:fldCharType="begin"/>
                      </w:r>
                      <w:r w:rsidRPr="009227DA">
                        <w:rPr>
                          <w:color w:val="001E54"/>
                          <w:sz w:val="22"/>
                          <w:szCs w:val="22"/>
                        </w:rPr>
                        <w:instrText>PAGE    \* MERGEFORMAT</w:instrText>
                      </w:r>
                      <w:r w:rsidRPr="009227DA">
                        <w:rPr>
                          <w:color w:val="001E54"/>
                          <w:sz w:val="22"/>
                          <w:szCs w:val="22"/>
                        </w:rPr>
                        <w:fldChar w:fldCharType="separate"/>
                      </w:r>
                      <w:r w:rsidRPr="009227DA">
                        <w:rPr>
                          <w:b/>
                          <w:bCs/>
                          <w:i/>
                          <w:iCs/>
                          <w:color w:val="001E54"/>
                          <w:sz w:val="22"/>
                          <w:szCs w:val="22"/>
                        </w:rPr>
                        <w:t>2</w:t>
                      </w:r>
                      <w:r w:rsidRPr="009227DA">
                        <w:rPr>
                          <w:b/>
                          <w:bCs/>
                          <w:i/>
                          <w:iCs/>
                          <w:color w:val="001E54"/>
                          <w:sz w:val="22"/>
                          <w:szCs w:val="22"/>
                        </w:rPr>
                        <w:fldChar w:fldCharType="end"/>
                      </w:r>
                    </w:p>
                  </w:txbxContent>
                </v:textbox>
              </v:shape>
              <w10:wrap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009FD" w14:textId="77777777" w:rsidR="00D94AC3" w:rsidRDefault="00D94AC3" w:rsidP="004654F4">
      <w:pPr>
        <w:spacing w:after="0" w:line="240" w:lineRule="auto"/>
      </w:pPr>
      <w:r>
        <w:separator/>
      </w:r>
    </w:p>
  </w:footnote>
  <w:footnote w:type="continuationSeparator" w:id="0">
    <w:p w14:paraId="4A5853E9" w14:textId="77777777" w:rsidR="00D94AC3" w:rsidRDefault="00D94AC3" w:rsidP="00465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A385" w14:textId="592C2BCE" w:rsidR="009A4069" w:rsidRPr="009A4069" w:rsidRDefault="00AC5839">
    <w:pPr>
      <w:pStyle w:val="Header"/>
    </w:pPr>
    <w:r w:rsidRPr="009A4069">
      <w:rPr>
        <w:noProof/>
      </w:rPr>
      <mc:AlternateContent>
        <mc:Choice Requires="wps">
          <w:drawing>
            <wp:anchor distT="0" distB="0" distL="114300" distR="114300" simplePos="0" relativeHeight="251658242" behindDoc="0" locked="0" layoutInCell="1" allowOverlap="1" wp14:anchorId="0935A68F" wp14:editId="251E75B2">
              <wp:simplePos x="0" y="0"/>
              <wp:positionH relativeFrom="column">
                <wp:posOffset>1132114</wp:posOffset>
              </wp:positionH>
              <wp:positionV relativeFrom="paragraph">
                <wp:posOffset>435429</wp:posOffset>
              </wp:positionV>
              <wp:extent cx="4669972" cy="0"/>
              <wp:effectExtent l="0" t="0" r="0" b="0"/>
              <wp:wrapNone/>
              <wp:docPr id="1696470276" name="Straight Connector 20"/>
              <wp:cNvGraphicFramePr/>
              <a:graphic xmlns:a="http://schemas.openxmlformats.org/drawingml/2006/main">
                <a:graphicData uri="http://schemas.microsoft.com/office/word/2010/wordprocessingShape">
                  <wps:wsp>
                    <wps:cNvCnPr/>
                    <wps:spPr>
                      <a:xfrm>
                        <a:off x="0" y="0"/>
                        <a:ext cx="4669972" cy="0"/>
                      </a:xfrm>
                      <a:prstGeom prst="line">
                        <a:avLst/>
                      </a:prstGeom>
                      <a:ln w="12700">
                        <a:solidFill>
                          <a:srgbClr val="FFCB1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29304A" id="Straight Connector 20"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15pt,34.3pt" to="456.8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" strokecolor="#ffcb1b" strokeweight="1pt"/>
          </w:pict>
        </mc:Fallback>
      </mc:AlternateContent>
    </w:r>
    <w:r w:rsidR="00185056" w:rsidRPr="009A4069">
      <w:rPr>
        <w:noProof/>
      </w:rPr>
      <w:drawing>
        <wp:anchor distT="0" distB="0" distL="114300" distR="114300" simplePos="0" relativeHeight="251658241" behindDoc="0" locked="0" layoutInCell="1" allowOverlap="1" wp14:anchorId="4B6F4332" wp14:editId="1C95F8AB">
          <wp:simplePos x="0" y="0"/>
          <wp:positionH relativeFrom="column">
            <wp:posOffset>-385445</wp:posOffset>
          </wp:positionH>
          <wp:positionV relativeFrom="paragraph">
            <wp:posOffset>144145</wp:posOffset>
          </wp:positionV>
          <wp:extent cx="1593215" cy="484505"/>
          <wp:effectExtent l="0" t="0" r="6985" b="0"/>
          <wp:wrapSquare wrapText="bothSides"/>
          <wp:docPr id="351888656" name="Picture 19"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88656" name="Picture 19" descr="A blue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93215" cy="4845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123CC6" w14:paraId="64F7D940" w14:textId="77777777" w:rsidTr="6F5448FD">
      <w:trPr>
        <w:trHeight w:val="300"/>
      </w:trPr>
      <w:tc>
        <w:tcPr>
          <w:tcW w:w="3005" w:type="dxa"/>
        </w:tcPr>
        <w:p w14:paraId="71CC8C80" w14:textId="4446C7A3" w:rsidR="6F5448FD" w:rsidRDefault="6F5448FD" w:rsidP="6F5448FD">
          <w:pPr>
            <w:pStyle w:val="Header"/>
            <w:ind w:left="-115"/>
            <w:jc w:val="left"/>
          </w:pPr>
        </w:p>
      </w:tc>
      <w:tc>
        <w:tcPr>
          <w:tcW w:w="3005" w:type="dxa"/>
        </w:tcPr>
        <w:p w14:paraId="56EAEA25" w14:textId="248187E5" w:rsidR="6F5448FD" w:rsidRDefault="6F5448FD" w:rsidP="6F5448FD">
          <w:pPr>
            <w:pStyle w:val="Header"/>
            <w:jc w:val="center"/>
          </w:pPr>
        </w:p>
      </w:tc>
      <w:tc>
        <w:tcPr>
          <w:tcW w:w="3005" w:type="dxa"/>
        </w:tcPr>
        <w:p w14:paraId="45AEB464" w14:textId="68FDC4FB" w:rsidR="6F5448FD" w:rsidRDefault="6F5448FD" w:rsidP="6F5448FD">
          <w:pPr>
            <w:pStyle w:val="Header"/>
            <w:ind w:right="-115"/>
            <w:jc w:val="right"/>
          </w:pPr>
        </w:p>
      </w:tc>
    </w:tr>
  </w:tbl>
  <w:p w14:paraId="286D6D40" w14:textId="64BD3C27" w:rsidR="6F5448FD" w:rsidRDefault="6F5448FD" w:rsidP="6F5448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131D1C" w14:paraId="53281CF7" w14:textId="77777777" w:rsidTr="6F5448FD">
      <w:trPr>
        <w:trHeight w:val="300"/>
      </w:trPr>
      <w:tc>
        <w:tcPr>
          <w:tcW w:w="3005" w:type="dxa"/>
        </w:tcPr>
        <w:p w14:paraId="51545A9C" w14:textId="04B6610E" w:rsidR="6F5448FD" w:rsidRDefault="6F5448FD"/>
      </w:tc>
      <w:tc>
        <w:tcPr>
          <w:tcW w:w="3005" w:type="dxa"/>
        </w:tcPr>
        <w:p w14:paraId="76F4C4FB" w14:textId="4CFEBF6C" w:rsidR="6F5448FD" w:rsidRDefault="6F5448FD"/>
      </w:tc>
      <w:tc>
        <w:tcPr>
          <w:tcW w:w="3005" w:type="dxa"/>
        </w:tcPr>
        <w:p w14:paraId="554B76D2" w14:textId="75858EA0" w:rsidR="6F5448FD" w:rsidRDefault="6F5448FD"/>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2BBA"/>
    <w:multiLevelType w:val="hybridMultilevel"/>
    <w:tmpl w:val="6388F326"/>
    <w:lvl w:ilvl="0" w:tplc="9F0056B2">
      <w:start w:val="1"/>
      <w:numFmt w:val="lowerLetter"/>
      <w:pStyle w:val="Listaalfabticaconttulo"/>
      <w:lvlText w:val="%1)"/>
      <w:lvlJc w:val="left"/>
      <w:pPr>
        <w:tabs>
          <w:tab w:val="num" w:pos="425"/>
        </w:tabs>
        <w:ind w:left="425" w:hanging="425"/>
      </w:pPr>
      <w:rPr>
        <w:rFonts w:ascii="Arial Negrita" w:hAnsi="Arial Negrita" w:hint="default"/>
        <w:b/>
        <w:i/>
        <w:caps w:val="0"/>
        <w:strike w:val="0"/>
        <w:dstrike w:val="0"/>
        <w:vanish w:val="0"/>
        <w:color w:val="auto"/>
        <w:spacing w:val="0"/>
        <w:w w:val="100"/>
        <w:kern w:val="0"/>
        <w:position w:val="0"/>
        <w:sz w:val="22"/>
        <w:u w:val="none"/>
        <w:effect w:val="none"/>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5F77BAF"/>
    <w:multiLevelType w:val="hybridMultilevel"/>
    <w:tmpl w:val="B00E7D4E"/>
    <w:lvl w:ilvl="0" w:tplc="AA305DE8">
      <w:start w:val="1"/>
      <w:numFmt w:val="lowerLetter"/>
      <w:pStyle w:val="TablaListaAlfabtica"/>
      <w:lvlText w:val="%1)"/>
      <w:lvlJc w:val="left"/>
      <w:pPr>
        <w:tabs>
          <w:tab w:val="num" w:pos="369"/>
        </w:tabs>
        <w:ind w:left="369" w:hanging="369"/>
      </w:pPr>
      <w:rPr>
        <w:rFonts w:ascii="Arial" w:hAnsi="Arial" w:hint="default"/>
        <w:b w:val="0"/>
        <w:i w:val="0"/>
        <w:caps w:val="0"/>
        <w:strike w:val="0"/>
        <w:dstrike w:val="0"/>
        <w:vanish w:val="0"/>
        <w:color w:val="auto"/>
        <w:spacing w:val="0"/>
        <w:w w:val="100"/>
        <w:kern w:val="0"/>
        <w:position w:val="0"/>
        <w:sz w:val="18"/>
        <w:u w:val="none"/>
        <w:effect w:val="none"/>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98C687E"/>
    <w:multiLevelType w:val="hybridMultilevel"/>
    <w:tmpl w:val="E5BC0298"/>
    <w:lvl w:ilvl="0" w:tplc="0FC67D64">
      <w:start w:val="1"/>
      <w:numFmt w:val="decimal"/>
      <w:pStyle w:val="Listanumricaconttulo"/>
      <w:lvlText w:val="%1."/>
      <w:lvlJc w:val="left"/>
      <w:pPr>
        <w:tabs>
          <w:tab w:val="num" w:pos="425"/>
        </w:tabs>
        <w:ind w:left="425" w:hanging="425"/>
      </w:pPr>
      <w:rPr>
        <w:rFonts w:ascii="Arial Negrita" w:hAnsi="Arial Negrita" w:hint="default"/>
        <w:b/>
        <w:i/>
        <w:caps w:val="0"/>
        <w:strike w:val="0"/>
        <w:dstrike w:val="0"/>
        <w:vanish w:val="0"/>
        <w:color w:val="auto"/>
        <w:spacing w:val="0"/>
        <w:w w:val="100"/>
        <w:kern w:val="0"/>
        <w:position w:val="0"/>
        <w:sz w:val="22"/>
        <w:u w:val="none"/>
        <w:effect w:val="none"/>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B2838A7"/>
    <w:multiLevelType w:val="hybridMultilevel"/>
    <w:tmpl w:val="2D86DE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5714DB"/>
    <w:multiLevelType w:val="multilevel"/>
    <w:tmpl w:val="824C169A"/>
    <w:lvl w:ilvl="0">
      <w:start w:val="1"/>
      <w:numFmt w:val="decimal"/>
      <w:lvlText w:val="%1"/>
      <w:lvlJc w:val="left"/>
      <w:pPr>
        <w:ind w:left="550" w:hanging="550"/>
      </w:pPr>
      <w:rPr>
        <w:rFonts w:hint="default"/>
      </w:rPr>
    </w:lvl>
    <w:lvl w:ilvl="1">
      <w:start w:val="1"/>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F0639F"/>
    <w:multiLevelType w:val="multilevel"/>
    <w:tmpl w:val="1CB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681B56"/>
    <w:multiLevelType w:val="hybridMultilevel"/>
    <w:tmpl w:val="A44EB3A2"/>
    <w:lvl w:ilvl="0" w:tplc="CE16B2E0">
      <w:start w:val="1"/>
      <w:numFmt w:val="decimal"/>
      <w:pStyle w:val="TablaListaNumrica"/>
      <w:lvlText w:val="%1."/>
      <w:lvlJc w:val="left"/>
      <w:pPr>
        <w:tabs>
          <w:tab w:val="num" w:pos="369"/>
        </w:tabs>
        <w:ind w:left="369" w:hanging="369"/>
      </w:pPr>
      <w:rPr>
        <w:rFonts w:ascii="Arial" w:hAnsi="Arial" w:hint="default"/>
        <w:b w:val="0"/>
        <w:i w:val="0"/>
        <w:caps w:val="0"/>
        <w:strike w:val="0"/>
        <w:dstrike w:val="0"/>
        <w:vanish w:val="0"/>
        <w:color w:val="auto"/>
        <w:spacing w:val="0"/>
        <w:w w:val="100"/>
        <w:kern w:val="0"/>
        <w:position w:val="0"/>
        <w:sz w:val="18"/>
        <w:u w:val="none"/>
        <w:effect w:val="none"/>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160C0896"/>
    <w:multiLevelType w:val="hybridMultilevel"/>
    <w:tmpl w:val="0B10B1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7D174A0"/>
    <w:multiLevelType w:val="multilevel"/>
    <w:tmpl w:val="F5EAD2CE"/>
    <w:styleLink w:val="ListaSGNTJ"/>
    <w:lvl w:ilvl="0">
      <w:start w:val="1"/>
      <w:numFmt w:val="bullet"/>
      <w:lvlText w:val=""/>
      <w:lvlJc w:val="left"/>
      <w:pPr>
        <w:ind w:left="720" w:hanging="360"/>
      </w:pPr>
      <w:rPr>
        <w:rFonts w:ascii="Wingdings 2" w:hAnsi="Wingdings 2" w:hint="default"/>
        <w:b/>
        <w:i w:val="0"/>
        <w:caps w:val="0"/>
        <w:strike w:val="0"/>
        <w:dstrike w:val="0"/>
        <w:vanish w:val="0"/>
        <w:color w:val="074E8E" w:themeColor="text2"/>
        <w:spacing w:val="0"/>
        <w:w w:val="100"/>
        <w:kern w:val="0"/>
        <w:position w:val="0"/>
        <w:sz w:val="20"/>
        <w:u w:val="none"/>
        <w:effect w:val="none"/>
        <w:vertAlign w:val="baseline"/>
      </w:rPr>
    </w:lvl>
    <w:lvl w:ilvl="1">
      <w:start w:val="1"/>
      <w:numFmt w:val="bullet"/>
      <w:lvlText w:val="o"/>
      <w:lvlJc w:val="left"/>
      <w:pPr>
        <w:ind w:left="1440" w:hanging="360"/>
      </w:pPr>
      <w:rPr>
        <w:rFonts w:ascii="Courier New" w:hAnsi="Courier New" w:hint="default"/>
        <w:color w:val="074E8E" w:themeColor="text2"/>
      </w:rPr>
    </w:lvl>
    <w:lvl w:ilvl="2">
      <w:start w:val="1"/>
      <w:numFmt w:val="bullet"/>
      <w:lvlText w:val=""/>
      <w:lvlJc w:val="left"/>
      <w:pPr>
        <w:ind w:left="2160" w:hanging="360"/>
      </w:pPr>
      <w:rPr>
        <w:rFonts w:ascii="Wingdings" w:hAnsi="Wingdings" w:hint="default"/>
        <w:color w:val="074E8E" w:themeColor="text2"/>
      </w:rPr>
    </w:lvl>
    <w:lvl w:ilvl="3">
      <w:start w:val="1"/>
      <w:numFmt w:val="bullet"/>
      <w:lvlText w:val=""/>
      <w:lvlJc w:val="left"/>
      <w:pPr>
        <w:ind w:left="2880" w:hanging="360"/>
      </w:pPr>
      <w:rPr>
        <w:rFonts w:ascii="Symbol" w:hAnsi="Symbol" w:hint="default"/>
        <w:color w:val="074E8E" w:themeColor="text2"/>
      </w:rPr>
    </w:lvl>
    <w:lvl w:ilvl="4">
      <w:start w:val="1"/>
      <w:numFmt w:val="bullet"/>
      <w:lvlText w:val=""/>
      <w:lvlJc w:val="left"/>
      <w:pPr>
        <w:ind w:left="3600" w:hanging="360"/>
      </w:pPr>
      <w:rPr>
        <w:rFonts w:ascii="Wingdings 2" w:hAnsi="Wingdings 2" w:cs="Courier New" w:hint="default"/>
      </w:rPr>
    </w:lvl>
    <w:lvl w:ilvl="5">
      <w:start w:val="1"/>
      <w:numFmt w:val="bullet"/>
      <w:lvlText w:val="o"/>
      <w:lvlJc w:val="left"/>
      <w:pPr>
        <w:ind w:left="4320" w:hanging="360"/>
      </w:pPr>
      <w:rPr>
        <w:rFonts w:ascii="Courier New" w:hAnsi="Courier New" w:hint="default"/>
        <w:color w:val="323C47" w:themeColor="text1"/>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cs="Courier New" w:hint="default"/>
        <w:color w:val="323C47" w:themeColor="text1"/>
      </w:rPr>
    </w:lvl>
    <w:lvl w:ilvl="8">
      <w:start w:val="1"/>
      <w:numFmt w:val="bullet"/>
      <w:lvlText w:val=""/>
      <w:lvlJc w:val="left"/>
      <w:pPr>
        <w:ind w:left="6480" w:hanging="360"/>
      </w:pPr>
      <w:rPr>
        <w:rFonts w:ascii="Symbol" w:hAnsi="Symbol" w:hint="default"/>
        <w:color w:val="00B050" w:themeColor="accent6"/>
      </w:rPr>
    </w:lvl>
  </w:abstractNum>
  <w:abstractNum w:abstractNumId="9" w15:restartNumberingAfterBreak="0">
    <w:nsid w:val="194C244A"/>
    <w:multiLevelType w:val="multilevel"/>
    <w:tmpl w:val="3BE2C0A8"/>
    <w:lvl w:ilvl="0">
      <w:start w:val="1"/>
      <w:numFmt w:val="bullet"/>
      <w:pStyle w:val="TablaVietaNivel1conTtulo"/>
      <w:lvlText w:val=""/>
      <w:lvlJc w:val="left"/>
      <w:pPr>
        <w:tabs>
          <w:tab w:val="num" w:pos="284"/>
        </w:tabs>
        <w:ind w:left="284" w:hanging="284"/>
      </w:pPr>
      <w:rPr>
        <w:rFonts w:ascii="Wingdings 2" w:hAnsi="Wingdings 2" w:hint="default"/>
        <w:b/>
        <w:i w:val="0"/>
        <w:caps w:val="0"/>
        <w:strike w:val="0"/>
        <w:dstrike w:val="0"/>
        <w:vanish w:val="0"/>
        <w:color w:val="074E8E" w:themeColor="text2"/>
        <w:spacing w:val="0"/>
        <w:w w:val="100"/>
        <w:kern w:val="0"/>
        <w:position w:val="0"/>
        <w:sz w:val="20"/>
        <w:u w:val="none"/>
        <w:effect w:val="none"/>
        <w:vertAlign w:val="baseline"/>
      </w:rPr>
    </w:lvl>
    <w:lvl w:ilvl="1">
      <w:start w:val="1"/>
      <w:numFmt w:val="bullet"/>
      <w:lvlText w:val=""/>
      <w:lvlJc w:val="left"/>
      <w:pPr>
        <w:tabs>
          <w:tab w:val="num" w:pos="851"/>
        </w:tabs>
        <w:ind w:left="851" w:hanging="284"/>
      </w:pPr>
      <w:rPr>
        <w:rFonts w:ascii="Wingdings 2" w:hAnsi="Wingdings 2" w:hint="default"/>
        <w:b/>
        <w:i w:val="0"/>
        <w:caps w:val="0"/>
        <w:strike w:val="0"/>
        <w:dstrike w:val="0"/>
        <w:vanish w:val="0"/>
        <w:color w:val="074E8E" w:themeColor="text2"/>
        <w:spacing w:val="0"/>
        <w:w w:val="100"/>
        <w:kern w:val="0"/>
        <w:position w:val="0"/>
        <w:sz w:val="20"/>
        <w:u w:val="none"/>
        <w:effect w:val="none"/>
        <w:vertAlign w:val="baseline"/>
      </w:rPr>
    </w:lvl>
    <w:lvl w:ilvl="2">
      <w:start w:val="1"/>
      <w:numFmt w:val="bullet"/>
      <w:lvlText w:val=""/>
      <w:lvlJc w:val="left"/>
      <w:pPr>
        <w:tabs>
          <w:tab w:val="num" w:pos="1418"/>
        </w:tabs>
        <w:ind w:left="1418" w:hanging="284"/>
      </w:pPr>
      <w:rPr>
        <w:rFonts w:ascii="Wingdings" w:hAnsi="Wingdings" w:hint="default"/>
        <w:color w:val="074E8E" w:themeColor="text2"/>
      </w:rPr>
    </w:lvl>
    <w:lvl w:ilvl="3">
      <w:start w:val="1"/>
      <w:numFmt w:val="bullet"/>
      <w:lvlText w:val=""/>
      <w:lvlJc w:val="left"/>
      <w:pPr>
        <w:tabs>
          <w:tab w:val="num" w:pos="1985"/>
        </w:tabs>
        <w:ind w:left="1985" w:hanging="284"/>
      </w:pPr>
      <w:rPr>
        <w:rFonts w:ascii="Symbol" w:hAnsi="Symbol" w:hint="default"/>
        <w:color w:val="074E8E" w:themeColor="text2"/>
      </w:rPr>
    </w:lvl>
    <w:lvl w:ilvl="4">
      <w:start w:val="1"/>
      <w:numFmt w:val="bullet"/>
      <w:lvlText w:val=""/>
      <w:lvlJc w:val="left"/>
      <w:pPr>
        <w:tabs>
          <w:tab w:val="num" w:pos="2552"/>
        </w:tabs>
        <w:ind w:left="2552" w:hanging="284"/>
      </w:pPr>
      <w:rPr>
        <w:rFonts w:ascii="Wingdings 2" w:hAnsi="Wingdings 2" w:hint="default"/>
        <w:color w:val="323C47" w:themeColor="text1"/>
      </w:rPr>
    </w:lvl>
    <w:lvl w:ilvl="5">
      <w:start w:val="1"/>
      <w:numFmt w:val="bullet"/>
      <w:lvlText w:val="o"/>
      <w:lvlJc w:val="left"/>
      <w:pPr>
        <w:tabs>
          <w:tab w:val="num" w:pos="3119"/>
        </w:tabs>
        <w:ind w:left="3119" w:hanging="284"/>
      </w:pPr>
      <w:rPr>
        <w:rFonts w:ascii="Courier New" w:hAnsi="Courier New" w:hint="default"/>
        <w:color w:val="323C47" w:themeColor="text1"/>
      </w:rPr>
    </w:lvl>
    <w:lvl w:ilvl="6">
      <w:start w:val="1"/>
      <w:numFmt w:val="bullet"/>
      <w:lvlText w:val=""/>
      <w:lvlJc w:val="left"/>
      <w:pPr>
        <w:tabs>
          <w:tab w:val="num" w:pos="3686"/>
        </w:tabs>
        <w:ind w:left="3686" w:hanging="284"/>
      </w:pPr>
      <w:rPr>
        <w:rFonts w:ascii="Wingdings" w:hAnsi="Wingdings" w:hint="default"/>
        <w:color w:val="323C47" w:themeColor="text1"/>
      </w:rPr>
    </w:lvl>
    <w:lvl w:ilvl="7">
      <w:start w:val="1"/>
      <w:numFmt w:val="bullet"/>
      <w:lvlText w:val=""/>
      <w:lvlJc w:val="left"/>
      <w:pPr>
        <w:tabs>
          <w:tab w:val="num" w:pos="4253"/>
        </w:tabs>
        <w:ind w:left="4253" w:hanging="284"/>
      </w:pPr>
      <w:rPr>
        <w:rFonts w:ascii="Symbol" w:hAnsi="Symbol" w:hint="default"/>
        <w:color w:val="323C47" w:themeColor="text1"/>
      </w:rPr>
    </w:lvl>
    <w:lvl w:ilvl="8">
      <w:start w:val="1"/>
      <w:numFmt w:val="bullet"/>
      <w:lvlText w:val=""/>
      <w:lvlJc w:val="left"/>
      <w:pPr>
        <w:tabs>
          <w:tab w:val="num" w:pos="4820"/>
        </w:tabs>
        <w:ind w:left="4820" w:hanging="284"/>
      </w:pPr>
      <w:rPr>
        <w:rFonts w:ascii="Symbol" w:hAnsi="Symbol" w:hint="default"/>
        <w:color w:val="00B050" w:themeColor="accent6"/>
      </w:rPr>
    </w:lvl>
  </w:abstractNum>
  <w:abstractNum w:abstractNumId="10" w15:restartNumberingAfterBreak="0">
    <w:nsid w:val="210D2C20"/>
    <w:multiLevelType w:val="multilevel"/>
    <w:tmpl w:val="E01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8C53B3"/>
    <w:multiLevelType w:val="multilevel"/>
    <w:tmpl w:val="8BC4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5B18CB"/>
    <w:multiLevelType w:val="multilevel"/>
    <w:tmpl w:val="5A724C0E"/>
    <w:lvl w:ilvl="0">
      <w:start w:val="1"/>
      <w:numFmt w:val="bullet"/>
      <w:pStyle w:val="VietaNivel1conTitulo"/>
      <w:lvlText w:val=""/>
      <w:lvlJc w:val="left"/>
      <w:pPr>
        <w:ind w:left="720" w:hanging="360"/>
      </w:pPr>
      <w:rPr>
        <w:rFonts w:ascii="Symbol" w:hAnsi="Symbol" w:hint="default"/>
        <w:b/>
        <w:i w:val="0"/>
        <w:caps w:val="0"/>
        <w:strike w:val="0"/>
        <w:dstrike w:val="0"/>
        <w:vanish w:val="0"/>
        <w:color w:val="0542BD"/>
        <w:spacing w:val="0"/>
        <w:w w:val="100"/>
        <w:kern w:val="0"/>
        <w:position w:val="0"/>
        <w:sz w:val="24"/>
        <w:u w:val="none"/>
        <w:effect w:val="none"/>
        <w:vertAlign w:val="baseline"/>
      </w:rPr>
    </w:lvl>
    <w:lvl w:ilvl="1">
      <w:start w:val="1"/>
      <w:numFmt w:val="bullet"/>
      <w:lvlText w:val="o"/>
      <w:lvlJc w:val="left"/>
      <w:pPr>
        <w:tabs>
          <w:tab w:val="num" w:pos="1134"/>
        </w:tabs>
        <w:ind w:left="1134" w:hanging="283"/>
      </w:pPr>
      <w:rPr>
        <w:rFonts w:ascii="Courier New" w:hAnsi="Courier New" w:hint="default"/>
        <w:color w:val="074E8E" w:themeColor="text2"/>
      </w:rPr>
    </w:lvl>
    <w:lvl w:ilvl="2">
      <w:start w:val="1"/>
      <w:numFmt w:val="bullet"/>
      <w:lvlText w:val=""/>
      <w:lvlJc w:val="left"/>
      <w:pPr>
        <w:tabs>
          <w:tab w:val="num" w:pos="1701"/>
        </w:tabs>
        <w:ind w:left="1701" w:hanging="283"/>
      </w:pPr>
      <w:rPr>
        <w:rFonts w:ascii="Wingdings" w:hAnsi="Wingdings" w:hint="default"/>
        <w:color w:val="074E8E" w:themeColor="text2"/>
      </w:rPr>
    </w:lvl>
    <w:lvl w:ilvl="3">
      <w:start w:val="1"/>
      <w:numFmt w:val="bullet"/>
      <w:pStyle w:val="VietaNivel4conTtulo"/>
      <w:lvlText w:val=""/>
      <w:lvlJc w:val="left"/>
      <w:pPr>
        <w:tabs>
          <w:tab w:val="num" w:pos="2268"/>
        </w:tabs>
        <w:ind w:left="2268" w:hanging="283"/>
      </w:pPr>
      <w:rPr>
        <w:rFonts w:ascii="Symbol" w:hAnsi="Symbol" w:hint="default"/>
        <w:color w:val="074E8E" w:themeColor="text2"/>
      </w:rPr>
    </w:lvl>
    <w:lvl w:ilvl="4">
      <w:start w:val="1"/>
      <w:numFmt w:val="bullet"/>
      <w:pStyle w:val="VietaNivel5conTtulo"/>
      <w:lvlText w:val=""/>
      <w:lvlJc w:val="left"/>
      <w:pPr>
        <w:tabs>
          <w:tab w:val="num" w:pos="2835"/>
        </w:tabs>
        <w:ind w:left="2835" w:hanging="283"/>
      </w:pPr>
      <w:rPr>
        <w:rFonts w:ascii="Wingdings 2" w:hAnsi="Wingdings 2" w:hint="default"/>
      </w:rPr>
    </w:lvl>
    <w:lvl w:ilvl="5">
      <w:start w:val="1"/>
      <w:numFmt w:val="bullet"/>
      <w:pStyle w:val="VietaNivel6conTtulo"/>
      <w:lvlText w:val="o"/>
      <w:lvlJc w:val="left"/>
      <w:pPr>
        <w:tabs>
          <w:tab w:val="num" w:pos="3402"/>
        </w:tabs>
        <w:ind w:left="3402" w:hanging="283"/>
      </w:pPr>
      <w:rPr>
        <w:rFonts w:ascii="Courier New" w:hAnsi="Courier New" w:hint="default"/>
        <w:color w:val="323C47" w:themeColor="text1"/>
      </w:rPr>
    </w:lvl>
    <w:lvl w:ilvl="6">
      <w:start w:val="1"/>
      <w:numFmt w:val="bullet"/>
      <w:pStyle w:val="VietaNivel7conTtulo"/>
      <w:lvlText w:val=""/>
      <w:lvlJc w:val="left"/>
      <w:pPr>
        <w:tabs>
          <w:tab w:val="num" w:pos="3969"/>
        </w:tabs>
        <w:ind w:left="3969" w:hanging="283"/>
      </w:pPr>
      <w:rPr>
        <w:rFonts w:ascii="Wingdings" w:hAnsi="Wingdings" w:hint="default"/>
      </w:rPr>
    </w:lvl>
    <w:lvl w:ilvl="7">
      <w:start w:val="1"/>
      <w:numFmt w:val="bullet"/>
      <w:pStyle w:val="VietaNivel8conTtulo"/>
      <w:lvlText w:val=""/>
      <w:lvlJc w:val="left"/>
      <w:pPr>
        <w:tabs>
          <w:tab w:val="num" w:pos="4536"/>
        </w:tabs>
        <w:ind w:left="4536" w:hanging="283"/>
      </w:pPr>
      <w:rPr>
        <w:rFonts w:ascii="Symbol" w:hAnsi="Symbol" w:hint="default"/>
        <w:color w:val="323C47" w:themeColor="text1"/>
      </w:rPr>
    </w:lvl>
    <w:lvl w:ilvl="8">
      <w:start w:val="1"/>
      <w:numFmt w:val="bullet"/>
      <w:pStyle w:val="VietaNivel9conTtulo"/>
      <w:lvlText w:val=""/>
      <w:lvlJc w:val="left"/>
      <w:pPr>
        <w:tabs>
          <w:tab w:val="num" w:pos="5103"/>
        </w:tabs>
        <w:ind w:left="5103" w:hanging="283"/>
      </w:pPr>
      <w:rPr>
        <w:rFonts w:ascii="Symbol" w:hAnsi="Symbol" w:hint="default"/>
        <w:color w:val="00B050" w:themeColor="accent6"/>
      </w:rPr>
    </w:lvl>
  </w:abstractNum>
  <w:abstractNum w:abstractNumId="13" w15:restartNumberingAfterBreak="0">
    <w:nsid w:val="2B5B7E04"/>
    <w:multiLevelType w:val="multilevel"/>
    <w:tmpl w:val="DF207A80"/>
    <w:lvl w:ilvl="0">
      <w:start w:val="1"/>
      <w:numFmt w:val="bullet"/>
      <w:lvlText w:val=""/>
      <w:lvlJc w:val="left"/>
      <w:pPr>
        <w:tabs>
          <w:tab w:val="num" w:pos="284"/>
        </w:tabs>
        <w:ind w:left="284" w:hanging="284"/>
      </w:pPr>
      <w:rPr>
        <w:rFonts w:ascii="Wingdings 2" w:hAnsi="Wingdings 2" w:hint="default"/>
        <w:b/>
        <w:i w:val="0"/>
        <w:caps w:val="0"/>
        <w:strike w:val="0"/>
        <w:dstrike w:val="0"/>
        <w:vanish w:val="0"/>
        <w:color w:val="074E8E" w:themeColor="text2"/>
        <w:spacing w:val="0"/>
        <w:w w:val="100"/>
        <w:kern w:val="0"/>
        <w:position w:val="0"/>
        <w:sz w:val="20"/>
        <w:u w:val="none"/>
        <w:effect w:val="none"/>
        <w:vertAlign w:val="baseline"/>
      </w:rPr>
    </w:lvl>
    <w:lvl w:ilvl="1">
      <w:start w:val="1"/>
      <w:numFmt w:val="bullet"/>
      <w:pStyle w:val="TablaVietaNivel2conTtulo"/>
      <w:lvlText w:val="o"/>
      <w:lvlJc w:val="left"/>
      <w:pPr>
        <w:tabs>
          <w:tab w:val="num" w:pos="851"/>
        </w:tabs>
        <w:ind w:left="851" w:hanging="284"/>
      </w:pPr>
      <w:rPr>
        <w:rFonts w:ascii="Courier New" w:hAnsi="Courier New" w:hint="default"/>
        <w:color w:val="074E8E" w:themeColor="text2"/>
      </w:rPr>
    </w:lvl>
    <w:lvl w:ilvl="2">
      <w:start w:val="1"/>
      <w:numFmt w:val="bullet"/>
      <w:pStyle w:val="TablaVietaNivel3conTtulo"/>
      <w:lvlText w:val=""/>
      <w:lvlJc w:val="left"/>
      <w:pPr>
        <w:tabs>
          <w:tab w:val="num" w:pos="1418"/>
        </w:tabs>
        <w:ind w:left="1418" w:hanging="284"/>
      </w:pPr>
      <w:rPr>
        <w:rFonts w:ascii="Wingdings" w:hAnsi="Wingdings" w:hint="default"/>
        <w:color w:val="074E8E" w:themeColor="text2"/>
      </w:rPr>
    </w:lvl>
    <w:lvl w:ilvl="3">
      <w:start w:val="1"/>
      <w:numFmt w:val="bullet"/>
      <w:pStyle w:val="TablaVietaNivel4conTtulo"/>
      <w:lvlText w:val=""/>
      <w:lvlJc w:val="left"/>
      <w:pPr>
        <w:tabs>
          <w:tab w:val="num" w:pos="1985"/>
        </w:tabs>
        <w:ind w:left="1985" w:hanging="284"/>
      </w:pPr>
      <w:rPr>
        <w:rFonts w:ascii="Symbol" w:hAnsi="Symbol" w:hint="default"/>
        <w:color w:val="074E8E" w:themeColor="text2"/>
      </w:rPr>
    </w:lvl>
    <w:lvl w:ilvl="4">
      <w:start w:val="1"/>
      <w:numFmt w:val="bullet"/>
      <w:pStyle w:val="TablaVietaNivel5conTtulo"/>
      <w:lvlText w:val=""/>
      <w:lvlJc w:val="left"/>
      <w:pPr>
        <w:tabs>
          <w:tab w:val="num" w:pos="2552"/>
        </w:tabs>
        <w:ind w:left="2552" w:hanging="284"/>
      </w:pPr>
      <w:rPr>
        <w:rFonts w:ascii="Wingdings 2" w:hAnsi="Wingdings 2" w:hint="default"/>
        <w:color w:val="323C47" w:themeColor="text1"/>
      </w:rPr>
    </w:lvl>
    <w:lvl w:ilvl="5">
      <w:start w:val="1"/>
      <w:numFmt w:val="bullet"/>
      <w:pStyle w:val="TablaVietaNivel6conTtulo"/>
      <w:lvlText w:val="o"/>
      <w:lvlJc w:val="left"/>
      <w:pPr>
        <w:tabs>
          <w:tab w:val="num" w:pos="3119"/>
        </w:tabs>
        <w:ind w:left="3119" w:hanging="284"/>
      </w:pPr>
      <w:rPr>
        <w:rFonts w:ascii="Courier New" w:hAnsi="Courier New" w:hint="default"/>
        <w:color w:val="323C47" w:themeColor="text1"/>
      </w:rPr>
    </w:lvl>
    <w:lvl w:ilvl="6">
      <w:start w:val="1"/>
      <w:numFmt w:val="bullet"/>
      <w:pStyle w:val="TablaVietaNivel7conTutlo"/>
      <w:lvlText w:val=""/>
      <w:lvlJc w:val="left"/>
      <w:pPr>
        <w:tabs>
          <w:tab w:val="num" w:pos="3686"/>
        </w:tabs>
        <w:ind w:left="3686" w:hanging="284"/>
      </w:pPr>
      <w:rPr>
        <w:rFonts w:ascii="Wingdings" w:hAnsi="Wingdings" w:hint="default"/>
        <w:color w:val="323C47" w:themeColor="text1"/>
      </w:rPr>
    </w:lvl>
    <w:lvl w:ilvl="7">
      <w:start w:val="1"/>
      <w:numFmt w:val="bullet"/>
      <w:lvlText w:val=""/>
      <w:lvlJc w:val="left"/>
      <w:pPr>
        <w:tabs>
          <w:tab w:val="num" w:pos="4253"/>
        </w:tabs>
        <w:ind w:left="4253" w:hanging="284"/>
      </w:pPr>
      <w:rPr>
        <w:rFonts w:ascii="Symbol" w:hAnsi="Symbol" w:hint="default"/>
        <w:color w:val="323C47" w:themeColor="text1"/>
      </w:rPr>
    </w:lvl>
    <w:lvl w:ilvl="8">
      <w:start w:val="1"/>
      <w:numFmt w:val="bullet"/>
      <w:pStyle w:val="TablaVietaNivel9conTtulo"/>
      <w:lvlText w:val=""/>
      <w:lvlJc w:val="left"/>
      <w:pPr>
        <w:tabs>
          <w:tab w:val="num" w:pos="4820"/>
        </w:tabs>
        <w:ind w:left="4820" w:hanging="284"/>
      </w:pPr>
      <w:rPr>
        <w:rFonts w:ascii="Symbol" w:hAnsi="Symbol" w:hint="default"/>
        <w:color w:val="00B050" w:themeColor="accent6"/>
      </w:rPr>
    </w:lvl>
  </w:abstractNum>
  <w:abstractNum w:abstractNumId="14" w15:restartNumberingAfterBreak="0">
    <w:nsid w:val="2C9223A3"/>
    <w:multiLevelType w:val="multilevel"/>
    <w:tmpl w:val="F3828832"/>
    <w:styleLink w:val="Estilo1"/>
    <w:lvl w:ilvl="0">
      <w:start w:val="1"/>
      <w:numFmt w:val="bullet"/>
      <w:lvlText w:val=""/>
      <w:lvlJc w:val="left"/>
      <w:pPr>
        <w:ind w:left="720" w:hanging="360"/>
      </w:pPr>
      <w:rPr>
        <w:rFonts w:ascii="Wingdings 2" w:hAnsi="Wingdings 2" w:hint="default"/>
        <w:b/>
        <w:i w:val="0"/>
        <w:caps w:val="0"/>
        <w:strike w:val="0"/>
        <w:dstrike w:val="0"/>
        <w:vanish w:val="0"/>
        <w:color w:val="074E8E" w:themeColor="text2"/>
        <w:spacing w:val="0"/>
        <w:w w:val="100"/>
        <w:kern w:val="0"/>
        <w:position w:val="0"/>
        <w:sz w:val="20"/>
        <w:u w:val="none"/>
        <w:effect w:val="none"/>
        <w:vertAlign w:val="baseline"/>
      </w:rPr>
    </w:lvl>
    <w:lvl w:ilvl="1">
      <w:start w:val="1"/>
      <w:numFmt w:val="bullet"/>
      <w:lvlText w:val="o"/>
      <w:lvlJc w:val="left"/>
      <w:pPr>
        <w:ind w:left="1440" w:hanging="360"/>
      </w:pPr>
      <w:rPr>
        <w:rFonts w:ascii="Courier New" w:hAnsi="Courier New" w:hint="default"/>
        <w:color w:val="074E8E" w:themeColor="text2"/>
      </w:rPr>
    </w:lvl>
    <w:lvl w:ilvl="2">
      <w:start w:val="1"/>
      <w:numFmt w:val="bullet"/>
      <w:lvlText w:val=""/>
      <w:lvlJc w:val="left"/>
      <w:pPr>
        <w:ind w:left="2160" w:hanging="360"/>
      </w:pPr>
      <w:rPr>
        <w:rFonts w:ascii="Wingdings" w:hAnsi="Wingdings" w:hint="default"/>
        <w:color w:val="074E8E" w:themeColor="text2"/>
      </w:rPr>
    </w:lvl>
    <w:lvl w:ilvl="3">
      <w:start w:val="1"/>
      <w:numFmt w:val="bullet"/>
      <w:lvlText w:val=""/>
      <w:lvlJc w:val="left"/>
      <w:pPr>
        <w:ind w:left="2880" w:hanging="360"/>
      </w:pPr>
      <w:rPr>
        <w:rFonts w:ascii="Symbol" w:hAnsi="Symbol" w:hint="default"/>
        <w:color w:val="074E8E" w:themeColor="text2"/>
      </w:rPr>
    </w:lvl>
    <w:lvl w:ilvl="4">
      <w:start w:val="1"/>
      <w:numFmt w:val="bullet"/>
      <w:lvlText w:val=""/>
      <w:lvlJc w:val="left"/>
      <w:pPr>
        <w:ind w:left="3600" w:hanging="360"/>
      </w:pPr>
      <w:rPr>
        <w:rFonts w:ascii="Wingdings 2" w:hAnsi="Wingdings 2" w:hint="default"/>
        <w:color w:val="323C47" w:themeColor="text1"/>
      </w:rPr>
    </w:lvl>
    <w:lvl w:ilvl="5">
      <w:start w:val="1"/>
      <w:numFmt w:val="bullet"/>
      <w:lvlText w:val="o"/>
      <w:lvlJc w:val="left"/>
      <w:pPr>
        <w:ind w:left="4320" w:hanging="360"/>
      </w:pPr>
      <w:rPr>
        <w:rFonts w:ascii="Courier New" w:hAnsi="Courier New" w:hint="default"/>
        <w:color w:val="323C47" w:themeColor="text1"/>
      </w:rPr>
    </w:lvl>
    <w:lvl w:ilvl="6">
      <w:start w:val="1"/>
      <w:numFmt w:val="bullet"/>
      <w:lvlText w:val=""/>
      <w:lvlJc w:val="left"/>
      <w:pPr>
        <w:ind w:left="5040" w:hanging="360"/>
      </w:pPr>
      <w:rPr>
        <w:rFonts w:ascii="Wingdings" w:hAnsi="Wingdings" w:hint="default"/>
        <w:color w:val="323C47" w:themeColor="text1"/>
      </w:rPr>
    </w:lvl>
    <w:lvl w:ilvl="7">
      <w:start w:val="1"/>
      <w:numFmt w:val="bullet"/>
      <w:lvlText w:val=""/>
      <w:lvlJc w:val="left"/>
      <w:pPr>
        <w:ind w:left="5760" w:hanging="360"/>
      </w:pPr>
      <w:rPr>
        <w:rFonts w:ascii="Symbol" w:hAnsi="Symbol" w:hint="default"/>
        <w:color w:val="323C47" w:themeColor="text1"/>
      </w:rPr>
    </w:lvl>
    <w:lvl w:ilvl="8">
      <w:start w:val="1"/>
      <w:numFmt w:val="bullet"/>
      <w:lvlText w:val=""/>
      <w:lvlJc w:val="left"/>
      <w:pPr>
        <w:ind w:left="6480" w:hanging="360"/>
      </w:pPr>
      <w:rPr>
        <w:rFonts w:ascii="Symbol" w:hAnsi="Symbol" w:hint="default"/>
        <w:color w:val="00B050" w:themeColor="accent6"/>
      </w:rPr>
    </w:lvl>
  </w:abstractNum>
  <w:abstractNum w:abstractNumId="15" w15:restartNumberingAfterBreak="0">
    <w:nsid w:val="2CE15C51"/>
    <w:multiLevelType w:val="multilevel"/>
    <w:tmpl w:val="2C38A748"/>
    <w:lvl w:ilvl="0">
      <w:start w:val="1"/>
      <w:numFmt w:val="bullet"/>
      <w:pStyle w:val="VietaNivel1"/>
      <w:lvlText w:val=""/>
      <w:lvlJc w:val="left"/>
      <w:pPr>
        <w:ind w:left="717" w:hanging="360"/>
      </w:pPr>
      <w:rPr>
        <w:rFonts w:ascii="Symbol" w:hAnsi="Symbol" w:hint="default"/>
        <w:b/>
        <w:i w:val="0"/>
        <w:caps w:val="0"/>
        <w:strike w:val="0"/>
        <w:dstrike w:val="0"/>
        <w:vanish w:val="0"/>
        <w:color w:val="0542BD"/>
        <w:spacing w:val="0"/>
        <w:w w:val="100"/>
        <w:kern w:val="0"/>
        <w:position w:val="0"/>
        <w:sz w:val="24"/>
        <w:u w:val="none"/>
        <w:effect w:val="none"/>
        <w:vertAlign w:val="baseline"/>
      </w:rPr>
    </w:lvl>
    <w:lvl w:ilvl="1">
      <w:start w:val="1"/>
      <w:numFmt w:val="bullet"/>
      <w:lvlText w:val="o"/>
      <w:lvlJc w:val="left"/>
      <w:pPr>
        <w:tabs>
          <w:tab w:val="num" w:pos="1134"/>
        </w:tabs>
        <w:ind w:left="1134" w:hanging="283"/>
      </w:pPr>
      <w:rPr>
        <w:rFonts w:ascii="Courier New" w:hAnsi="Courier New" w:hint="default"/>
        <w:color w:val="074E8E" w:themeColor="text2"/>
      </w:rPr>
    </w:lvl>
    <w:lvl w:ilvl="2">
      <w:start w:val="1"/>
      <w:numFmt w:val="bullet"/>
      <w:lvlText w:val=""/>
      <w:lvlJc w:val="left"/>
      <w:pPr>
        <w:tabs>
          <w:tab w:val="num" w:pos="1701"/>
        </w:tabs>
        <w:ind w:left="1701" w:hanging="283"/>
      </w:pPr>
      <w:rPr>
        <w:rFonts w:ascii="Wingdings" w:hAnsi="Wingdings" w:hint="default"/>
        <w:color w:val="074E8E" w:themeColor="text2"/>
      </w:rPr>
    </w:lvl>
    <w:lvl w:ilvl="3">
      <w:start w:val="1"/>
      <w:numFmt w:val="bullet"/>
      <w:pStyle w:val="VietaNivel4"/>
      <w:lvlText w:val=""/>
      <w:lvlJc w:val="left"/>
      <w:pPr>
        <w:tabs>
          <w:tab w:val="num" w:pos="2268"/>
        </w:tabs>
        <w:ind w:left="2268" w:hanging="283"/>
      </w:pPr>
      <w:rPr>
        <w:rFonts w:ascii="Symbol" w:hAnsi="Symbol" w:hint="default"/>
        <w:color w:val="074E8E" w:themeColor="text2"/>
      </w:rPr>
    </w:lvl>
    <w:lvl w:ilvl="4">
      <w:start w:val="1"/>
      <w:numFmt w:val="bullet"/>
      <w:pStyle w:val="VietaNivel5"/>
      <w:lvlText w:val=""/>
      <w:lvlJc w:val="left"/>
      <w:pPr>
        <w:tabs>
          <w:tab w:val="num" w:pos="2835"/>
        </w:tabs>
        <w:ind w:left="2835" w:hanging="283"/>
      </w:pPr>
      <w:rPr>
        <w:rFonts w:ascii="Wingdings 2" w:hAnsi="Wingdings 2" w:hint="default"/>
        <w:color w:val="323C47" w:themeColor="text1"/>
      </w:rPr>
    </w:lvl>
    <w:lvl w:ilvl="5">
      <w:start w:val="1"/>
      <w:numFmt w:val="bullet"/>
      <w:pStyle w:val="VietaNivel6"/>
      <w:lvlText w:val="o"/>
      <w:lvlJc w:val="left"/>
      <w:pPr>
        <w:tabs>
          <w:tab w:val="num" w:pos="3402"/>
        </w:tabs>
        <w:ind w:left="3402" w:hanging="283"/>
      </w:pPr>
      <w:rPr>
        <w:rFonts w:ascii="Courier New" w:hAnsi="Courier New" w:hint="default"/>
        <w:color w:val="323C47" w:themeColor="text1"/>
      </w:rPr>
    </w:lvl>
    <w:lvl w:ilvl="6">
      <w:start w:val="1"/>
      <w:numFmt w:val="bullet"/>
      <w:pStyle w:val="VietaNivel7"/>
      <w:lvlText w:val=""/>
      <w:lvlJc w:val="left"/>
      <w:pPr>
        <w:tabs>
          <w:tab w:val="num" w:pos="3969"/>
        </w:tabs>
        <w:ind w:left="3969" w:hanging="283"/>
      </w:pPr>
      <w:rPr>
        <w:rFonts w:ascii="Wingdings" w:hAnsi="Wingdings" w:hint="default"/>
        <w:color w:val="323C47" w:themeColor="text1"/>
      </w:rPr>
    </w:lvl>
    <w:lvl w:ilvl="7">
      <w:start w:val="1"/>
      <w:numFmt w:val="bullet"/>
      <w:pStyle w:val="VietaNivel8"/>
      <w:lvlText w:val=""/>
      <w:lvlJc w:val="left"/>
      <w:pPr>
        <w:tabs>
          <w:tab w:val="num" w:pos="5103"/>
        </w:tabs>
        <w:ind w:left="5103" w:hanging="283"/>
      </w:pPr>
      <w:rPr>
        <w:rFonts w:ascii="Symbol" w:hAnsi="Symbol" w:hint="default"/>
        <w:color w:val="323C47" w:themeColor="text1"/>
      </w:rPr>
    </w:lvl>
    <w:lvl w:ilvl="8">
      <w:start w:val="1"/>
      <w:numFmt w:val="bullet"/>
      <w:pStyle w:val="VietaNivel9"/>
      <w:lvlText w:val=""/>
      <w:lvlJc w:val="left"/>
      <w:pPr>
        <w:tabs>
          <w:tab w:val="num" w:pos="5670"/>
        </w:tabs>
        <w:ind w:left="5670" w:hanging="283"/>
      </w:pPr>
      <w:rPr>
        <w:rFonts w:ascii="Symbol" w:hAnsi="Symbol" w:hint="default"/>
        <w:color w:val="00B050" w:themeColor="accent6"/>
      </w:rPr>
    </w:lvl>
  </w:abstractNum>
  <w:abstractNum w:abstractNumId="16" w15:restartNumberingAfterBreak="0">
    <w:nsid w:val="2FF80350"/>
    <w:multiLevelType w:val="multilevel"/>
    <w:tmpl w:val="8432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8D6642"/>
    <w:multiLevelType w:val="multilevel"/>
    <w:tmpl w:val="34B8F4DC"/>
    <w:lvl w:ilvl="0">
      <w:start w:val="1"/>
      <w:numFmt w:val="bullet"/>
      <w:pStyle w:val="Textovietanivel1"/>
      <w:lvlText w:val=""/>
      <w:lvlJc w:val="left"/>
      <w:pPr>
        <w:ind w:left="360" w:hanging="360"/>
      </w:pPr>
      <w:rPr>
        <w:rFonts w:ascii="Symbol" w:hAnsi="Symbol" w:hint="default"/>
        <w:b/>
        <w:i w:val="0"/>
        <w:caps w:val="0"/>
        <w:strike w:val="0"/>
        <w:dstrike w:val="0"/>
        <w:vanish w:val="0"/>
        <w:color w:val="0542BD"/>
        <w:spacing w:val="0"/>
        <w:w w:val="100"/>
        <w:kern w:val="0"/>
        <w:position w:val="0"/>
        <w:sz w:val="24"/>
        <w:u w:val="none"/>
        <w:effect w:val="none"/>
        <w:vertAlign w:val="baseline"/>
      </w:rPr>
    </w:lvl>
    <w:lvl w:ilvl="1">
      <w:start w:val="1"/>
      <w:numFmt w:val="bullet"/>
      <w:pStyle w:val="TablaVietaNivel2"/>
      <w:lvlText w:val="o"/>
      <w:lvlJc w:val="left"/>
      <w:pPr>
        <w:tabs>
          <w:tab w:val="num" w:pos="851"/>
        </w:tabs>
        <w:ind w:left="851" w:hanging="284"/>
      </w:pPr>
      <w:rPr>
        <w:rFonts w:ascii="Courier New" w:hAnsi="Courier New" w:hint="default"/>
        <w:color w:val="074E8E" w:themeColor="text2"/>
      </w:rPr>
    </w:lvl>
    <w:lvl w:ilvl="2">
      <w:start w:val="1"/>
      <w:numFmt w:val="bullet"/>
      <w:pStyle w:val="TablaVietaNivel3"/>
      <w:lvlText w:val=""/>
      <w:lvlJc w:val="left"/>
      <w:pPr>
        <w:tabs>
          <w:tab w:val="num" w:pos="1418"/>
        </w:tabs>
        <w:ind w:left="1418" w:hanging="284"/>
      </w:pPr>
      <w:rPr>
        <w:rFonts w:ascii="Wingdings" w:hAnsi="Wingdings" w:hint="default"/>
        <w:color w:val="074E8E" w:themeColor="text2"/>
      </w:rPr>
    </w:lvl>
    <w:lvl w:ilvl="3">
      <w:start w:val="1"/>
      <w:numFmt w:val="bullet"/>
      <w:pStyle w:val="TablaVietaNivel4"/>
      <w:lvlText w:val=""/>
      <w:lvlJc w:val="left"/>
      <w:pPr>
        <w:tabs>
          <w:tab w:val="num" w:pos="1985"/>
        </w:tabs>
        <w:ind w:left="1985" w:hanging="284"/>
      </w:pPr>
      <w:rPr>
        <w:rFonts w:ascii="Symbol" w:hAnsi="Symbol" w:hint="default"/>
        <w:color w:val="074E8E" w:themeColor="text2"/>
      </w:rPr>
    </w:lvl>
    <w:lvl w:ilvl="4">
      <w:start w:val="1"/>
      <w:numFmt w:val="bullet"/>
      <w:pStyle w:val="TablaVietaNivel5"/>
      <w:lvlText w:val=""/>
      <w:lvlJc w:val="left"/>
      <w:pPr>
        <w:tabs>
          <w:tab w:val="num" w:pos="2552"/>
        </w:tabs>
        <w:ind w:left="2552" w:hanging="284"/>
      </w:pPr>
      <w:rPr>
        <w:rFonts w:ascii="Wingdings 2" w:hAnsi="Wingdings 2" w:hint="default"/>
        <w:color w:val="323C47" w:themeColor="text1"/>
      </w:rPr>
    </w:lvl>
    <w:lvl w:ilvl="5">
      <w:start w:val="1"/>
      <w:numFmt w:val="bullet"/>
      <w:pStyle w:val="TablaVietaNivel6"/>
      <w:lvlText w:val="o"/>
      <w:lvlJc w:val="left"/>
      <w:pPr>
        <w:tabs>
          <w:tab w:val="num" w:pos="3119"/>
        </w:tabs>
        <w:ind w:left="3119" w:hanging="284"/>
      </w:pPr>
      <w:rPr>
        <w:rFonts w:ascii="Courier New" w:hAnsi="Courier New" w:hint="default"/>
        <w:color w:val="323C47" w:themeColor="text1"/>
      </w:rPr>
    </w:lvl>
    <w:lvl w:ilvl="6">
      <w:start w:val="1"/>
      <w:numFmt w:val="bullet"/>
      <w:pStyle w:val="TablaVietaNivel7"/>
      <w:lvlText w:val=""/>
      <w:lvlJc w:val="left"/>
      <w:pPr>
        <w:tabs>
          <w:tab w:val="num" w:pos="3686"/>
        </w:tabs>
        <w:ind w:left="3686" w:hanging="284"/>
      </w:pPr>
      <w:rPr>
        <w:rFonts w:ascii="Wingdings" w:hAnsi="Wingdings" w:hint="default"/>
        <w:color w:val="323C47" w:themeColor="text1"/>
      </w:rPr>
    </w:lvl>
    <w:lvl w:ilvl="7">
      <w:start w:val="1"/>
      <w:numFmt w:val="bullet"/>
      <w:pStyle w:val="TablaVietaNivel8conTtulo"/>
      <w:lvlText w:val=""/>
      <w:lvlJc w:val="left"/>
      <w:pPr>
        <w:tabs>
          <w:tab w:val="num" w:pos="4253"/>
        </w:tabs>
        <w:ind w:left="4253" w:hanging="284"/>
      </w:pPr>
      <w:rPr>
        <w:rFonts w:ascii="Symbol" w:hAnsi="Symbol" w:hint="default"/>
        <w:color w:val="323C47" w:themeColor="text1"/>
      </w:rPr>
    </w:lvl>
    <w:lvl w:ilvl="8">
      <w:start w:val="1"/>
      <w:numFmt w:val="bullet"/>
      <w:pStyle w:val="TablaVietaNivel9"/>
      <w:lvlText w:val=""/>
      <w:lvlJc w:val="left"/>
      <w:pPr>
        <w:tabs>
          <w:tab w:val="num" w:pos="4820"/>
        </w:tabs>
        <w:ind w:left="4820" w:hanging="284"/>
      </w:pPr>
      <w:rPr>
        <w:rFonts w:ascii="Symbol" w:hAnsi="Symbol" w:hint="default"/>
        <w:color w:val="00B050" w:themeColor="accent6"/>
      </w:rPr>
    </w:lvl>
  </w:abstractNum>
  <w:abstractNum w:abstractNumId="18" w15:restartNumberingAfterBreak="0">
    <w:nsid w:val="40217A62"/>
    <w:multiLevelType w:val="hybridMultilevel"/>
    <w:tmpl w:val="A7B692A8"/>
    <w:lvl w:ilvl="0" w:tplc="59BA9746">
      <w:start w:val="1"/>
      <w:numFmt w:val="bullet"/>
      <w:pStyle w:val="VietaNivel2"/>
      <w:lvlText w:val=""/>
      <w:lvlJc w:val="left"/>
      <w:pPr>
        <w:ind w:left="1077" w:hanging="360"/>
      </w:pPr>
      <w:rPr>
        <w:rFonts w:ascii="Symbol" w:hAnsi="Symbol" w:hint="default"/>
        <w:color w:val="0542BD"/>
        <w:sz w:val="24"/>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19" w15:restartNumberingAfterBreak="0">
    <w:nsid w:val="404A0D8A"/>
    <w:multiLevelType w:val="hybridMultilevel"/>
    <w:tmpl w:val="CDDA9E8C"/>
    <w:lvl w:ilvl="0" w:tplc="00121B08">
      <w:start w:val="1"/>
      <w:numFmt w:val="bullet"/>
      <w:pStyle w:val="Vietalistanivel3"/>
      <w:lvlText w:val="o"/>
      <w:lvlJc w:val="left"/>
      <w:pPr>
        <w:ind w:left="1854" w:hanging="360"/>
      </w:pPr>
      <w:rPr>
        <w:rFonts w:ascii="Courier New" w:hAnsi="Courier New" w:cs="Courier New" w:hint="default"/>
        <w:color w:val="0542BD"/>
        <w:sz w:val="24"/>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0" w15:restartNumberingAfterBreak="0">
    <w:nsid w:val="444722B5"/>
    <w:multiLevelType w:val="hybridMultilevel"/>
    <w:tmpl w:val="550C3154"/>
    <w:lvl w:ilvl="0" w:tplc="44F83548">
      <w:start w:val="1"/>
      <w:numFmt w:val="bullet"/>
      <w:pStyle w:val="VietaNivel3conTtulo"/>
      <w:lvlText w:val=""/>
      <w:lvlJc w:val="left"/>
      <w:pPr>
        <w:ind w:left="2138" w:hanging="360"/>
      </w:pPr>
      <w:rPr>
        <w:rFonts w:ascii="Symbol" w:hAnsi="Symbol" w:hint="default"/>
        <w:color w:val="0542BD"/>
        <w:sz w:val="24"/>
      </w:rPr>
    </w:lvl>
    <w:lvl w:ilvl="1" w:tplc="0C0A0003" w:tentative="1">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21" w15:restartNumberingAfterBreak="0">
    <w:nsid w:val="444B46D0"/>
    <w:multiLevelType w:val="multilevel"/>
    <w:tmpl w:val="DD2C9AAC"/>
    <w:styleLink w:val="ListaSGNTJ0"/>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14:numForm w14:val="lining"/>
        <w14:numSpacing w14:val="tabular"/>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7B4774B"/>
    <w:multiLevelType w:val="hybridMultilevel"/>
    <w:tmpl w:val="85269D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D062582"/>
    <w:multiLevelType w:val="multilevel"/>
    <w:tmpl w:val="2CA0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0F6C24"/>
    <w:multiLevelType w:val="multilevel"/>
    <w:tmpl w:val="FABC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9E3D03"/>
    <w:multiLevelType w:val="multilevel"/>
    <w:tmpl w:val="CE60E3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0702D80"/>
    <w:multiLevelType w:val="hybridMultilevel"/>
    <w:tmpl w:val="8138C1AE"/>
    <w:lvl w:ilvl="0" w:tplc="5AD2937A">
      <w:start w:val="1"/>
      <w:numFmt w:val="bullet"/>
      <w:pStyle w:val="VietaNivel2conTtulo"/>
      <w:lvlText w:val=""/>
      <w:lvlJc w:val="left"/>
      <w:pPr>
        <w:ind w:left="1571" w:hanging="360"/>
      </w:pPr>
      <w:rPr>
        <w:rFonts w:ascii="Symbol" w:hAnsi="Symbol" w:hint="default"/>
        <w:color w:val="0542BD"/>
        <w:sz w:val="24"/>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27" w15:restartNumberingAfterBreak="0">
    <w:nsid w:val="58C00851"/>
    <w:multiLevelType w:val="multilevel"/>
    <w:tmpl w:val="7108E2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9E322C0"/>
    <w:multiLevelType w:val="hybridMultilevel"/>
    <w:tmpl w:val="57524F30"/>
    <w:lvl w:ilvl="0" w:tplc="5B009464">
      <w:start w:val="1"/>
      <w:numFmt w:val="lowerLetter"/>
      <w:pStyle w:val="Listaalfabtica"/>
      <w:lvlText w:val="%1)"/>
      <w:lvlJc w:val="left"/>
      <w:pPr>
        <w:tabs>
          <w:tab w:val="num" w:pos="425"/>
        </w:tabs>
        <w:ind w:left="425" w:hanging="425"/>
      </w:pPr>
      <w:rPr>
        <w:rFonts w:ascii="Arial" w:hAnsi="Arial" w:hint="default"/>
        <w:b w:val="0"/>
        <w:i w:val="0"/>
        <w:caps w:val="0"/>
        <w:strike w:val="0"/>
        <w:dstrike w:val="0"/>
        <w:vanish w:val="0"/>
        <w:color w:val="auto"/>
        <w:spacing w:val="0"/>
        <w:w w:val="100"/>
        <w:kern w:val="0"/>
        <w:position w:val="0"/>
        <w:sz w:val="22"/>
        <w:u w:val="none"/>
        <w:effect w:val="none"/>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5CC36BBE"/>
    <w:multiLevelType w:val="hybridMultilevel"/>
    <w:tmpl w:val="E750AD52"/>
    <w:lvl w:ilvl="0" w:tplc="BE961B48">
      <w:start w:val="1"/>
      <w:numFmt w:val="bullet"/>
      <w:pStyle w:val="VietaNivel3"/>
      <w:lvlText w:val=""/>
      <w:lvlJc w:val="left"/>
      <w:pPr>
        <w:ind w:left="1077" w:hanging="360"/>
      </w:pPr>
      <w:rPr>
        <w:rFonts w:ascii="Symbol" w:hAnsi="Symbol" w:hint="default"/>
        <w:color w:val="0542BD"/>
        <w:sz w:val="24"/>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30" w15:restartNumberingAfterBreak="0">
    <w:nsid w:val="5EF1161C"/>
    <w:multiLevelType w:val="multilevel"/>
    <w:tmpl w:val="76A049FE"/>
    <w:lvl w:ilvl="0">
      <w:start w:val="1"/>
      <w:numFmt w:val="bullet"/>
      <w:pStyle w:val="TablaVietaNivel1"/>
      <w:lvlText w:val=""/>
      <w:lvlJc w:val="left"/>
      <w:pPr>
        <w:ind w:left="360" w:hanging="360"/>
      </w:pPr>
      <w:rPr>
        <w:rFonts w:ascii="Wingdings 2" w:hAnsi="Wingdings 2" w:hint="default"/>
        <w:color w:val="074E8E" w:themeColor="text2"/>
        <w:sz w:val="22"/>
      </w:rPr>
    </w:lvl>
    <w:lvl w:ilvl="1">
      <w:start w:val="1"/>
      <w:numFmt w:val="bullet"/>
      <w:lvlText w:val=""/>
      <w:lvlJc w:val="left"/>
      <w:pPr>
        <w:ind w:left="720" w:hanging="360"/>
      </w:pPr>
      <w:rPr>
        <w:rFonts w:ascii="Wingdings 2" w:hAnsi="Wingdings 2" w:hint="default"/>
        <w:color w:val="074E8E" w:themeColor="text2"/>
        <w:sz w:val="22"/>
      </w:rPr>
    </w:lvl>
    <w:lvl w:ilvl="2">
      <w:start w:val="1"/>
      <w:numFmt w:val="bullet"/>
      <w:lvlText w:val="-"/>
      <w:lvlJc w:val="left"/>
      <w:pPr>
        <w:ind w:left="1080" w:hanging="360"/>
      </w:pPr>
      <w:rPr>
        <w:rFonts w:ascii="Wide Latin" w:hAnsi="Wide Latin" w:hint="default"/>
        <w:color w:val="074E8E" w:themeColor="text2"/>
        <w:sz w:val="22"/>
      </w:rPr>
    </w:lvl>
    <w:lvl w:ilvl="3">
      <w:start w:val="1"/>
      <w:numFmt w:val="bullet"/>
      <w:lvlText w:val=""/>
      <w:lvlJc w:val="left"/>
      <w:pPr>
        <w:ind w:left="1440" w:hanging="360"/>
      </w:pPr>
      <w:rPr>
        <w:rFonts w:ascii="Wingdings" w:hAnsi="Wingdings" w:hint="default"/>
        <w:color w:val="074E8E" w:themeColor="text2"/>
        <w:sz w:val="22"/>
      </w:rPr>
    </w:lvl>
    <w:lvl w:ilvl="4">
      <w:start w:val="1"/>
      <w:numFmt w:val="bullet"/>
      <w:lvlText w:val=""/>
      <w:lvlJc w:val="left"/>
      <w:pPr>
        <w:ind w:left="1800" w:hanging="360"/>
      </w:pPr>
      <w:rPr>
        <w:rFonts w:ascii="Wingdings 2" w:hAnsi="Wingdings 2" w:hint="default"/>
        <w:color w:val="323C47" w:themeColor="text1"/>
        <w:sz w:val="22"/>
      </w:rPr>
    </w:lvl>
    <w:lvl w:ilvl="5">
      <w:start w:val="1"/>
      <w:numFmt w:val="bullet"/>
      <w:lvlText w:val=""/>
      <w:lvlJc w:val="left"/>
      <w:pPr>
        <w:ind w:left="2160" w:hanging="360"/>
      </w:pPr>
      <w:rPr>
        <w:rFonts w:ascii="Wingdings 2" w:hAnsi="Wingdings 2" w:hint="default"/>
        <w:color w:val="323C47" w:themeColor="text1"/>
        <w:sz w:val="22"/>
      </w:rPr>
    </w:lvl>
    <w:lvl w:ilvl="6">
      <w:start w:val="1"/>
      <w:numFmt w:val="bullet"/>
      <w:lvlText w:val="-"/>
      <w:lvlJc w:val="left"/>
      <w:pPr>
        <w:ind w:left="2520" w:hanging="360"/>
      </w:pPr>
      <w:rPr>
        <w:rFonts w:ascii="Wide Latin" w:hAnsi="Wide Latin" w:hint="default"/>
        <w:color w:val="323C47" w:themeColor="text1"/>
        <w:sz w:val="22"/>
      </w:rPr>
    </w:lvl>
    <w:lvl w:ilvl="7">
      <w:start w:val="1"/>
      <w:numFmt w:val="bullet"/>
      <w:lvlText w:val=""/>
      <w:lvlJc w:val="left"/>
      <w:pPr>
        <w:ind w:left="2880" w:hanging="360"/>
      </w:pPr>
      <w:rPr>
        <w:rFonts w:ascii="Wingdings" w:hAnsi="Wingdings" w:hint="default"/>
        <w:color w:val="323C47" w:themeColor="text1"/>
        <w:sz w:val="22"/>
      </w:rPr>
    </w:lvl>
    <w:lvl w:ilvl="8">
      <w:start w:val="1"/>
      <w:numFmt w:val="bullet"/>
      <w:lvlText w:val=""/>
      <w:lvlJc w:val="left"/>
      <w:pPr>
        <w:ind w:left="3240" w:hanging="360"/>
      </w:pPr>
      <w:rPr>
        <w:rFonts w:ascii="Wingdings 2" w:hAnsi="Wingdings 2" w:hint="default"/>
        <w:color w:val="323C47" w:themeColor="text1"/>
      </w:rPr>
    </w:lvl>
  </w:abstractNum>
  <w:abstractNum w:abstractNumId="31" w15:restartNumberingAfterBreak="0">
    <w:nsid w:val="636616E9"/>
    <w:multiLevelType w:val="multilevel"/>
    <w:tmpl w:val="6382DE24"/>
    <w:lvl w:ilvl="0">
      <w:start w:val="1"/>
      <w:numFmt w:val="none"/>
      <w:lvlText w:val=""/>
      <w:lvlJc w:val="left"/>
      <w:pPr>
        <w:ind w:left="432" w:hanging="432"/>
      </w:pPr>
      <w:rPr>
        <w:rFonts w:hint="default"/>
      </w:rPr>
    </w:lvl>
    <w:lvl w:ilvl="1">
      <w:start w:val="1"/>
      <w:numFmt w:val="decimal"/>
      <w:lvlText w:val="%2"/>
      <w:lvlJc w:val="left"/>
      <w:pPr>
        <w:ind w:left="576" w:hanging="576"/>
      </w:pPr>
      <w:rPr>
        <w:rFonts w:hint="default"/>
        <w:color w:val="0542BD"/>
      </w:rPr>
    </w:lvl>
    <w:lvl w:ilvl="2">
      <w:start w:val="1"/>
      <w:numFmt w:val="none"/>
      <w:pStyle w:val="Heading3"/>
      <w:lvlText w:val=""/>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color w:val="5F5F5F"/>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63D53106"/>
    <w:multiLevelType w:val="hybridMultilevel"/>
    <w:tmpl w:val="D9FE60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60100BC"/>
    <w:multiLevelType w:val="multilevel"/>
    <w:tmpl w:val="CB6C9D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68D80075"/>
    <w:multiLevelType w:val="hybridMultilevel"/>
    <w:tmpl w:val="468611FC"/>
    <w:lvl w:ilvl="0" w:tplc="0C8A847C">
      <w:start w:val="1"/>
      <w:numFmt w:val="bullet"/>
      <w:pStyle w:val="Nivel5lista"/>
      <w:lvlText w:val="o"/>
      <w:lvlJc w:val="left"/>
      <w:pPr>
        <w:ind w:left="2988" w:hanging="360"/>
      </w:pPr>
      <w:rPr>
        <w:rFonts w:ascii="Courier New" w:hAnsi="Courier New" w:hint="default"/>
        <w:color w:val="0542BD"/>
      </w:rPr>
    </w:lvl>
    <w:lvl w:ilvl="1" w:tplc="0C0A0003" w:tentative="1">
      <w:start w:val="1"/>
      <w:numFmt w:val="bullet"/>
      <w:lvlText w:val="o"/>
      <w:lvlJc w:val="left"/>
      <w:pPr>
        <w:ind w:left="3708" w:hanging="360"/>
      </w:pPr>
      <w:rPr>
        <w:rFonts w:ascii="Courier New" w:hAnsi="Courier New" w:cs="Courier New" w:hint="default"/>
      </w:rPr>
    </w:lvl>
    <w:lvl w:ilvl="2" w:tplc="0C0A0005" w:tentative="1">
      <w:start w:val="1"/>
      <w:numFmt w:val="bullet"/>
      <w:lvlText w:val=""/>
      <w:lvlJc w:val="left"/>
      <w:pPr>
        <w:ind w:left="4428" w:hanging="360"/>
      </w:pPr>
      <w:rPr>
        <w:rFonts w:ascii="Wingdings" w:hAnsi="Wingdings" w:hint="default"/>
      </w:rPr>
    </w:lvl>
    <w:lvl w:ilvl="3" w:tplc="0C0A0001" w:tentative="1">
      <w:start w:val="1"/>
      <w:numFmt w:val="bullet"/>
      <w:lvlText w:val=""/>
      <w:lvlJc w:val="left"/>
      <w:pPr>
        <w:ind w:left="5148" w:hanging="360"/>
      </w:pPr>
      <w:rPr>
        <w:rFonts w:ascii="Symbol" w:hAnsi="Symbol" w:hint="default"/>
      </w:rPr>
    </w:lvl>
    <w:lvl w:ilvl="4" w:tplc="0C0A0003" w:tentative="1">
      <w:start w:val="1"/>
      <w:numFmt w:val="bullet"/>
      <w:lvlText w:val="o"/>
      <w:lvlJc w:val="left"/>
      <w:pPr>
        <w:ind w:left="5868" w:hanging="360"/>
      </w:pPr>
      <w:rPr>
        <w:rFonts w:ascii="Courier New" w:hAnsi="Courier New" w:cs="Courier New" w:hint="default"/>
      </w:rPr>
    </w:lvl>
    <w:lvl w:ilvl="5" w:tplc="0C0A0005" w:tentative="1">
      <w:start w:val="1"/>
      <w:numFmt w:val="bullet"/>
      <w:lvlText w:val=""/>
      <w:lvlJc w:val="left"/>
      <w:pPr>
        <w:ind w:left="6588" w:hanging="360"/>
      </w:pPr>
      <w:rPr>
        <w:rFonts w:ascii="Wingdings" w:hAnsi="Wingdings" w:hint="default"/>
      </w:rPr>
    </w:lvl>
    <w:lvl w:ilvl="6" w:tplc="0C0A0001" w:tentative="1">
      <w:start w:val="1"/>
      <w:numFmt w:val="bullet"/>
      <w:lvlText w:val=""/>
      <w:lvlJc w:val="left"/>
      <w:pPr>
        <w:ind w:left="7308" w:hanging="360"/>
      </w:pPr>
      <w:rPr>
        <w:rFonts w:ascii="Symbol" w:hAnsi="Symbol" w:hint="default"/>
      </w:rPr>
    </w:lvl>
    <w:lvl w:ilvl="7" w:tplc="0C0A0003" w:tentative="1">
      <w:start w:val="1"/>
      <w:numFmt w:val="bullet"/>
      <w:lvlText w:val="o"/>
      <w:lvlJc w:val="left"/>
      <w:pPr>
        <w:ind w:left="8028" w:hanging="360"/>
      </w:pPr>
      <w:rPr>
        <w:rFonts w:ascii="Courier New" w:hAnsi="Courier New" w:cs="Courier New" w:hint="default"/>
      </w:rPr>
    </w:lvl>
    <w:lvl w:ilvl="8" w:tplc="0C0A0005" w:tentative="1">
      <w:start w:val="1"/>
      <w:numFmt w:val="bullet"/>
      <w:lvlText w:val=""/>
      <w:lvlJc w:val="left"/>
      <w:pPr>
        <w:ind w:left="8748" w:hanging="360"/>
      </w:pPr>
      <w:rPr>
        <w:rFonts w:ascii="Wingdings" w:hAnsi="Wingdings" w:hint="default"/>
      </w:rPr>
    </w:lvl>
  </w:abstractNum>
  <w:abstractNum w:abstractNumId="35" w15:restartNumberingAfterBreak="0">
    <w:nsid w:val="6CAB3216"/>
    <w:multiLevelType w:val="multilevel"/>
    <w:tmpl w:val="6888A7C0"/>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6" w15:restartNumberingAfterBreak="0">
    <w:nsid w:val="6EA04143"/>
    <w:multiLevelType w:val="hybridMultilevel"/>
    <w:tmpl w:val="8070D51E"/>
    <w:lvl w:ilvl="0" w:tplc="4A90ED66">
      <w:start w:val="1"/>
      <w:numFmt w:val="decimal"/>
      <w:pStyle w:val="Listanumrica"/>
      <w:lvlText w:val="%1."/>
      <w:lvlJc w:val="left"/>
      <w:pPr>
        <w:tabs>
          <w:tab w:val="num" w:pos="425"/>
        </w:tabs>
        <w:ind w:left="425" w:hanging="425"/>
      </w:pPr>
      <w:rPr>
        <w:rFonts w:ascii="Arial" w:hAnsi="Arial" w:hint="default"/>
        <w:b w:val="0"/>
        <w:i w:val="0"/>
        <w:caps w:val="0"/>
        <w:strike w:val="0"/>
        <w:dstrike w:val="0"/>
        <w:vanish w:val="0"/>
        <w:color w:val="auto"/>
        <w:spacing w:val="0"/>
        <w:w w:val="100"/>
        <w:kern w:val="0"/>
        <w:position w:val="0"/>
        <w:sz w:val="22"/>
        <w:u w:val="none"/>
        <w:effect w:val="none"/>
        <w:vertAlign w:val="baseli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714E2055"/>
    <w:multiLevelType w:val="hybridMultilevel"/>
    <w:tmpl w:val="47FC07B8"/>
    <w:lvl w:ilvl="0" w:tplc="077A19B0">
      <w:start w:val="1"/>
      <w:numFmt w:val="bullet"/>
      <w:pStyle w:val="VietaNivel1conTtulo"/>
      <w:lvlText w:val=""/>
      <w:lvlJc w:val="left"/>
      <w:pPr>
        <w:ind w:left="720" w:hanging="360"/>
      </w:pPr>
      <w:rPr>
        <w:rFonts w:ascii="Symbol" w:hAnsi="Symbol" w:hint="default"/>
        <w:color w:val="0542BD"/>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37D5040"/>
    <w:multiLevelType w:val="multilevel"/>
    <w:tmpl w:val="D5F4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5051057">
    <w:abstractNumId w:val="21"/>
  </w:num>
  <w:num w:numId="2" w16cid:durableId="174149864">
    <w:abstractNumId w:val="31"/>
  </w:num>
  <w:num w:numId="3" w16cid:durableId="26566031">
    <w:abstractNumId w:val="8"/>
  </w:num>
  <w:num w:numId="4" w16cid:durableId="2065789082">
    <w:abstractNumId w:val="14"/>
  </w:num>
  <w:num w:numId="5" w16cid:durableId="1529635202">
    <w:abstractNumId w:val="15"/>
  </w:num>
  <w:num w:numId="6" w16cid:durableId="75172840">
    <w:abstractNumId w:val="12"/>
  </w:num>
  <w:num w:numId="7" w16cid:durableId="1092048972">
    <w:abstractNumId w:val="28"/>
  </w:num>
  <w:num w:numId="8" w16cid:durableId="739448477">
    <w:abstractNumId w:val="0"/>
  </w:num>
  <w:num w:numId="9" w16cid:durableId="1908757504">
    <w:abstractNumId w:val="30"/>
  </w:num>
  <w:num w:numId="10" w16cid:durableId="1858041843">
    <w:abstractNumId w:val="36"/>
  </w:num>
  <w:num w:numId="11" w16cid:durableId="237129390">
    <w:abstractNumId w:val="2"/>
  </w:num>
  <w:num w:numId="12" w16cid:durableId="1965310391">
    <w:abstractNumId w:val="1"/>
  </w:num>
  <w:num w:numId="13" w16cid:durableId="827018851">
    <w:abstractNumId w:val="6"/>
  </w:num>
  <w:num w:numId="14" w16cid:durableId="1005009989">
    <w:abstractNumId w:val="13"/>
  </w:num>
  <w:num w:numId="15" w16cid:durableId="814374220">
    <w:abstractNumId w:val="9"/>
  </w:num>
  <w:num w:numId="16" w16cid:durableId="688486460">
    <w:abstractNumId w:val="17"/>
  </w:num>
  <w:num w:numId="17" w16cid:durableId="1872450740">
    <w:abstractNumId w:val="20"/>
  </w:num>
  <w:num w:numId="18" w16cid:durableId="2026398111">
    <w:abstractNumId w:val="29"/>
  </w:num>
  <w:num w:numId="19" w16cid:durableId="1031419132">
    <w:abstractNumId w:val="26"/>
  </w:num>
  <w:num w:numId="20" w16cid:durableId="1598633886">
    <w:abstractNumId w:val="37"/>
  </w:num>
  <w:num w:numId="21" w16cid:durableId="675883773">
    <w:abstractNumId w:val="19"/>
  </w:num>
  <w:num w:numId="22" w16cid:durableId="103547972">
    <w:abstractNumId w:val="34"/>
  </w:num>
  <w:num w:numId="23" w16cid:durableId="379013589">
    <w:abstractNumId w:val="18"/>
  </w:num>
  <w:num w:numId="24" w16cid:durableId="16661251">
    <w:abstractNumId w:val="35"/>
  </w:num>
  <w:num w:numId="25" w16cid:durableId="922254488">
    <w:abstractNumId w:val="4"/>
  </w:num>
  <w:num w:numId="26" w16cid:durableId="2106266824">
    <w:abstractNumId w:val="32"/>
  </w:num>
  <w:num w:numId="27" w16cid:durableId="1549147628">
    <w:abstractNumId w:val="3"/>
  </w:num>
  <w:num w:numId="28" w16cid:durableId="471293838">
    <w:abstractNumId w:val="23"/>
  </w:num>
  <w:num w:numId="29" w16cid:durableId="327757386">
    <w:abstractNumId w:val="10"/>
  </w:num>
  <w:num w:numId="30" w16cid:durableId="274676498">
    <w:abstractNumId w:val="5"/>
  </w:num>
  <w:num w:numId="31" w16cid:durableId="455876064">
    <w:abstractNumId w:val="22"/>
  </w:num>
  <w:num w:numId="32" w16cid:durableId="1375232817">
    <w:abstractNumId w:val="16"/>
  </w:num>
  <w:num w:numId="33" w16cid:durableId="989941880">
    <w:abstractNumId w:val="11"/>
  </w:num>
  <w:num w:numId="34" w16cid:durableId="1958486904">
    <w:abstractNumId w:val="25"/>
  </w:num>
  <w:num w:numId="35" w16cid:durableId="559562047">
    <w:abstractNumId w:val="27"/>
  </w:num>
  <w:num w:numId="36" w16cid:durableId="2054192742">
    <w:abstractNumId w:val="33"/>
  </w:num>
  <w:num w:numId="37" w16cid:durableId="1897736848">
    <w:abstractNumId w:val="7"/>
  </w:num>
  <w:num w:numId="38" w16cid:durableId="1302883941">
    <w:abstractNumId w:val="24"/>
  </w:num>
  <w:num w:numId="39" w16cid:durableId="1859612537">
    <w:abstractNumId w:val="3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ocumentProtection w:edit="readOnly"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23"/>
    <w:rsid w:val="00000070"/>
    <w:rsid w:val="0000081C"/>
    <w:rsid w:val="00000AC5"/>
    <w:rsid w:val="00005B6D"/>
    <w:rsid w:val="00005DE0"/>
    <w:rsid w:val="00005F50"/>
    <w:rsid w:val="0000630E"/>
    <w:rsid w:val="00006925"/>
    <w:rsid w:val="00011A6A"/>
    <w:rsid w:val="00013223"/>
    <w:rsid w:val="00013A53"/>
    <w:rsid w:val="0001584B"/>
    <w:rsid w:val="00020D12"/>
    <w:rsid w:val="00022714"/>
    <w:rsid w:val="00024A0C"/>
    <w:rsid w:val="0002563D"/>
    <w:rsid w:val="000269D1"/>
    <w:rsid w:val="000320BD"/>
    <w:rsid w:val="000324FB"/>
    <w:rsid w:val="00032CF0"/>
    <w:rsid w:val="00036708"/>
    <w:rsid w:val="00036921"/>
    <w:rsid w:val="000409DB"/>
    <w:rsid w:val="000414E8"/>
    <w:rsid w:val="00041C04"/>
    <w:rsid w:val="00042EBF"/>
    <w:rsid w:val="00047AD9"/>
    <w:rsid w:val="0005010B"/>
    <w:rsid w:val="0005036B"/>
    <w:rsid w:val="00051372"/>
    <w:rsid w:val="00051B54"/>
    <w:rsid w:val="00051FEB"/>
    <w:rsid w:val="0005225C"/>
    <w:rsid w:val="00052271"/>
    <w:rsid w:val="00055A7E"/>
    <w:rsid w:val="00057AC6"/>
    <w:rsid w:val="00060437"/>
    <w:rsid w:val="00060BC7"/>
    <w:rsid w:val="00062903"/>
    <w:rsid w:val="00064CE2"/>
    <w:rsid w:val="00065DED"/>
    <w:rsid w:val="00067488"/>
    <w:rsid w:val="00071116"/>
    <w:rsid w:val="00072766"/>
    <w:rsid w:val="00073F70"/>
    <w:rsid w:val="000756B9"/>
    <w:rsid w:val="0007635B"/>
    <w:rsid w:val="00076F64"/>
    <w:rsid w:val="00077F7C"/>
    <w:rsid w:val="00083876"/>
    <w:rsid w:val="00083C9D"/>
    <w:rsid w:val="0008509B"/>
    <w:rsid w:val="0008645A"/>
    <w:rsid w:val="00086D85"/>
    <w:rsid w:val="000878B2"/>
    <w:rsid w:val="00087E4A"/>
    <w:rsid w:val="00090059"/>
    <w:rsid w:val="000907CC"/>
    <w:rsid w:val="00092A2E"/>
    <w:rsid w:val="00092DD6"/>
    <w:rsid w:val="00093EF2"/>
    <w:rsid w:val="00094D65"/>
    <w:rsid w:val="00095A88"/>
    <w:rsid w:val="00095A94"/>
    <w:rsid w:val="0009768F"/>
    <w:rsid w:val="000A2A30"/>
    <w:rsid w:val="000A3A7C"/>
    <w:rsid w:val="000A3D49"/>
    <w:rsid w:val="000A504F"/>
    <w:rsid w:val="000A6AD2"/>
    <w:rsid w:val="000B1918"/>
    <w:rsid w:val="000B2FD5"/>
    <w:rsid w:val="000B3EFD"/>
    <w:rsid w:val="000B46B8"/>
    <w:rsid w:val="000B6D04"/>
    <w:rsid w:val="000C01E4"/>
    <w:rsid w:val="000C1321"/>
    <w:rsid w:val="000C16BA"/>
    <w:rsid w:val="000C25B8"/>
    <w:rsid w:val="000C2ABE"/>
    <w:rsid w:val="000C4879"/>
    <w:rsid w:val="000C4E44"/>
    <w:rsid w:val="000C5707"/>
    <w:rsid w:val="000C589A"/>
    <w:rsid w:val="000C7B0A"/>
    <w:rsid w:val="000D04EE"/>
    <w:rsid w:val="000D09EC"/>
    <w:rsid w:val="000D2250"/>
    <w:rsid w:val="000D4963"/>
    <w:rsid w:val="000D4C31"/>
    <w:rsid w:val="000D50AF"/>
    <w:rsid w:val="000D611B"/>
    <w:rsid w:val="000D64F8"/>
    <w:rsid w:val="000D65BE"/>
    <w:rsid w:val="000D666F"/>
    <w:rsid w:val="000D7596"/>
    <w:rsid w:val="000D75A8"/>
    <w:rsid w:val="000D7E66"/>
    <w:rsid w:val="000E14CB"/>
    <w:rsid w:val="000E33BE"/>
    <w:rsid w:val="000E413E"/>
    <w:rsid w:val="000E7DF6"/>
    <w:rsid w:val="000F036F"/>
    <w:rsid w:val="000F04BF"/>
    <w:rsid w:val="000F18BD"/>
    <w:rsid w:val="000F1B1F"/>
    <w:rsid w:val="000F1B6C"/>
    <w:rsid w:val="000F1D52"/>
    <w:rsid w:val="000F2712"/>
    <w:rsid w:val="000F2E8F"/>
    <w:rsid w:val="000F3396"/>
    <w:rsid w:val="000F3D9E"/>
    <w:rsid w:val="000F3E9A"/>
    <w:rsid w:val="000F4199"/>
    <w:rsid w:val="00101872"/>
    <w:rsid w:val="00102369"/>
    <w:rsid w:val="0010750B"/>
    <w:rsid w:val="001109BA"/>
    <w:rsid w:val="00112940"/>
    <w:rsid w:val="00114BD8"/>
    <w:rsid w:val="00114D30"/>
    <w:rsid w:val="00114D5E"/>
    <w:rsid w:val="00114E21"/>
    <w:rsid w:val="00114FC3"/>
    <w:rsid w:val="001152DF"/>
    <w:rsid w:val="001172E3"/>
    <w:rsid w:val="00117B89"/>
    <w:rsid w:val="00120F74"/>
    <w:rsid w:val="00123CC6"/>
    <w:rsid w:val="001250F4"/>
    <w:rsid w:val="0012529E"/>
    <w:rsid w:val="001255DE"/>
    <w:rsid w:val="00130C8A"/>
    <w:rsid w:val="00131D1C"/>
    <w:rsid w:val="00132093"/>
    <w:rsid w:val="00132AC7"/>
    <w:rsid w:val="00133968"/>
    <w:rsid w:val="00135032"/>
    <w:rsid w:val="0013564C"/>
    <w:rsid w:val="00136062"/>
    <w:rsid w:val="001365E1"/>
    <w:rsid w:val="00146639"/>
    <w:rsid w:val="00146CC3"/>
    <w:rsid w:val="00147707"/>
    <w:rsid w:val="00150D2B"/>
    <w:rsid w:val="00151E39"/>
    <w:rsid w:val="00152D75"/>
    <w:rsid w:val="00153388"/>
    <w:rsid w:val="00155915"/>
    <w:rsid w:val="001559A5"/>
    <w:rsid w:val="00155FAE"/>
    <w:rsid w:val="00160D18"/>
    <w:rsid w:val="0016173A"/>
    <w:rsid w:val="00161982"/>
    <w:rsid w:val="00163301"/>
    <w:rsid w:val="00163724"/>
    <w:rsid w:val="0016379C"/>
    <w:rsid w:val="00164AE2"/>
    <w:rsid w:val="001652F8"/>
    <w:rsid w:val="00165F00"/>
    <w:rsid w:val="001705E3"/>
    <w:rsid w:val="00174BA8"/>
    <w:rsid w:val="0017577D"/>
    <w:rsid w:val="001757B9"/>
    <w:rsid w:val="001761A2"/>
    <w:rsid w:val="001762F5"/>
    <w:rsid w:val="00177AD5"/>
    <w:rsid w:val="00180BF7"/>
    <w:rsid w:val="00180E8C"/>
    <w:rsid w:val="001814D1"/>
    <w:rsid w:val="00185056"/>
    <w:rsid w:val="001860BE"/>
    <w:rsid w:val="0018686B"/>
    <w:rsid w:val="001912F5"/>
    <w:rsid w:val="001914BF"/>
    <w:rsid w:val="001931BD"/>
    <w:rsid w:val="0019362B"/>
    <w:rsid w:val="00194FDF"/>
    <w:rsid w:val="001953AF"/>
    <w:rsid w:val="00195685"/>
    <w:rsid w:val="00197B97"/>
    <w:rsid w:val="001A03F1"/>
    <w:rsid w:val="001A0F1C"/>
    <w:rsid w:val="001A175D"/>
    <w:rsid w:val="001A338B"/>
    <w:rsid w:val="001A5062"/>
    <w:rsid w:val="001A5AA7"/>
    <w:rsid w:val="001A6253"/>
    <w:rsid w:val="001B023B"/>
    <w:rsid w:val="001B164A"/>
    <w:rsid w:val="001B1DA3"/>
    <w:rsid w:val="001B41D3"/>
    <w:rsid w:val="001B655D"/>
    <w:rsid w:val="001C067D"/>
    <w:rsid w:val="001C3A68"/>
    <w:rsid w:val="001C5A23"/>
    <w:rsid w:val="001C6931"/>
    <w:rsid w:val="001D0361"/>
    <w:rsid w:val="001D1023"/>
    <w:rsid w:val="001D31CD"/>
    <w:rsid w:val="001D3470"/>
    <w:rsid w:val="001D3FAD"/>
    <w:rsid w:val="001D7453"/>
    <w:rsid w:val="001E02DB"/>
    <w:rsid w:val="001E1EDA"/>
    <w:rsid w:val="001E24D9"/>
    <w:rsid w:val="001E3B6F"/>
    <w:rsid w:val="001E49B3"/>
    <w:rsid w:val="001E7A0E"/>
    <w:rsid w:val="001F0247"/>
    <w:rsid w:val="001F3799"/>
    <w:rsid w:val="001F7E7A"/>
    <w:rsid w:val="00202440"/>
    <w:rsid w:val="00203FCA"/>
    <w:rsid w:val="00206EBC"/>
    <w:rsid w:val="002070AF"/>
    <w:rsid w:val="002073E8"/>
    <w:rsid w:val="00207BB0"/>
    <w:rsid w:val="00207F36"/>
    <w:rsid w:val="0021013B"/>
    <w:rsid w:val="002111AF"/>
    <w:rsid w:val="002114E6"/>
    <w:rsid w:val="0021192D"/>
    <w:rsid w:val="002145CA"/>
    <w:rsid w:val="00214FB8"/>
    <w:rsid w:val="00215F03"/>
    <w:rsid w:val="002160E5"/>
    <w:rsid w:val="00216426"/>
    <w:rsid w:val="0021765D"/>
    <w:rsid w:val="002176D4"/>
    <w:rsid w:val="00220D79"/>
    <w:rsid w:val="00221012"/>
    <w:rsid w:val="002211EA"/>
    <w:rsid w:val="0022195F"/>
    <w:rsid w:val="00222A51"/>
    <w:rsid w:val="0022333D"/>
    <w:rsid w:val="0022344F"/>
    <w:rsid w:val="002244C1"/>
    <w:rsid w:val="002262F6"/>
    <w:rsid w:val="00226878"/>
    <w:rsid w:val="0022768E"/>
    <w:rsid w:val="002277D8"/>
    <w:rsid w:val="00230374"/>
    <w:rsid w:val="00235554"/>
    <w:rsid w:val="002367B3"/>
    <w:rsid w:val="0024155F"/>
    <w:rsid w:val="00244471"/>
    <w:rsid w:val="00246AA8"/>
    <w:rsid w:val="002478F0"/>
    <w:rsid w:val="0025015E"/>
    <w:rsid w:val="00250FF2"/>
    <w:rsid w:val="00250FF8"/>
    <w:rsid w:val="0025272D"/>
    <w:rsid w:val="00253FE3"/>
    <w:rsid w:val="0025410E"/>
    <w:rsid w:val="00255A83"/>
    <w:rsid w:val="00255CAD"/>
    <w:rsid w:val="00256875"/>
    <w:rsid w:val="00256B33"/>
    <w:rsid w:val="0026108E"/>
    <w:rsid w:val="0026194E"/>
    <w:rsid w:val="002625CE"/>
    <w:rsid w:val="00264EE9"/>
    <w:rsid w:val="00266C3C"/>
    <w:rsid w:val="00266F38"/>
    <w:rsid w:val="00267D36"/>
    <w:rsid w:val="00270A62"/>
    <w:rsid w:val="00270C60"/>
    <w:rsid w:val="002728E7"/>
    <w:rsid w:val="0027569E"/>
    <w:rsid w:val="00280E1D"/>
    <w:rsid w:val="00282E60"/>
    <w:rsid w:val="00285CE2"/>
    <w:rsid w:val="00286561"/>
    <w:rsid w:val="00286579"/>
    <w:rsid w:val="00286593"/>
    <w:rsid w:val="00286DE2"/>
    <w:rsid w:val="00292A19"/>
    <w:rsid w:val="00292D8B"/>
    <w:rsid w:val="00294949"/>
    <w:rsid w:val="00294CA2"/>
    <w:rsid w:val="002966C5"/>
    <w:rsid w:val="002A00AC"/>
    <w:rsid w:val="002A00C8"/>
    <w:rsid w:val="002A13E6"/>
    <w:rsid w:val="002A240A"/>
    <w:rsid w:val="002A4545"/>
    <w:rsid w:val="002A6261"/>
    <w:rsid w:val="002A79B9"/>
    <w:rsid w:val="002B4282"/>
    <w:rsid w:val="002B4A7A"/>
    <w:rsid w:val="002B50CF"/>
    <w:rsid w:val="002B583B"/>
    <w:rsid w:val="002B5BBA"/>
    <w:rsid w:val="002C043C"/>
    <w:rsid w:val="002C106E"/>
    <w:rsid w:val="002C12D0"/>
    <w:rsid w:val="002C35D1"/>
    <w:rsid w:val="002C3C9B"/>
    <w:rsid w:val="002C41BE"/>
    <w:rsid w:val="002C42A4"/>
    <w:rsid w:val="002C5582"/>
    <w:rsid w:val="002D0251"/>
    <w:rsid w:val="002D0254"/>
    <w:rsid w:val="002D0325"/>
    <w:rsid w:val="002D0ADA"/>
    <w:rsid w:val="002D1332"/>
    <w:rsid w:val="002D4D14"/>
    <w:rsid w:val="002D51E8"/>
    <w:rsid w:val="002D5B5C"/>
    <w:rsid w:val="002D68BC"/>
    <w:rsid w:val="002E1C81"/>
    <w:rsid w:val="002E203F"/>
    <w:rsid w:val="002E385C"/>
    <w:rsid w:val="002E4161"/>
    <w:rsid w:val="002E4731"/>
    <w:rsid w:val="002E4A10"/>
    <w:rsid w:val="002E543F"/>
    <w:rsid w:val="002E5D11"/>
    <w:rsid w:val="002E67C7"/>
    <w:rsid w:val="002F4D1E"/>
    <w:rsid w:val="002F51CC"/>
    <w:rsid w:val="002F6560"/>
    <w:rsid w:val="002F6FD1"/>
    <w:rsid w:val="002F7C9C"/>
    <w:rsid w:val="002F7E61"/>
    <w:rsid w:val="00301201"/>
    <w:rsid w:val="0030247F"/>
    <w:rsid w:val="00302ECF"/>
    <w:rsid w:val="00307AA9"/>
    <w:rsid w:val="00310725"/>
    <w:rsid w:val="00310AC1"/>
    <w:rsid w:val="00312BA8"/>
    <w:rsid w:val="00313D2A"/>
    <w:rsid w:val="00314501"/>
    <w:rsid w:val="00314BDF"/>
    <w:rsid w:val="00316081"/>
    <w:rsid w:val="0032275E"/>
    <w:rsid w:val="00322802"/>
    <w:rsid w:val="00322E98"/>
    <w:rsid w:val="003233B8"/>
    <w:rsid w:val="00323D59"/>
    <w:rsid w:val="00324F41"/>
    <w:rsid w:val="003256D2"/>
    <w:rsid w:val="00325ACF"/>
    <w:rsid w:val="00326814"/>
    <w:rsid w:val="00326DE7"/>
    <w:rsid w:val="0032759C"/>
    <w:rsid w:val="0032789F"/>
    <w:rsid w:val="003300DB"/>
    <w:rsid w:val="00331819"/>
    <w:rsid w:val="00333D61"/>
    <w:rsid w:val="003347C6"/>
    <w:rsid w:val="00334BDB"/>
    <w:rsid w:val="003360AC"/>
    <w:rsid w:val="003377BB"/>
    <w:rsid w:val="00341202"/>
    <w:rsid w:val="0034300C"/>
    <w:rsid w:val="00343BDC"/>
    <w:rsid w:val="00344B0D"/>
    <w:rsid w:val="00345C9C"/>
    <w:rsid w:val="0034672B"/>
    <w:rsid w:val="003531AD"/>
    <w:rsid w:val="0035364A"/>
    <w:rsid w:val="003537BB"/>
    <w:rsid w:val="00353FC3"/>
    <w:rsid w:val="00354B9A"/>
    <w:rsid w:val="003566E6"/>
    <w:rsid w:val="00357128"/>
    <w:rsid w:val="00360164"/>
    <w:rsid w:val="00362109"/>
    <w:rsid w:val="00362A2A"/>
    <w:rsid w:val="00362AF3"/>
    <w:rsid w:val="00364354"/>
    <w:rsid w:val="00364494"/>
    <w:rsid w:val="00364ABE"/>
    <w:rsid w:val="00366A5E"/>
    <w:rsid w:val="00367C5E"/>
    <w:rsid w:val="00367DA9"/>
    <w:rsid w:val="00372C47"/>
    <w:rsid w:val="003731F3"/>
    <w:rsid w:val="00373913"/>
    <w:rsid w:val="00374254"/>
    <w:rsid w:val="003748F0"/>
    <w:rsid w:val="00374B57"/>
    <w:rsid w:val="00374F0D"/>
    <w:rsid w:val="00375250"/>
    <w:rsid w:val="00375552"/>
    <w:rsid w:val="00375EC1"/>
    <w:rsid w:val="00376E5F"/>
    <w:rsid w:val="00377100"/>
    <w:rsid w:val="00377E71"/>
    <w:rsid w:val="00380372"/>
    <w:rsid w:val="00380491"/>
    <w:rsid w:val="00380A95"/>
    <w:rsid w:val="00380BB4"/>
    <w:rsid w:val="00382B65"/>
    <w:rsid w:val="00383440"/>
    <w:rsid w:val="0038394A"/>
    <w:rsid w:val="00383CBE"/>
    <w:rsid w:val="00385910"/>
    <w:rsid w:val="00386294"/>
    <w:rsid w:val="003862CC"/>
    <w:rsid w:val="0038703F"/>
    <w:rsid w:val="00387FE4"/>
    <w:rsid w:val="003907F6"/>
    <w:rsid w:val="0039183D"/>
    <w:rsid w:val="003919D2"/>
    <w:rsid w:val="00392AF9"/>
    <w:rsid w:val="003937F6"/>
    <w:rsid w:val="003946BD"/>
    <w:rsid w:val="003956E2"/>
    <w:rsid w:val="00396AA3"/>
    <w:rsid w:val="0039797B"/>
    <w:rsid w:val="003A06E4"/>
    <w:rsid w:val="003A10FD"/>
    <w:rsid w:val="003A12B6"/>
    <w:rsid w:val="003A1EE9"/>
    <w:rsid w:val="003A2094"/>
    <w:rsid w:val="003A6631"/>
    <w:rsid w:val="003A6EA3"/>
    <w:rsid w:val="003A7612"/>
    <w:rsid w:val="003B15BF"/>
    <w:rsid w:val="003B1848"/>
    <w:rsid w:val="003B6489"/>
    <w:rsid w:val="003B667E"/>
    <w:rsid w:val="003B6F34"/>
    <w:rsid w:val="003B7771"/>
    <w:rsid w:val="003B7C04"/>
    <w:rsid w:val="003C5C5D"/>
    <w:rsid w:val="003D051B"/>
    <w:rsid w:val="003D073E"/>
    <w:rsid w:val="003D2E43"/>
    <w:rsid w:val="003D35B9"/>
    <w:rsid w:val="003D3D5B"/>
    <w:rsid w:val="003D3DEC"/>
    <w:rsid w:val="003D40A2"/>
    <w:rsid w:val="003D47EB"/>
    <w:rsid w:val="003D4BBB"/>
    <w:rsid w:val="003D4D7F"/>
    <w:rsid w:val="003D668D"/>
    <w:rsid w:val="003D6B82"/>
    <w:rsid w:val="003D72DF"/>
    <w:rsid w:val="003E1E1D"/>
    <w:rsid w:val="003E32A5"/>
    <w:rsid w:val="003E3B73"/>
    <w:rsid w:val="003E4028"/>
    <w:rsid w:val="003E5CCE"/>
    <w:rsid w:val="003E6FC0"/>
    <w:rsid w:val="003E70EE"/>
    <w:rsid w:val="003F1578"/>
    <w:rsid w:val="003F2BBD"/>
    <w:rsid w:val="003F3502"/>
    <w:rsid w:val="003F3D34"/>
    <w:rsid w:val="003F57A0"/>
    <w:rsid w:val="00400348"/>
    <w:rsid w:val="004012A7"/>
    <w:rsid w:val="004028F9"/>
    <w:rsid w:val="00402E4F"/>
    <w:rsid w:val="00403127"/>
    <w:rsid w:val="0040483A"/>
    <w:rsid w:val="004050A7"/>
    <w:rsid w:val="004053A1"/>
    <w:rsid w:val="00405C56"/>
    <w:rsid w:val="00405FBE"/>
    <w:rsid w:val="00410117"/>
    <w:rsid w:val="004121A6"/>
    <w:rsid w:val="00412FE1"/>
    <w:rsid w:val="0041486C"/>
    <w:rsid w:val="0041637B"/>
    <w:rsid w:val="004167C9"/>
    <w:rsid w:val="004178D5"/>
    <w:rsid w:val="004204D8"/>
    <w:rsid w:val="00421525"/>
    <w:rsid w:val="00422600"/>
    <w:rsid w:val="004229E3"/>
    <w:rsid w:val="00423801"/>
    <w:rsid w:val="004240A9"/>
    <w:rsid w:val="00431271"/>
    <w:rsid w:val="0043281F"/>
    <w:rsid w:val="0043302A"/>
    <w:rsid w:val="00433A32"/>
    <w:rsid w:val="00433FB2"/>
    <w:rsid w:val="00434111"/>
    <w:rsid w:val="00434CDC"/>
    <w:rsid w:val="0043517B"/>
    <w:rsid w:val="0043709B"/>
    <w:rsid w:val="004406D1"/>
    <w:rsid w:val="00442100"/>
    <w:rsid w:val="0044225D"/>
    <w:rsid w:val="0044319E"/>
    <w:rsid w:val="00443CD2"/>
    <w:rsid w:val="00444050"/>
    <w:rsid w:val="00444DAA"/>
    <w:rsid w:val="00445367"/>
    <w:rsid w:val="00446311"/>
    <w:rsid w:val="00446AD2"/>
    <w:rsid w:val="00446B44"/>
    <w:rsid w:val="00447280"/>
    <w:rsid w:val="00447A44"/>
    <w:rsid w:val="00450513"/>
    <w:rsid w:val="004519B4"/>
    <w:rsid w:val="0045273B"/>
    <w:rsid w:val="00453EDC"/>
    <w:rsid w:val="00454171"/>
    <w:rsid w:val="00454985"/>
    <w:rsid w:val="00455273"/>
    <w:rsid w:val="00455C2A"/>
    <w:rsid w:val="00457E42"/>
    <w:rsid w:val="00457E8C"/>
    <w:rsid w:val="004608E4"/>
    <w:rsid w:val="004616F0"/>
    <w:rsid w:val="00462B66"/>
    <w:rsid w:val="00464CDE"/>
    <w:rsid w:val="004654F4"/>
    <w:rsid w:val="00466023"/>
    <w:rsid w:val="00467B08"/>
    <w:rsid w:val="00467C90"/>
    <w:rsid w:val="00467D4A"/>
    <w:rsid w:val="00477275"/>
    <w:rsid w:val="00477E81"/>
    <w:rsid w:val="0048078E"/>
    <w:rsid w:val="00482A76"/>
    <w:rsid w:val="00482D8D"/>
    <w:rsid w:val="004830D7"/>
    <w:rsid w:val="00483AEA"/>
    <w:rsid w:val="0048524D"/>
    <w:rsid w:val="00485D91"/>
    <w:rsid w:val="00486044"/>
    <w:rsid w:val="004866E5"/>
    <w:rsid w:val="00490B58"/>
    <w:rsid w:val="00492D4C"/>
    <w:rsid w:val="00492E16"/>
    <w:rsid w:val="004938CB"/>
    <w:rsid w:val="00493DC6"/>
    <w:rsid w:val="0049483B"/>
    <w:rsid w:val="00494AD2"/>
    <w:rsid w:val="00495484"/>
    <w:rsid w:val="00495A2F"/>
    <w:rsid w:val="004963FE"/>
    <w:rsid w:val="00496872"/>
    <w:rsid w:val="00497962"/>
    <w:rsid w:val="00497AC8"/>
    <w:rsid w:val="004A55E3"/>
    <w:rsid w:val="004A55E9"/>
    <w:rsid w:val="004A6EC6"/>
    <w:rsid w:val="004B0C02"/>
    <w:rsid w:val="004B15E0"/>
    <w:rsid w:val="004B19C2"/>
    <w:rsid w:val="004B6583"/>
    <w:rsid w:val="004B66EE"/>
    <w:rsid w:val="004C10D8"/>
    <w:rsid w:val="004C1868"/>
    <w:rsid w:val="004C2378"/>
    <w:rsid w:val="004C27BF"/>
    <w:rsid w:val="004C45FE"/>
    <w:rsid w:val="004C5054"/>
    <w:rsid w:val="004C5163"/>
    <w:rsid w:val="004C685A"/>
    <w:rsid w:val="004C6C4A"/>
    <w:rsid w:val="004D255C"/>
    <w:rsid w:val="004D4335"/>
    <w:rsid w:val="004D53F6"/>
    <w:rsid w:val="004D6427"/>
    <w:rsid w:val="004D684C"/>
    <w:rsid w:val="004D792E"/>
    <w:rsid w:val="004E09BB"/>
    <w:rsid w:val="004E3A55"/>
    <w:rsid w:val="004E429F"/>
    <w:rsid w:val="004E761F"/>
    <w:rsid w:val="004F483B"/>
    <w:rsid w:val="004F4AC3"/>
    <w:rsid w:val="004F4FF2"/>
    <w:rsid w:val="004F5B2E"/>
    <w:rsid w:val="004F6239"/>
    <w:rsid w:val="004F66F6"/>
    <w:rsid w:val="00502A96"/>
    <w:rsid w:val="00505A5F"/>
    <w:rsid w:val="005063F7"/>
    <w:rsid w:val="0050673B"/>
    <w:rsid w:val="00510335"/>
    <w:rsid w:val="00511541"/>
    <w:rsid w:val="00512B75"/>
    <w:rsid w:val="005142CB"/>
    <w:rsid w:val="005171E2"/>
    <w:rsid w:val="005206C8"/>
    <w:rsid w:val="00522ABA"/>
    <w:rsid w:val="00530807"/>
    <w:rsid w:val="005318AF"/>
    <w:rsid w:val="00531F0B"/>
    <w:rsid w:val="00532549"/>
    <w:rsid w:val="00533B8C"/>
    <w:rsid w:val="00533C3E"/>
    <w:rsid w:val="0053424E"/>
    <w:rsid w:val="00535E28"/>
    <w:rsid w:val="00537023"/>
    <w:rsid w:val="005400BF"/>
    <w:rsid w:val="00541F1E"/>
    <w:rsid w:val="00543314"/>
    <w:rsid w:val="005433F8"/>
    <w:rsid w:val="00545027"/>
    <w:rsid w:val="005544EA"/>
    <w:rsid w:val="00554AF7"/>
    <w:rsid w:val="00555CB6"/>
    <w:rsid w:val="00555F02"/>
    <w:rsid w:val="00556B40"/>
    <w:rsid w:val="005575E2"/>
    <w:rsid w:val="00562153"/>
    <w:rsid w:val="005632F9"/>
    <w:rsid w:val="0056431C"/>
    <w:rsid w:val="00564C49"/>
    <w:rsid w:val="005659D0"/>
    <w:rsid w:val="00570182"/>
    <w:rsid w:val="005702A9"/>
    <w:rsid w:val="005715C8"/>
    <w:rsid w:val="0057257E"/>
    <w:rsid w:val="00572950"/>
    <w:rsid w:val="005742F5"/>
    <w:rsid w:val="005750AE"/>
    <w:rsid w:val="00575BEF"/>
    <w:rsid w:val="005763BE"/>
    <w:rsid w:val="00576729"/>
    <w:rsid w:val="00576FAF"/>
    <w:rsid w:val="0058252A"/>
    <w:rsid w:val="00582CD9"/>
    <w:rsid w:val="00582D6F"/>
    <w:rsid w:val="00584B48"/>
    <w:rsid w:val="00590107"/>
    <w:rsid w:val="00592061"/>
    <w:rsid w:val="00593824"/>
    <w:rsid w:val="00594F2E"/>
    <w:rsid w:val="005957C9"/>
    <w:rsid w:val="005978C6"/>
    <w:rsid w:val="00597920"/>
    <w:rsid w:val="005A0704"/>
    <w:rsid w:val="005A1D8C"/>
    <w:rsid w:val="005A2204"/>
    <w:rsid w:val="005A3486"/>
    <w:rsid w:val="005A3FAE"/>
    <w:rsid w:val="005A427B"/>
    <w:rsid w:val="005A52B8"/>
    <w:rsid w:val="005A6A18"/>
    <w:rsid w:val="005A7C9A"/>
    <w:rsid w:val="005B06D8"/>
    <w:rsid w:val="005B1D9C"/>
    <w:rsid w:val="005B3859"/>
    <w:rsid w:val="005B3CAD"/>
    <w:rsid w:val="005B50BB"/>
    <w:rsid w:val="005B5A6A"/>
    <w:rsid w:val="005B7DBF"/>
    <w:rsid w:val="005C050C"/>
    <w:rsid w:val="005C0570"/>
    <w:rsid w:val="005C0612"/>
    <w:rsid w:val="005C15CA"/>
    <w:rsid w:val="005C2367"/>
    <w:rsid w:val="005C4AF2"/>
    <w:rsid w:val="005C7E2B"/>
    <w:rsid w:val="005D063C"/>
    <w:rsid w:val="005D1516"/>
    <w:rsid w:val="005D1B6F"/>
    <w:rsid w:val="005D23B3"/>
    <w:rsid w:val="005D273E"/>
    <w:rsid w:val="005D3BDC"/>
    <w:rsid w:val="005D4632"/>
    <w:rsid w:val="005E2918"/>
    <w:rsid w:val="005E3460"/>
    <w:rsid w:val="005E39CC"/>
    <w:rsid w:val="005E564C"/>
    <w:rsid w:val="005E61D6"/>
    <w:rsid w:val="005E6EDF"/>
    <w:rsid w:val="005E6F51"/>
    <w:rsid w:val="005F01E6"/>
    <w:rsid w:val="005F0353"/>
    <w:rsid w:val="005F27A8"/>
    <w:rsid w:val="005F3019"/>
    <w:rsid w:val="005F40F8"/>
    <w:rsid w:val="005F645E"/>
    <w:rsid w:val="005F6671"/>
    <w:rsid w:val="005F72F3"/>
    <w:rsid w:val="005F73DB"/>
    <w:rsid w:val="005F7735"/>
    <w:rsid w:val="006005D1"/>
    <w:rsid w:val="006007C5"/>
    <w:rsid w:val="006029D1"/>
    <w:rsid w:val="0060313F"/>
    <w:rsid w:val="00605D35"/>
    <w:rsid w:val="0060649F"/>
    <w:rsid w:val="006135C5"/>
    <w:rsid w:val="00616204"/>
    <w:rsid w:val="00616855"/>
    <w:rsid w:val="006179E0"/>
    <w:rsid w:val="00617CE8"/>
    <w:rsid w:val="00617DD7"/>
    <w:rsid w:val="006214BB"/>
    <w:rsid w:val="00622A0C"/>
    <w:rsid w:val="00623242"/>
    <w:rsid w:val="00623B06"/>
    <w:rsid w:val="0062486A"/>
    <w:rsid w:val="006250FC"/>
    <w:rsid w:val="0062625D"/>
    <w:rsid w:val="006264C5"/>
    <w:rsid w:val="00626DA9"/>
    <w:rsid w:val="0063127E"/>
    <w:rsid w:val="00635CB1"/>
    <w:rsid w:val="0063667D"/>
    <w:rsid w:val="006379B7"/>
    <w:rsid w:val="00640420"/>
    <w:rsid w:val="00641892"/>
    <w:rsid w:val="006436E3"/>
    <w:rsid w:val="00644060"/>
    <w:rsid w:val="00644D3E"/>
    <w:rsid w:val="006451C0"/>
    <w:rsid w:val="0064523F"/>
    <w:rsid w:val="00647415"/>
    <w:rsid w:val="00647A37"/>
    <w:rsid w:val="00647C33"/>
    <w:rsid w:val="00647E3B"/>
    <w:rsid w:val="00650192"/>
    <w:rsid w:val="00653502"/>
    <w:rsid w:val="00654528"/>
    <w:rsid w:val="006567D3"/>
    <w:rsid w:val="00657584"/>
    <w:rsid w:val="00661DE0"/>
    <w:rsid w:val="006626DE"/>
    <w:rsid w:val="00662849"/>
    <w:rsid w:val="0066303B"/>
    <w:rsid w:val="00663B5B"/>
    <w:rsid w:val="00663F8D"/>
    <w:rsid w:val="006642D1"/>
    <w:rsid w:val="00664694"/>
    <w:rsid w:val="006648B2"/>
    <w:rsid w:val="006649EC"/>
    <w:rsid w:val="0066623B"/>
    <w:rsid w:val="00667BA2"/>
    <w:rsid w:val="00670E9D"/>
    <w:rsid w:val="006712D8"/>
    <w:rsid w:val="00671B14"/>
    <w:rsid w:val="00674BD8"/>
    <w:rsid w:val="00674FE7"/>
    <w:rsid w:val="00675D41"/>
    <w:rsid w:val="006801C4"/>
    <w:rsid w:val="0068026B"/>
    <w:rsid w:val="006811CE"/>
    <w:rsid w:val="00682499"/>
    <w:rsid w:val="006826A3"/>
    <w:rsid w:val="006835B0"/>
    <w:rsid w:val="00684222"/>
    <w:rsid w:val="00686B61"/>
    <w:rsid w:val="00690EC1"/>
    <w:rsid w:val="00691AA5"/>
    <w:rsid w:val="00691F57"/>
    <w:rsid w:val="0069372B"/>
    <w:rsid w:val="00694050"/>
    <w:rsid w:val="0069792A"/>
    <w:rsid w:val="006A0F96"/>
    <w:rsid w:val="006A1264"/>
    <w:rsid w:val="006A1EF4"/>
    <w:rsid w:val="006A48B8"/>
    <w:rsid w:val="006A5098"/>
    <w:rsid w:val="006A647D"/>
    <w:rsid w:val="006A7F7B"/>
    <w:rsid w:val="006B03A7"/>
    <w:rsid w:val="006B0F27"/>
    <w:rsid w:val="006B31CA"/>
    <w:rsid w:val="006B338B"/>
    <w:rsid w:val="006B69EC"/>
    <w:rsid w:val="006B79A7"/>
    <w:rsid w:val="006B7A9F"/>
    <w:rsid w:val="006C0292"/>
    <w:rsid w:val="006C2736"/>
    <w:rsid w:val="006C36C5"/>
    <w:rsid w:val="006C4A6F"/>
    <w:rsid w:val="006C5415"/>
    <w:rsid w:val="006D3AA7"/>
    <w:rsid w:val="006D470D"/>
    <w:rsid w:val="006D4D6D"/>
    <w:rsid w:val="006D650A"/>
    <w:rsid w:val="006E058F"/>
    <w:rsid w:val="006E3737"/>
    <w:rsid w:val="006E3C04"/>
    <w:rsid w:val="006E3D7D"/>
    <w:rsid w:val="006E5E55"/>
    <w:rsid w:val="006E7150"/>
    <w:rsid w:val="006F0B25"/>
    <w:rsid w:val="006F1CF2"/>
    <w:rsid w:val="006F4F17"/>
    <w:rsid w:val="006F5739"/>
    <w:rsid w:val="006F681F"/>
    <w:rsid w:val="006F6BA5"/>
    <w:rsid w:val="006F726E"/>
    <w:rsid w:val="006F74A3"/>
    <w:rsid w:val="00700BB2"/>
    <w:rsid w:val="00701145"/>
    <w:rsid w:val="00701935"/>
    <w:rsid w:val="007025DE"/>
    <w:rsid w:val="00702AC5"/>
    <w:rsid w:val="00704850"/>
    <w:rsid w:val="00706CE3"/>
    <w:rsid w:val="00707E6C"/>
    <w:rsid w:val="00711B9A"/>
    <w:rsid w:val="00711D39"/>
    <w:rsid w:val="00712D4D"/>
    <w:rsid w:val="00713007"/>
    <w:rsid w:val="00716D90"/>
    <w:rsid w:val="00720AD4"/>
    <w:rsid w:val="0072245B"/>
    <w:rsid w:val="00724D2E"/>
    <w:rsid w:val="007252C2"/>
    <w:rsid w:val="00725592"/>
    <w:rsid w:val="00726452"/>
    <w:rsid w:val="00727110"/>
    <w:rsid w:val="00727D34"/>
    <w:rsid w:val="00731E75"/>
    <w:rsid w:val="00733771"/>
    <w:rsid w:val="007337E6"/>
    <w:rsid w:val="00740BFD"/>
    <w:rsid w:val="00741026"/>
    <w:rsid w:val="00751CA2"/>
    <w:rsid w:val="0075216E"/>
    <w:rsid w:val="007544FB"/>
    <w:rsid w:val="007548FA"/>
    <w:rsid w:val="00754FD6"/>
    <w:rsid w:val="00755E7E"/>
    <w:rsid w:val="00757C94"/>
    <w:rsid w:val="007616B5"/>
    <w:rsid w:val="00765047"/>
    <w:rsid w:val="00765BCD"/>
    <w:rsid w:val="00766FC4"/>
    <w:rsid w:val="00771E3C"/>
    <w:rsid w:val="007726BB"/>
    <w:rsid w:val="0077271A"/>
    <w:rsid w:val="00772F1D"/>
    <w:rsid w:val="00773223"/>
    <w:rsid w:val="00775180"/>
    <w:rsid w:val="00775566"/>
    <w:rsid w:val="00776766"/>
    <w:rsid w:val="007772C9"/>
    <w:rsid w:val="0077781B"/>
    <w:rsid w:val="00781B44"/>
    <w:rsid w:val="00783470"/>
    <w:rsid w:val="007845CE"/>
    <w:rsid w:val="00784FCD"/>
    <w:rsid w:val="0078508E"/>
    <w:rsid w:val="0079010E"/>
    <w:rsid w:val="0079026F"/>
    <w:rsid w:val="007917FD"/>
    <w:rsid w:val="00792C29"/>
    <w:rsid w:val="00793AD7"/>
    <w:rsid w:val="00794132"/>
    <w:rsid w:val="00794E24"/>
    <w:rsid w:val="00796102"/>
    <w:rsid w:val="0079649C"/>
    <w:rsid w:val="00797396"/>
    <w:rsid w:val="0079776D"/>
    <w:rsid w:val="007A16D4"/>
    <w:rsid w:val="007A3904"/>
    <w:rsid w:val="007A447F"/>
    <w:rsid w:val="007A62D1"/>
    <w:rsid w:val="007A6B5A"/>
    <w:rsid w:val="007A6D4A"/>
    <w:rsid w:val="007A7296"/>
    <w:rsid w:val="007B0219"/>
    <w:rsid w:val="007B18DA"/>
    <w:rsid w:val="007B212E"/>
    <w:rsid w:val="007B26D4"/>
    <w:rsid w:val="007B344C"/>
    <w:rsid w:val="007B5625"/>
    <w:rsid w:val="007B59D4"/>
    <w:rsid w:val="007B720E"/>
    <w:rsid w:val="007C01DB"/>
    <w:rsid w:val="007C0E6C"/>
    <w:rsid w:val="007C2CA8"/>
    <w:rsid w:val="007C3760"/>
    <w:rsid w:val="007C66BB"/>
    <w:rsid w:val="007C7092"/>
    <w:rsid w:val="007D0AE4"/>
    <w:rsid w:val="007D3115"/>
    <w:rsid w:val="007D365E"/>
    <w:rsid w:val="007D44C2"/>
    <w:rsid w:val="007D49AE"/>
    <w:rsid w:val="007D4DFE"/>
    <w:rsid w:val="007D6817"/>
    <w:rsid w:val="007D7DA4"/>
    <w:rsid w:val="007E20E7"/>
    <w:rsid w:val="007E23D7"/>
    <w:rsid w:val="007E3993"/>
    <w:rsid w:val="007E45D2"/>
    <w:rsid w:val="007E4DF7"/>
    <w:rsid w:val="007E586F"/>
    <w:rsid w:val="007E723C"/>
    <w:rsid w:val="007E761A"/>
    <w:rsid w:val="007F023C"/>
    <w:rsid w:val="007F0CD1"/>
    <w:rsid w:val="007F113E"/>
    <w:rsid w:val="007F3161"/>
    <w:rsid w:val="007F4D14"/>
    <w:rsid w:val="007F55BE"/>
    <w:rsid w:val="007F701A"/>
    <w:rsid w:val="008012B1"/>
    <w:rsid w:val="0080294B"/>
    <w:rsid w:val="00805ACE"/>
    <w:rsid w:val="00807A63"/>
    <w:rsid w:val="008108C4"/>
    <w:rsid w:val="0081147A"/>
    <w:rsid w:val="00811483"/>
    <w:rsid w:val="008118E7"/>
    <w:rsid w:val="00811B2F"/>
    <w:rsid w:val="008126B9"/>
    <w:rsid w:val="00813961"/>
    <w:rsid w:val="0081442B"/>
    <w:rsid w:val="00815D3A"/>
    <w:rsid w:val="00816841"/>
    <w:rsid w:val="00817AEE"/>
    <w:rsid w:val="00820F6D"/>
    <w:rsid w:val="00821049"/>
    <w:rsid w:val="008225F0"/>
    <w:rsid w:val="00822C4A"/>
    <w:rsid w:val="00822E4C"/>
    <w:rsid w:val="00823011"/>
    <w:rsid w:val="00827655"/>
    <w:rsid w:val="00830AB7"/>
    <w:rsid w:val="00830B23"/>
    <w:rsid w:val="008315C8"/>
    <w:rsid w:val="00831A7B"/>
    <w:rsid w:val="00831D6D"/>
    <w:rsid w:val="00832ECC"/>
    <w:rsid w:val="00833CF6"/>
    <w:rsid w:val="00836A0B"/>
    <w:rsid w:val="00837055"/>
    <w:rsid w:val="008400E5"/>
    <w:rsid w:val="00842469"/>
    <w:rsid w:val="008430F4"/>
    <w:rsid w:val="008432A2"/>
    <w:rsid w:val="00844026"/>
    <w:rsid w:val="00844440"/>
    <w:rsid w:val="0084454C"/>
    <w:rsid w:val="00845C43"/>
    <w:rsid w:val="0084696D"/>
    <w:rsid w:val="00847C8C"/>
    <w:rsid w:val="00850334"/>
    <w:rsid w:val="0085188E"/>
    <w:rsid w:val="008530F9"/>
    <w:rsid w:val="00854A74"/>
    <w:rsid w:val="0085596E"/>
    <w:rsid w:val="00860515"/>
    <w:rsid w:val="008624EA"/>
    <w:rsid w:val="008628D2"/>
    <w:rsid w:val="00864F84"/>
    <w:rsid w:val="00865536"/>
    <w:rsid w:val="00865FD5"/>
    <w:rsid w:val="00867D57"/>
    <w:rsid w:val="0087106F"/>
    <w:rsid w:val="008710A6"/>
    <w:rsid w:val="00871575"/>
    <w:rsid w:val="00873FAB"/>
    <w:rsid w:val="008754A3"/>
    <w:rsid w:val="0087637D"/>
    <w:rsid w:val="008766E6"/>
    <w:rsid w:val="00876AB9"/>
    <w:rsid w:val="00877E1B"/>
    <w:rsid w:val="00881AC3"/>
    <w:rsid w:val="00882270"/>
    <w:rsid w:val="008843EB"/>
    <w:rsid w:val="00884EED"/>
    <w:rsid w:val="00885222"/>
    <w:rsid w:val="00886D20"/>
    <w:rsid w:val="00890A7A"/>
    <w:rsid w:val="008910C9"/>
    <w:rsid w:val="00892298"/>
    <w:rsid w:val="00892721"/>
    <w:rsid w:val="00892D23"/>
    <w:rsid w:val="0089306D"/>
    <w:rsid w:val="008953BF"/>
    <w:rsid w:val="008975CD"/>
    <w:rsid w:val="008A0090"/>
    <w:rsid w:val="008A0F7C"/>
    <w:rsid w:val="008A19EF"/>
    <w:rsid w:val="008A1A19"/>
    <w:rsid w:val="008A1BE7"/>
    <w:rsid w:val="008A4ECB"/>
    <w:rsid w:val="008A508C"/>
    <w:rsid w:val="008A5F0E"/>
    <w:rsid w:val="008A6432"/>
    <w:rsid w:val="008B1085"/>
    <w:rsid w:val="008B12B8"/>
    <w:rsid w:val="008B1A9F"/>
    <w:rsid w:val="008B33A7"/>
    <w:rsid w:val="008B426B"/>
    <w:rsid w:val="008B4765"/>
    <w:rsid w:val="008B4858"/>
    <w:rsid w:val="008B5AAB"/>
    <w:rsid w:val="008B5BFA"/>
    <w:rsid w:val="008B6D2E"/>
    <w:rsid w:val="008C2996"/>
    <w:rsid w:val="008C4E36"/>
    <w:rsid w:val="008C5369"/>
    <w:rsid w:val="008C58BC"/>
    <w:rsid w:val="008D1E19"/>
    <w:rsid w:val="008D3BB2"/>
    <w:rsid w:val="008D3C6E"/>
    <w:rsid w:val="008D404A"/>
    <w:rsid w:val="008E03DF"/>
    <w:rsid w:val="008E1154"/>
    <w:rsid w:val="008E1A2C"/>
    <w:rsid w:val="008E2BC7"/>
    <w:rsid w:val="008E3FCC"/>
    <w:rsid w:val="008E4EE4"/>
    <w:rsid w:val="008E6D74"/>
    <w:rsid w:val="008E780E"/>
    <w:rsid w:val="008F0B42"/>
    <w:rsid w:val="008F1E70"/>
    <w:rsid w:val="008F4346"/>
    <w:rsid w:val="008F6202"/>
    <w:rsid w:val="008F6B3F"/>
    <w:rsid w:val="008F768F"/>
    <w:rsid w:val="008F7C21"/>
    <w:rsid w:val="008F7D24"/>
    <w:rsid w:val="00900DCD"/>
    <w:rsid w:val="009019F2"/>
    <w:rsid w:val="00902192"/>
    <w:rsid w:val="00903D44"/>
    <w:rsid w:val="00906AA2"/>
    <w:rsid w:val="0090724D"/>
    <w:rsid w:val="0090761D"/>
    <w:rsid w:val="009078B1"/>
    <w:rsid w:val="009119EE"/>
    <w:rsid w:val="0091229D"/>
    <w:rsid w:val="0091304E"/>
    <w:rsid w:val="00915314"/>
    <w:rsid w:val="00915A29"/>
    <w:rsid w:val="0091629E"/>
    <w:rsid w:val="00920B15"/>
    <w:rsid w:val="00921D60"/>
    <w:rsid w:val="00921EB4"/>
    <w:rsid w:val="009227DA"/>
    <w:rsid w:val="009238D9"/>
    <w:rsid w:val="00927B9D"/>
    <w:rsid w:val="00930DFA"/>
    <w:rsid w:val="00930DFC"/>
    <w:rsid w:val="009316E8"/>
    <w:rsid w:val="00931ADC"/>
    <w:rsid w:val="00933366"/>
    <w:rsid w:val="00935B05"/>
    <w:rsid w:val="009366EC"/>
    <w:rsid w:val="009372F7"/>
    <w:rsid w:val="0094228E"/>
    <w:rsid w:val="00943EDD"/>
    <w:rsid w:val="00944DBF"/>
    <w:rsid w:val="00946E08"/>
    <w:rsid w:val="009477D2"/>
    <w:rsid w:val="00947B28"/>
    <w:rsid w:val="00950622"/>
    <w:rsid w:val="00950F48"/>
    <w:rsid w:val="0095249A"/>
    <w:rsid w:val="0095489F"/>
    <w:rsid w:val="009558D2"/>
    <w:rsid w:val="009604E9"/>
    <w:rsid w:val="00960BB8"/>
    <w:rsid w:val="00961864"/>
    <w:rsid w:val="00961AEF"/>
    <w:rsid w:val="00962E80"/>
    <w:rsid w:val="00963F4D"/>
    <w:rsid w:val="009644CA"/>
    <w:rsid w:val="00965A6A"/>
    <w:rsid w:val="009664A4"/>
    <w:rsid w:val="0097096A"/>
    <w:rsid w:val="00971F6E"/>
    <w:rsid w:val="00972616"/>
    <w:rsid w:val="00973BA7"/>
    <w:rsid w:val="00973FB4"/>
    <w:rsid w:val="009743AC"/>
    <w:rsid w:val="00975DCE"/>
    <w:rsid w:val="0097653D"/>
    <w:rsid w:val="0097678D"/>
    <w:rsid w:val="0097731D"/>
    <w:rsid w:val="00977866"/>
    <w:rsid w:val="00977EBE"/>
    <w:rsid w:val="0098067C"/>
    <w:rsid w:val="009817E0"/>
    <w:rsid w:val="0098221A"/>
    <w:rsid w:val="009852EB"/>
    <w:rsid w:val="00985BF0"/>
    <w:rsid w:val="00986088"/>
    <w:rsid w:val="00991B04"/>
    <w:rsid w:val="00991D8E"/>
    <w:rsid w:val="00992295"/>
    <w:rsid w:val="009929C7"/>
    <w:rsid w:val="00993732"/>
    <w:rsid w:val="00994BD1"/>
    <w:rsid w:val="009965BF"/>
    <w:rsid w:val="00997F40"/>
    <w:rsid w:val="009A047F"/>
    <w:rsid w:val="009A0FFB"/>
    <w:rsid w:val="009A2E83"/>
    <w:rsid w:val="009A4069"/>
    <w:rsid w:val="009A4219"/>
    <w:rsid w:val="009A4424"/>
    <w:rsid w:val="009A4827"/>
    <w:rsid w:val="009A74C4"/>
    <w:rsid w:val="009A7ABE"/>
    <w:rsid w:val="009B02E1"/>
    <w:rsid w:val="009B0A5B"/>
    <w:rsid w:val="009B1ECB"/>
    <w:rsid w:val="009B2829"/>
    <w:rsid w:val="009B39C8"/>
    <w:rsid w:val="009B43F8"/>
    <w:rsid w:val="009B4CF5"/>
    <w:rsid w:val="009B5C54"/>
    <w:rsid w:val="009B7FA2"/>
    <w:rsid w:val="009C0166"/>
    <w:rsid w:val="009C07E9"/>
    <w:rsid w:val="009C1F1E"/>
    <w:rsid w:val="009C23B4"/>
    <w:rsid w:val="009C46BA"/>
    <w:rsid w:val="009C6F98"/>
    <w:rsid w:val="009D0E55"/>
    <w:rsid w:val="009D1C78"/>
    <w:rsid w:val="009D1ED1"/>
    <w:rsid w:val="009D3983"/>
    <w:rsid w:val="009D3BDF"/>
    <w:rsid w:val="009D4518"/>
    <w:rsid w:val="009D5122"/>
    <w:rsid w:val="009D611D"/>
    <w:rsid w:val="009E0D4E"/>
    <w:rsid w:val="009E15F9"/>
    <w:rsid w:val="009E36B6"/>
    <w:rsid w:val="009E3CF0"/>
    <w:rsid w:val="009E57DB"/>
    <w:rsid w:val="009E6662"/>
    <w:rsid w:val="009E6CD0"/>
    <w:rsid w:val="009E74D1"/>
    <w:rsid w:val="009E7E24"/>
    <w:rsid w:val="009F1ADC"/>
    <w:rsid w:val="009F1E97"/>
    <w:rsid w:val="009F2562"/>
    <w:rsid w:val="009F4794"/>
    <w:rsid w:val="009F700B"/>
    <w:rsid w:val="00A005FA"/>
    <w:rsid w:val="00A0162C"/>
    <w:rsid w:val="00A0341F"/>
    <w:rsid w:val="00A03511"/>
    <w:rsid w:val="00A052F4"/>
    <w:rsid w:val="00A11346"/>
    <w:rsid w:val="00A1135E"/>
    <w:rsid w:val="00A11779"/>
    <w:rsid w:val="00A11A11"/>
    <w:rsid w:val="00A12A46"/>
    <w:rsid w:val="00A132E5"/>
    <w:rsid w:val="00A16FBF"/>
    <w:rsid w:val="00A17964"/>
    <w:rsid w:val="00A21A3D"/>
    <w:rsid w:val="00A22400"/>
    <w:rsid w:val="00A250A3"/>
    <w:rsid w:val="00A264BF"/>
    <w:rsid w:val="00A2790F"/>
    <w:rsid w:val="00A30129"/>
    <w:rsid w:val="00A32740"/>
    <w:rsid w:val="00A36B4F"/>
    <w:rsid w:val="00A373CD"/>
    <w:rsid w:val="00A3DABA"/>
    <w:rsid w:val="00A42E8A"/>
    <w:rsid w:val="00A46B4C"/>
    <w:rsid w:val="00A503B6"/>
    <w:rsid w:val="00A50A08"/>
    <w:rsid w:val="00A50C98"/>
    <w:rsid w:val="00A50E8D"/>
    <w:rsid w:val="00A526F9"/>
    <w:rsid w:val="00A53915"/>
    <w:rsid w:val="00A54988"/>
    <w:rsid w:val="00A55CEA"/>
    <w:rsid w:val="00A60828"/>
    <w:rsid w:val="00A617C7"/>
    <w:rsid w:val="00A61E59"/>
    <w:rsid w:val="00A65BAC"/>
    <w:rsid w:val="00A65D68"/>
    <w:rsid w:val="00A65D91"/>
    <w:rsid w:val="00A66A62"/>
    <w:rsid w:val="00A721EA"/>
    <w:rsid w:val="00A72688"/>
    <w:rsid w:val="00A73169"/>
    <w:rsid w:val="00A742C0"/>
    <w:rsid w:val="00A74BFC"/>
    <w:rsid w:val="00A755FD"/>
    <w:rsid w:val="00A756C3"/>
    <w:rsid w:val="00A75E6B"/>
    <w:rsid w:val="00A76C6B"/>
    <w:rsid w:val="00A77373"/>
    <w:rsid w:val="00A80443"/>
    <w:rsid w:val="00A80C00"/>
    <w:rsid w:val="00A80EB8"/>
    <w:rsid w:val="00A829AD"/>
    <w:rsid w:val="00A8496F"/>
    <w:rsid w:val="00A84A17"/>
    <w:rsid w:val="00A86063"/>
    <w:rsid w:val="00A901F1"/>
    <w:rsid w:val="00A907E7"/>
    <w:rsid w:val="00A91A22"/>
    <w:rsid w:val="00A926EB"/>
    <w:rsid w:val="00A96618"/>
    <w:rsid w:val="00A97A5D"/>
    <w:rsid w:val="00A97F1C"/>
    <w:rsid w:val="00AA07B2"/>
    <w:rsid w:val="00AA0978"/>
    <w:rsid w:val="00AA2882"/>
    <w:rsid w:val="00AA2BAC"/>
    <w:rsid w:val="00AA41E6"/>
    <w:rsid w:val="00AA4517"/>
    <w:rsid w:val="00AA465A"/>
    <w:rsid w:val="00AA4F6A"/>
    <w:rsid w:val="00AA5296"/>
    <w:rsid w:val="00AA5342"/>
    <w:rsid w:val="00AA55C3"/>
    <w:rsid w:val="00AA5E35"/>
    <w:rsid w:val="00AA7739"/>
    <w:rsid w:val="00AB13F0"/>
    <w:rsid w:val="00AB153F"/>
    <w:rsid w:val="00AB1B60"/>
    <w:rsid w:val="00AB6237"/>
    <w:rsid w:val="00AB7C84"/>
    <w:rsid w:val="00AB7E19"/>
    <w:rsid w:val="00AC0781"/>
    <w:rsid w:val="00AC13E1"/>
    <w:rsid w:val="00AC2F88"/>
    <w:rsid w:val="00AC4057"/>
    <w:rsid w:val="00AC4A43"/>
    <w:rsid w:val="00AC4CBA"/>
    <w:rsid w:val="00AC545F"/>
    <w:rsid w:val="00AC5839"/>
    <w:rsid w:val="00AC61CF"/>
    <w:rsid w:val="00AD04F1"/>
    <w:rsid w:val="00AD0EBB"/>
    <w:rsid w:val="00AD2101"/>
    <w:rsid w:val="00AD372D"/>
    <w:rsid w:val="00AD5536"/>
    <w:rsid w:val="00AD64DC"/>
    <w:rsid w:val="00AD7282"/>
    <w:rsid w:val="00AE0417"/>
    <w:rsid w:val="00AE0C92"/>
    <w:rsid w:val="00AE119C"/>
    <w:rsid w:val="00AE310C"/>
    <w:rsid w:val="00AE3953"/>
    <w:rsid w:val="00AE4FA5"/>
    <w:rsid w:val="00AE56B0"/>
    <w:rsid w:val="00AE6F07"/>
    <w:rsid w:val="00AF0BC1"/>
    <w:rsid w:val="00AF1814"/>
    <w:rsid w:val="00AF21AB"/>
    <w:rsid w:val="00AF2C25"/>
    <w:rsid w:val="00AF305F"/>
    <w:rsid w:val="00AF32A4"/>
    <w:rsid w:val="00AF750A"/>
    <w:rsid w:val="00AF79D3"/>
    <w:rsid w:val="00B04973"/>
    <w:rsid w:val="00B05109"/>
    <w:rsid w:val="00B05D74"/>
    <w:rsid w:val="00B064AD"/>
    <w:rsid w:val="00B11369"/>
    <w:rsid w:val="00B11C3C"/>
    <w:rsid w:val="00B13FE6"/>
    <w:rsid w:val="00B146D3"/>
    <w:rsid w:val="00B15F49"/>
    <w:rsid w:val="00B20BA7"/>
    <w:rsid w:val="00B20DCA"/>
    <w:rsid w:val="00B21F87"/>
    <w:rsid w:val="00B22CAF"/>
    <w:rsid w:val="00B22E11"/>
    <w:rsid w:val="00B22F22"/>
    <w:rsid w:val="00B23803"/>
    <w:rsid w:val="00B2510F"/>
    <w:rsid w:val="00B27740"/>
    <w:rsid w:val="00B27F37"/>
    <w:rsid w:val="00B30825"/>
    <w:rsid w:val="00B3096A"/>
    <w:rsid w:val="00B30A90"/>
    <w:rsid w:val="00B31082"/>
    <w:rsid w:val="00B32142"/>
    <w:rsid w:val="00B34D49"/>
    <w:rsid w:val="00B3546D"/>
    <w:rsid w:val="00B35F34"/>
    <w:rsid w:val="00B36E8B"/>
    <w:rsid w:val="00B4053C"/>
    <w:rsid w:val="00B41D57"/>
    <w:rsid w:val="00B423C2"/>
    <w:rsid w:val="00B460FF"/>
    <w:rsid w:val="00B47056"/>
    <w:rsid w:val="00B47DEC"/>
    <w:rsid w:val="00B51AE4"/>
    <w:rsid w:val="00B53271"/>
    <w:rsid w:val="00B54E12"/>
    <w:rsid w:val="00B55472"/>
    <w:rsid w:val="00B55AD1"/>
    <w:rsid w:val="00B56216"/>
    <w:rsid w:val="00B56B92"/>
    <w:rsid w:val="00B57066"/>
    <w:rsid w:val="00B60BA6"/>
    <w:rsid w:val="00B63852"/>
    <w:rsid w:val="00B71A11"/>
    <w:rsid w:val="00B72C69"/>
    <w:rsid w:val="00B73AD3"/>
    <w:rsid w:val="00B74F12"/>
    <w:rsid w:val="00B7650D"/>
    <w:rsid w:val="00B76BF9"/>
    <w:rsid w:val="00B76F5F"/>
    <w:rsid w:val="00B7729B"/>
    <w:rsid w:val="00B7798A"/>
    <w:rsid w:val="00B802BE"/>
    <w:rsid w:val="00B80EE0"/>
    <w:rsid w:val="00B8250E"/>
    <w:rsid w:val="00B8389E"/>
    <w:rsid w:val="00B84DDF"/>
    <w:rsid w:val="00B863CE"/>
    <w:rsid w:val="00B876EC"/>
    <w:rsid w:val="00B876F9"/>
    <w:rsid w:val="00B8790E"/>
    <w:rsid w:val="00B87CED"/>
    <w:rsid w:val="00B90019"/>
    <w:rsid w:val="00B91102"/>
    <w:rsid w:val="00B92646"/>
    <w:rsid w:val="00B93432"/>
    <w:rsid w:val="00B935CE"/>
    <w:rsid w:val="00B93EFA"/>
    <w:rsid w:val="00B9539A"/>
    <w:rsid w:val="00B95A7E"/>
    <w:rsid w:val="00B963FA"/>
    <w:rsid w:val="00B96434"/>
    <w:rsid w:val="00B9772A"/>
    <w:rsid w:val="00B97A84"/>
    <w:rsid w:val="00B97D8A"/>
    <w:rsid w:val="00BA01B3"/>
    <w:rsid w:val="00BA0535"/>
    <w:rsid w:val="00BA07CA"/>
    <w:rsid w:val="00BA0E3E"/>
    <w:rsid w:val="00BA14CC"/>
    <w:rsid w:val="00BA14F3"/>
    <w:rsid w:val="00BA1F99"/>
    <w:rsid w:val="00BA38AA"/>
    <w:rsid w:val="00BA58BE"/>
    <w:rsid w:val="00BA6B10"/>
    <w:rsid w:val="00BA6FDA"/>
    <w:rsid w:val="00BB1E8A"/>
    <w:rsid w:val="00BB2557"/>
    <w:rsid w:val="00BB3EB1"/>
    <w:rsid w:val="00BC04B7"/>
    <w:rsid w:val="00BC14AA"/>
    <w:rsid w:val="00BC181A"/>
    <w:rsid w:val="00BC1B5D"/>
    <w:rsid w:val="00BC3772"/>
    <w:rsid w:val="00BC3E70"/>
    <w:rsid w:val="00BC4AFD"/>
    <w:rsid w:val="00BC675E"/>
    <w:rsid w:val="00BC73CA"/>
    <w:rsid w:val="00BC7A10"/>
    <w:rsid w:val="00BC7F93"/>
    <w:rsid w:val="00BD30BC"/>
    <w:rsid w:val="00BD5B2C"/>
    <w:rsid w:val="00BD62E4"/>
    <w:rsid w:val="00BE0292"/>
    <w:rsid w:val="00BE1CED"/>
    <w:rsid w:val="00BE46A4"/>
    <w:rsid w:val="00BE4D9C"/>
    <w:rsid w:val="00BE7129"/>
    <w:rsid w:val="00BE7CBC"/>
    <w:rsid w:val="00BE7E85"/>
    <w:rsid w:val="00BF0176"/>
    <w:rsid w:val="00BF0575"/>
    <w:rsid w:val="00BF0983"/>
    <w:rsid w:val="00BF1B5F"/>
    <w:rsid w:val="00BF3322"/>
    <w:rsid w:val="00BF67AE"/>
    <w:rsid w:val="00BF6A17"/>
    <w:rsid w:val="00BF6E47"/>
    <w:rsid w:val="00C01A69"/>
    <w:rsid w:val="00C03622"/>
    <w:rsid w:val="00C049D8"/>
    <w:rsid w:val="00C059C4"/>
    <w:rsid w:val="00C0620A"/>
    <w:rsid w:val="00C06EAD"/>
    <w:rsid w:val="00C1513A"/>
    <w:rsid w:val="00C160EE"/>
    <w:rsid w:val="00C16B88"/>
    <w:rsid w:val="00C173D6"/>
    <w:rsid w:val="00C20F8F"/>
    <w:rsid w:val="00C256B4"/>
    <w:rsid w:val="00C263D4"/>
    <w:rsid w:val="00C2710B"/>
    <w:rsid w:val="00C30993"/>
    <w:rsid w:val="00C31647"/>
    <w:rsid w:val="00C333BA"/>
    <w:rsid w:val="00C3437D"/>
    <w:rsid w:val="00C40413"/>
    <w:rsid w:val="00C40D51"/>
    <w:rsid w:val="00C4103C"/>
    <w:rsid w:val="00C42D7A"/>
    <w:rsid w:val="00C42F7F"/>
    <w:rsid w:val="00C44354"/>
    <w:rsid w:val="00C4485A"/>
    <w:rsid w:val="00C45BCA"/>
    <w:rsid w:val="00C50A41"/>
    <w:rsid w:val="00C514BB"/>
    <w:rsid w:val="00C520D0"/>
    <w:rsid w:val="00C5503A"/>
    <w:rsid w:val="00C5581B"/>
    <w:rsid w:val="00C56708"/>
    <w:rsid w:val="00C574B2"/>
    <w:rsid w:val="00C61A69"/>
    <w:rsid w:val="00C648D3"/>
    <w:rsid w:val="00C652F8"/>
    <w:rsid w:val="00C65686"/>
    <w:rsid w:val="00C66B0C"/>
    <w:rsid w:val="00C67976"/>
    <w:rsid w:val="00C74E80"/>
    <w:rsid w:val="00C75A14"/>
    <w:rsid w:val="00C77EA7"/>
    <w:rsid w:val="00C808B4"/>
    <w:rsid w:val="00C80FC2"/>
    <w:rsid w:val="00C81C68"/>
    <w:rsid w:val="00C83AB9"/>
    <w:rsid w:val="00C84DD1"/>
    <w:rsid w:val="00C86A6F"/>
    <w:rsid w:val="00C900AA"/>
    <w:rsid w:val="00C9099C"/>
    <w:rsid w:val="00C91B99"/>
    <w:rsid w:val="00C927E2"/>
    <w:rsid w:val="00C933B4"/>
    <w:rsid w:val="00C93652"/>
    <w:rsid w:val="00C9567C"/>
    <w:rsid w:val="00C95ECA"/>
    <w:rsid w:val="00C96BE9"/>
    <w:rsid w:val="00CA2639"/>
    <w:rsid w:val="00CA4DEF"/>
    <w:rsid w:val="00CA5252"/>
    <w:rsid w:val="00CA5330"/>
    <w:rsid w:val="00CA5BF7"/>
    <w:rsid w:val="00CA6EA4"/>
    <w:rsid w:val="00CA7163"/>
    <w:rsid w:val="00CB0ABB"/>
    <w:rsid w:val="00CB0B20"/>
    <w:rsid w:val="00CB0C20"/>
    <w:rsid w:val="00CB17AD"/>
    <w:rsid w:val="00CB17FC"/>
    <w:rsid w:val="00CB20E8"/>
    <w:rsid w:val="00CB5DCB"/>
    <w:rsid w:val="00CB7C96"/>
    <w:rsid w:val="00CC2B08"/>
    <w:rsid w:val="00CC529C"/>
    <w:rsid w:val="00CC6906"/>
    <w:rsid w:val="00CC6F93"/>
    <w:rsid w:val="00CC73E4"/>
    <w:rsid w:val="00CC7570"/>
    <w:rsid w:val="00CC7B51"/>
    <w:rsid w:val="00CD0709"/>
    <w:rsid w:val="00CD1619"/>
    <w:rsid w:val="00CD354C"/>
    <w:rsid w:val="00CD398B"/>
    <w:rsid w:val="00CD3E22"/>
    <w:rsid w:val="00CD42DE"/>
    <w:rsid w:val="00CD4314"/>
    <w:rsid w:val="00CD48F8"/>
    <w:rsid w:val="00CD64D3"/>
    <w:rsid w:val="00CD707D"/>
    <w:rsid w:val="00CE0B74"/>
    <w:rsid w:val="00CE160F"/>
    <w:rsid w:val="00CE18C9"/>
    <w:rsid w:val="00CE2494"/>
    <w:rsid w:val="00CE37F3"/>
    <w:rsid w:val="00CE3820"/>
    <w:rsid w:val="00CE3F34"/>
    <w:rsid w:val="00CE4AFC"/>
    <w:rsid w:val="00CE51DF"/>
    <w:rsid w:val="00CE5FCC"/>
    <w:rsid w:val="00CE6297"/>
    <w:rsid w:val="00CE6535"/>
    <w:rsid w:val="00CE6DC2"/>
    <w:rsid w:val="00CE777B"/>
    <w:rsid w:val="00CF0EB7"/>
    <w:rsid w:val="00CF161B"/>
    <w:rsid w:val="00CF330D"/>
    <w:rsid w:val="00CF798A"/>
    <w:rsid w:val="00D01157"/>
    <w:rsid w:val="00D013F7"/>
    <w:rsid w:val="00D0166B"/>
    <w:rsid w:val="00D05773"/>
    <w:rsid w:val="00D06EE6"/>
    <w:rsid w:val="00D070A8"/>
    <w:rsid w:val="00D1068F"/>
    <w:rsid w:val="00D10A41"/>
    <w:rsid w:val="00D10F69"/>
    <w:rsid w:val="00D13B09"/>
    <w:rsid w:val="00D13C93"/>
    <w:rsid w:val="00D13D0B"/>
    <w:rsid w:val="00D146AF"/>
    <w:rsid w:val="00D14DE5"/>
    <w:rsid w:val="00D15194"/>
    <w:rsid w:val="00D2188B"/>
    <w:rsid w:val="00D2348C"/>
    <w:rsid w:val="00D24F35"/>
    <w:rsid w:val="00D251E3"/>
    <w:rsid w:val="00D27845"/>
    <w:rsid w:val="00D31286"/>
    <w:rsid w:val="00D33AEC"/>
    <w:rsid w:val="00D3769D"/>
    <w:rsid w:val="00D4182C"/>
    <w:rsid w:val="00D445E2"/>
    <w:rsid w:val="00D4493C"/>
    <w:rsid w:val="00D44F17"/>
    <w:rsid w:val="00D475C3"/>
    <w:rsid w:val="00D50840"/>
    <w:rsid w:val="00D52B8F"/>
    <w:rsid w:val="00D5310C"/>
    <w:rsid w:val="00D54E45"/>
    <w:rsid w:val="00D56122"/>
    <w:rsid w:val="00D56379"/>
    <w:rsid w:val="00D61910"/>
    <w:rsid w:val="00D632DF"/>
    <w:rsid w:val="00D63B03"/>
    <w:rsid w:val="00D65EBB"/>
    <w:rsid w:val="00D661E5"/>
    <w:rsid w:val="00D7618A"/>
    <w:rsid w:val="00D76386"/>
    <w:rsid w:val="00D76C59"/>
    <w:rsid w:val="00D76E64"/>
    <w:rsid w:val="00D81829"/>
    <w:rsid w:val="00D83233"/>
    <w:rsid w:val="00D846AE"/>
    <w:rsid w:val="00D8575F"/>
    <w:rsid w:val="00D864A8"/>
    <w:rsid w:val="00D865D7"/>
    <w:rsid w:val="00D8703E"/>
    <w:rsid w:val="00D876C3"/>
    <w:rsid w:val="00D87D31"/>
    <w:rsid w:val="00D9281E"/>
    <w:rsid w:val="00D94AC3"/>
    <w:rsid w:val="00D959B8"/>
    <w:rsid w:val="00D95B11"/>
    <w:rsid w:val="00D97D90"/>
    <w:rsid w:val="00DA0E96"/>
    <w:rsid w:val="00DA1465"/>
    <w:rsid w:val="00DA183E"/>
    <w:rsid w:val="00DA1BD7"/>
    <w:rsid w:val="00DA295F"/>
    <w:rsid w:val="00DA349B"/>
    <w:rsid w:val="00DA3558"/>
    <w:rsid w:val="00DA3736"/>
    <w:rsid w:val="00DA4513"/>
    <w:rsid w:val="00DA5277"/>
    <w:rsid w:val="00DB0E9B"/>
    <w:rsid w:val="00DB0F2B"/>
    <w:rsid w:val="00DB2F17"/>
    <w:rsid w:val="00DB3025"/>
    <w:rsid w:val="00DB34CA"/>
    <w:rsid w:val="00DB53DA"/>
    <w:rsid w:val="00DB6FAB"/>
    <w:rsid w:val="00DC53B7"/>
    <w:rsid w:val="00DC5AC2"/>
    <w:rsid w:val="00DC78DD"/>
    <w:rsid w:val="00DD1D96"/>
    <w:rsid w:val="00DD1FA0"/>
    <w:rsid w:val="00DD269E"/>
    <w:rsid w:val="00DD28DA"/>
    <w:rsid w:val="00DD425C"/>
    <w:rsid w:val="00DD4AF7"/>
    <w:rsid w:val="00DD6F57"/>
    <w:rsid w:val="00DD76B4"/>
    <w:rsid w:val="00DE32A6"/>
    <w:rsid w:val="00DE37AC"/>
    <w:rsid w:val="00DE3BA2"/>
    <w:rsid w:val="00DE4916"/>
    <w:rsid w:val="00DE6252"/>
    <w:rsid w:val="00DF2704"/>
    <w:rsid w:val="00DF2F9D"/>
    <w:rsid w:val="00DF32E2"/>
    <w:rsid w:val="00E00DAF"/>
    <w:rsid w:val="00E02CDC"/>
    <w:rsid w:val="00E03656"/>
    <w:rsid w:val="00E0395B"/>
    <w:rsid w:val="00E03C0B"/>
    <w:rsid w:val="00E05297"/>
    <w:rsid w:val="00E0595E"/>
    <w:rsid w:val="00E068B5"/>
    <w:rsid w:val="00E068D9"/>
    <w:rsid w:val="00E07DC9"/>
    <w:rsid w:val="00E145DD"/>
    <w:rsid w:val="00E14D9F"/>
    <w:rsid w:val="00E15151"/>
    <w:rsid w:val="00E15994"/>
    <w:rsid w:val="00E159F2"/>
    <w:rsid w:val="00E15AEF"/>
    <w:rsid w:val="00E164DA"/>
    <w:rsid w:val="00E16BA1"/>
    <w:rsid w:val="00E16F5D"/>
    <w:rsid w:val="00E1712B"/>
    <w:rsid w:val="00E1723C"/>
    <w:rsid w:val="00E2066D"/>
    <w:rsid w:val="00E23360"/>
    <w:rsid w:val="00E237C4"/>
    <w:rsid w:val="00E23C4C"/>
    <w:rsid w:val="00E25FC4"/>
    <w:rsid w:val="00E265E6"/>
    <w:rsid w:val="00E27C95"/>
    <w:rsid w:val="00E3045B"/>
    <w:rsid w:val="00E30857"/>
    <w:rsid w:val="00E33B4C"/>
    <w:rsid w:val="00E350FA"/>
    <w:rsid w:val="00E368A0"/>
    <w:rsid w:val="00E375C5"/>
    <w:rsid w:val="00E37B87"/>
    <w:rsid w:val="00E42550"/>
    <w:rsid w:val="00E4276F"/>
    <w:rsid w:val="00E463D1"/>
    <w:rsid w:val="00E47921"/>
    <w:rsid w:val="00E51421"/>
    <w:rsid w:val="00E517FB"/>
    <w:rsid w:val="00E51E2E"/>
    <w:rsid w:val="00E52331"/>
    <w:rsid w:val="00E5281C"/>
    <w:rsid w:val="00E53792"/>
    <w:rsid w:val="00E53AC3"/>
    <w:rsid w:val="00E53CE1"/>
    <w:rsid w:val="00E55D09"/>
    <w:rsid w:val="00E5702C"/>
    <w:rsid w:val="00E57C35"/>
    <w:rsid w:val="00E57E0E"/>
    <w:rsid w:val="00E60004"/>
    <w:rsid w:val="00E609DA"/>
    <w:rsid w:val="00E6177B"/>
    <w:rsid w:val="00E61D02"/>
    <w:rsid w:val="00E62513"/>
    <w:rsid w:val="00E634EC"/>
    <w:rsid w:val="00E6404B"/>
    <w:rsid w:val="00E65549"/>
    <w:rsid w:val="00E65CF3"/>
    <w:rsid w:val="00E662F9"/>
    <w:rsid w:val="00E6666A"/>
    <w:rsid w:val="00E66C46"/>
    <w:rsid w:val="00E70C4B"/>
    <w:rsid w:val="00E72231"/>
    <w:rsid w:val="00E74041"/>
    <w:rsid w:val="00E74552"/>
    <w:rsid w:val="00E74557"/>
    <w:rsid w:val="00E76A2F"/>
    <w:rsid w:val="00E777A3"/>
    <w:rsid w:val="00E801F4"/>
    <w:rsid w:val="00E809A5"/>
    <w:rsid w:val="00E830CC"/>
    <w:rsid w:val="00E8733E"/>
    <w:rsid w:val="00E87EC9"/>
    <w:rsid w:val="00E91662"/>
    <w:rsid w:val="00E964FB"/>
    <w:rsid w:val="00EA0C6C"/>
    <w:rsid w:val="00EA1DB7"/>
    <w:rsid w:val="00EA21D0"/>
    <w:rsid w:val="00EA39C0"/>
    <w:rsid w:val="00EA5A3A"/>
    <w:rsid w:val="00EA6FAE"/>
    <w:rsid w:val="00EA799F"/>
    <w:rsid w:val="00EB3A31"/>
    <w:rsid w:val="00EB3BA1"/>
    <w:rsid w:val="00EB4487"/>
    <w:rsid w:val="00EB702C"/>
    <w:rsid w:val="00EC02EF"/>
    <w:rsid w:val="00EC0D38"/>
    <w:rsid w:val="00EC245A"/>
    <w:rsid w:val="00EC3D48"/>
    <w:rsid w:val="00EC7374"/>
    <w:rsid w:val="00EC7CA2"/>
    <w:rsid w:val="00ED0B7C"/>
    <w:rsid w:val="00ED1075"/>
    <w:rsid w:val="00ED153F"/>
    <w:rsid w:val="00ED2271"/>
    <w:rsid w:val="00ED3A22"/>
    <w:rsid w:val="00ED66D3"/>
    <w:rsid w:val="00ED6A7D"/>
    <w:rsid w:val="00ED6CBB"/>
    <w:rsid w:val="00EE16D8"/>
    <w:rsid w:val="00EE3991"/>
    <w:rsid w:val="00EE3D0C"/>
    <w:rsid w:val="00EE42D2"/>
    <w:rsid w:val="00EF02EE"/>
    <w:rsid w:val="00EF0F70"/>
    <w:rsid w:val="00EF1D5D"/>
    <w:rsid w:val="00EF3D01"/>
    <w:rsid w:val="00EF4A0A"/>
    <w:rsid w:val="00EF53AC"/>
    <w:rsid w:val="00EF5890"/>
    <w:rsid w:val="00EF5F95"/>
    <w:rsid w:val="00EF6AE4"/>
    <w:rsid w:val="00F00014"/>
    <w:rsid w:val="00F007C0"/>
    <w:rsid w:val="00F015D4"/>
    <w:rsid w:val="00F022B7"/>
    <w:rsid w:val="00F024FB"/>
    <w:rsid w:val="00F026CC"/>
    <w:rsid w:val="00F028B4"/>
    <w:rsid w:val="00F032C1"/>
    <w:rsid w:val="00F03F46"/>
    <w:rsid w:val="00F04AD6"/>
    <w:rsid w:val="00F06B72"/>
    <w:rsid w:val="00F07B54"/>
    <w:rsid w:val="00F179A8"/>
    <w:rsid w:val="00F20D07"/>
    <w:rsid w:val="00F21249"/>
    <w:rsid w:val="00F21C5D"/>
    <w:rsid w:val="00F225C5"/>
    <w:rsid w:val="00F23524"/>
    <w:rsid w:val="00F236C8"/>
    <w:rsid w:val="00F23B44"/>
    <w:rsid w:val="00F26851"/>
    <w:rsid w:val="00F27B81"/>
    <w:rsid w:val="00F30074"/>
    <w:rsid w:val="00F33FA2"/>
    <w:rsid w:val="00F35847"/>
    <w:rsid w:val="00F36157"/>
    <w:rsid w:val="00F3713E"/>
    <w:rsid w:val="00F373DC"/>
    <w:rsid w:val="00F41F73"/>
    <w:rsid w:val="00F423C9"/>
    <w:rsid w:val="00F43A06"/>
    <w:rsid w:val="00F46B04"/>
    <w:rsid w:val="00F47145"/>
    <w:rsid w:val="00F47277"/>
    <w:rsid w:val="00F53848"/>
    <w:rsid w:val="00F5795E"/>
    <w:rsid w:val="00F60B8E"/>
    <w:rsid w:val="00F616DE"/>
    <w:rsid w:val="00F61E1C"/>
    <w:rsid w:val="00F635F8"/>
    <w:rsid w:val="00F63633"/>
    <w:rsid w:val="00F63DF8"/>
    <w:rsid w:val="00F63E83"/>
    <w:rsid w:val="00F644AA"/>
    <w:rsid w:val="00F6685B"/>
    <w:rsid w:val="00F71D7A"/>
    <w:rsid w:val="00F7385A"/>
    <w:rsid w:val="00F738C5"/>
    <w:rsid w:val="00F74A4E"/>
    <w:rsid w:val="00F765E9"/>
    <w:rsid w:val="00F80196"/>
    <w:rsid w:val="00F81048"/>
    <w:rsid w:val="00F87A44"/>
    <w:rsid w:val="00F9046F"/>
    <w:rsid w:val="00F9114E"/>
    <w:rsid w:val="00F9437E"/>
    <w:rsid w:val="00F9445B"/>
    <w:rsid w:val="00F9475F"/>
    <w:rsid w:val="00F962BA"/>
    <w:rsid w:val="00F96BC4"/>
    <w:rsid w:val="00FA25FD"/>
    <w:rsid w:val="00FA37AF"/>
    <w:rsid w:val="00FA5522"/>
    <w:rsid w:val="00FB1BE8"/>
    <w:rsid w:val="00FB2CCD"/>
    <w:rsid w:val="00FB6C6B"/>
    <w:rsid w:val="00FB6ED5"/>
    <w:rsid w:val="00FB79E9"/>
    <w:rsid w:val="00FC0914"/>
    <w:rsid w:val="00FC3948"/>
    <w:rsid w:val="00FC4EFD"/>
    <w:rsid w:val="00FC54AE"/>
    <w:rsid w:val="00FC5E57"/>
    <w:rsid w:val="00FC68AE"/>
    <w:rsid w:val="00FC7F54"/>
    <w:rsid w:val="00FD3AB7"/>
    <w:rsid w:val="00FD419A"/>
    <w:rsid w:val="00FD66EF"/>
    <w:rsid w:val="00FD75A0"/>
    <w:rsid w:val="00FD7DFD"/>
    <w:rsid w:val="00FE0AEC"/>
    <w:rsid w:val="00FE350E"/>
    <w:rsid w:val="00FE4D2A"/>
    <w:rsid w:val="00FE5D68"/>
    <w:rsid w:val="00FE6ADA"/>
    <w:rsid w:val="00FF1193"/>
    <w:rsid w:val="00FF16C3"/>
    <w:rsid w:val="00FF229A"/>
    <w:rsid w:val="00FF4BEF"/>
    <w:rsid w:val="00FF55F2"/>
    <w:rsid w:val="00FF61FE"/>
    <w:rsid w:val="00FF73EF"/>
    <w:rsid w:val="00FF7B1A"/>
    <w:rsid w:val="0201E168"/>
    <w:rsid w:val="06164CFF"/>
    <w:rsid w:val="0730037D"/>
    <w:rsid w:val="074D3AF3"/>
    <w:rsid w:val="0DE1B3B0"/>
    <w:rsid w:val="0E398F36"/>
    <w:rsid w:val="10433B45"/>
    <w:rsid w:val="10A72756"/>
    <w:rsid w:val="10E328F1"/>
    <w:rsid w:val="12C421C3"/>
    <w:rsid w:val="15138E9A"/>
    <w:rsid w:val="177DFC6F"/>
    <w:rsid w:val="1B8CA416"/>
    <w:rsid w:val="1BCB1191"/>
    <w:rsid w:val="1C1CEF64"/>
    <w:rsid w:val="22B5040F"/>
    <w:rsid w:val="22D64F39"/>
    <w:rsid w:val="233FCE3A"/>
    <w:rsid w:val="26861D88"/>
    <w:rsid w:val="270340A6"/>
    <w:rsid w:val="2740C01E"/>
    <w:rsid w:val="2920C669"/>
    <w:rsid w:val="2C3584D3"/>
    <w:rsid w:val="2EB67A33"/>
    <w:rsid w:val="2ED1A3D5"/>
    <w:rsid w:val="2F31E9BD"/>
    <w:rsid w:val="3283F75D"/>
    <w:rsid w:val="36DF9331"/>
    <w:rsid w:val="375A98E0"/>
    <w:rsid w:val="39B0BDD5"/>
    <w:rsid w:val="3AED70E5"/>
    <w:rsid w:val="3B7904BF"/>
    <w:rsid w:val="3E07E28E"/>
    <w:rsid w:val="3E8EA2E7"/>
    <w:rsid w:val="4034D9E9"/>
    <w:rsid w:val="4044D460"/>
    <w:rsid w:val="40F9F6A9"/>
    <w:rsid w:val="41DB493B"/>
    <w:rsid w:val="42AFC0C4"/>
    <w:rsid w:val="435672E1"/>
    <w:rsid w:val="465D5DA5"/>
    <w:rsid w:val="479CAA34"/>
    <w:rsid w:val="48687041"/>
    <w:rsid w:val="48AD2D79"/>
    <w:rsid w:val="48C0216F"/>
    <w:rsid w:val="4C3BAA2F"/>
    <w:rsid w:val="4D209EAC"/>
    <w:rsid w:val="4FA973EF"/>
    <w:rsid w:val="5624EE74"/>
    <w:rsid w:val="5F7CB02D"/>
    <w:rsid w:val="5FD6D725"/>
    <w:rsid w:val="64DB5DC3"/>
    <w:rsid w:val="662EC7D1"/>
    <w:rsid w:val="67595E41"/>
    <w:rsid w:val="6A715C0E"/>
    <w:rsid w:val="6AF223BE"/>
    <w:rsid w:val="6B25C110"/>
    <w:rsid w:val="6BE96E1B"/>
    <w:rsid w:val="6CB9D503"/>
    <w:rsid w:val="6D465AAA"/>
    <w:rsid w:val="6DE83C48"/>
    <w:rsid w:val="6ED389C4"/>
    <w:rsid w:val="6F5448FD"/>
    <w:rsid w:val="6F9EDCA0"/>
    <w:rsid w:val="73B2C635"/>
    <w:rsid w:val="73D637DE"/>
    <w:rsid w:val="7B78EA7A"/>
    <w:rsid w:val="7FB6E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830F2"/>
  <w14:defaultImageDpi w14:val="32767"/>
  <w15:docId w15:val="{E81233D5-101E-4529-99CF-023A4143D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578"/>
    <w:pPr>
      <w:spacing w:before="160" w:line="276" w:lineRule="auto"/>
      <w:jc w:val="both"/>
    </w:pPr>
    <w:rPr>
      <w:rFonts w:ascii="Nunito" w:hAnsi="Nunito"/>
      <w:color w:val="191E23" w:themeColor="text1" w:themeShade="80"/>
      <w:sz w:val="24"/>
      <w:lang w:val="es-ES"/>
    </w:rPr>
  </w:style>
  <w:style w:type="paragraph" w:styleId="Heading1">
    <w:name w:val="heading 1"/>
    <w:basedOn w:val="Normal"/>
    <w:next w:val="Normal"/>
    <w:link w:val="Heading1Char"/>
    <w:autoRedefine/>
    <w:uiPriority w:val="9"/>
    <w:qFormat/>
    <w:rsid w:val="00C74E80"/>
    <w:pPr>
      <w:pageBreakBefore/>
      <w:spacing w:before="240"/>
      <w:ind w:left="432" w:hanging="432"/>
      <w:outlineLvl w:val="0"/>
    </w:pPr>
    <w:rPr>
      <w:rFonts w:cstheme="majorHAnsi"/>
      <w:b/>
      <w:caps/>
      <w:color w:val="00215C"/>
      <w:spacing w:val="10"/>
      <w:kern w:val="28"/>
      <w:sz w:val="32"/>
      <w:szCs w:val="22"/>
      <w:lang w:val="es-ES_tradnl"/>
    </w:rPr>
  </w:style>
  <w:style w:type="paragraph" w:styleId="Heading2">
    <w:name w:val="heading 2"/>
    <w:basedOn w:val="ENDS-Nunito"/>
    <w:next w:val="ENDS-Nunito"/>
    <w:link w:val="Heading2Char"/>
    <w:autoRedefine/>
    <w:uiPriority w:val="1"/>
    <w:qFormat/>
    <w:rsid w:val="00C059C4"/>
    <w:pPr>
      <w:tabs>
        <w:tab w:val="left" w:pos="1985"/>
      </w:tabs>
      <w:outlineLvl w:val="1"/>
    </w:pPr>
    <w:rPr>
      <w:b/>
      <w:color w:val="0542BD"/>
      <w:position w:val="-6"/>
      <w:sz w:val="32"/>
    </w:rPr>
  </w:style>
  <w:style w:type="paragraph" w:styleId="Heading3">
    <w:name w:val="heading 3"/>
    <w:basedOn w:val="ListParagraph"/>
    <w:next w:val="Normal"/>
    <w:link w:val="Heading3Char"/>
    <w:autoRedefine/>
    <w:uiPriority w:val="1"/>
    <w:qFormat/>
    <w:rsid w:val="00C059C4"/>
    <w:pPr>
      <w:numPr>
        <w:ilvl w:val="2"/>
        <w:numId w:val="2"/>
      </w:numPr>
      <w:tabs>
        <w:tab w:val="left" w:pos="426"/>
      </w:tabs>
      <w:outlineLvl w:val="2"/>
    </w:pPr>
    <w:rPr>
      <w:b/>
      <w:color w:val="0542BD"/>
      <w:sz w:val="28"/>
    </w:rPr>
  </w:style>
  <w:style w:type="paragraph" w:styleId="Heading4">
    <w:name w:val="heading 4"/>
    <w:basedOn w:val="Normal"/>
    <w:next w:val="Normal"/>
    <w:link w:val="Heading4Char"/>
    <w:autoRedefine/>
    <w:uiPriority w:val="1"/>
    <w:qFormat/>
    <w:rsid w:val="00C74E80"/>
    <w:pPr>
      <w:numPr>
        <w:ilvl w:val="3"/>
        <w:numId w:val="2"/>
      </w:numPr>
      <w:outlineLvl w:val="3"/>
    </w:pPr>
    <w:rPr>
      <w:rFonts w:cstheme="majorHAnsi"/>
      <w:b/>
      <w:color w:val="0542BD"/>
      <w:szCs w:val="22"/>
    </w:rPr>
  </w:style>
  <w:style w:type="paragraph" w:styleId="Heading5">
    <w:name w:val="heading 5"/>
    <w:basedOn w:val="Normal"/>
    <w:next w:val="Normal"/>
    <w:link w:val="Heading5Char"/>
    <w:uiPriority w:val="2"/>
    <w:rsid w:val="002F4D1E"/>
    <w:pPr>
      <w:numPr>
        <w:ilvl w:val="4"/>
        <w:numId w:val="2"/>
      </w:numPr>
      <w:outlineLvl w:val="4"/>
    </w:pPr>
    <w:rPr>
      <w:b/>
      <w:i/>
      <w:color w:val="A6A6A6" w:themeColor="background1" w:themeShade="A6"/>
    </w:rPr>
  </w:style>
  <w:style w:type="paragraph" w:styleId="Heading6">
    <w:name w:val="heading 6"/>
    <w:basedOn w:val="Normal"/>
    <w:next w:val="Normal"/>
    <w:link w:val="Heading6Char"/>
    <w:uiPriority w:val="2"/>
    <w:rsid w:val="002F4D1E"/>
    <w:pPr>
      <w:numPr>
        <w:ilvl w:val="5"/>
        <w:numId w:val="2"/>
      </w:numPr>
      <w:outlineLvl w:val="5"/>
    </w:pPr>
    <w:rPr>
      <w:b/>
      <w:color w:val="A6A6A6" w:themeColor="background1" w:themeShade="A6"/>
    </w:rPr>
  </w:style>
  <w:style w:type="paragraph" w:styleId="Heading7">
    <w:name w:val="heading 7"/>
    <w:basedOn w:val="Heading6"/>
    <w:next w:val="Normal"/>
    <w:link w:val="Heading7Char"/>
    <w:uiPriority w:val="2"/>
    <w:rsid w:val="00827655"/>
    <w:pPr>
      <w:numPr>
        <w:ilvl w:val="6"/>
      </w:numPr>
      <w:ind w:left="1418" w:hanging="1418"/>
      <w:outlineLvl w:val="6"/>
    </w:pPr>
    <w:rPr>
      <w:i/>
    </w:rPr>
  </w:style>
  <w:style w:type="paragraph" w:styleId="Heading8">
    <w:name w:val="heading 8"/>
    <w:basedOn w:val="Heading6"/>
    <w:next w:val="Normal"/>
    <w:link w:val="Heading8Char"/>
    <w:uiPriority w:val="9"/>
    <w:semiHidden/>
    <w:rsid w:val="00D76C59"/>
    <w:pPr>
      <w:numPr>
        <w:ilvl w:val="7"/>
      </w:numPr>
      <w:ind w:left="1560" w:hanging="1560"/>
      <w:outlineLvl w:val="7"/>
    </w:pPr>
    <w:rPr>
      <w:i/>
    </w:rPr>
  </w:style>
  <w:style w:type="paragraph" w:styleId="Heading9">
    <w:name w:val="heading 9"/>
    <w:basedOn w:val="Normal"/>
    <w:next w:val="Normal"/>
    <w:link w:val="Heading9Char"/>
    <w:uiPriority w:val="9"/>
    <w:semiHidden/>
    <w:rsid w:val="002F4D1E"/>
    <w:pPr>
      <w:numPr>
        <w:ilvl w:val="8"/>
        <w:numId w:val="2"/>
      </w:numPr>
      <w:outlineLvl w:val="8"/>
    </w:pPr>
    <w:rPr>
      <w:i/>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410117"/>
    <w:pPr>
      <w:ind w:left="720"/>
      <w:contextualSpacing/>
    </w:pPr>
  </w:style>
  <w:style w:type="table" w:styleId="TableGrid">
    <w:name w:val="Table Grid"/>
    <w:basedOn w:val="TableNormal"/>
    <w:uiPriority w:val="59"/>
    <w:rsid w:val="00146639"/>
    <w:pPr>
      <w:spacing w:after="0" w:line="240" w:lineRule="auto"/>
    </w:pPr>
    <w:rPr>
      <w:rFonts w:asciiTheme="majorHAnsi" w:eastAsia="Times New Roman" w:hAnsiTheme="majorHAns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74E80"/>
    <w:rPr>
      <w:rFonts w:ascii="Nunito" w:hAnsi="Nunito" w:cstheme="majorHAnsi"/>
      <w:b/>
      <w:caps/>
      <w:color w:val="00215C"/>
      <w:spacing w:val="10"/>
      <w:kern w:val="28"/>
      <w:sz w:val="32"/>
      <w:szCs w:val="22"/>
      <w:lang w:val="es-ES_tradnl"/>
    </w:rPr>
  </w:style>
  <w:style w:type="character" w:customStyle="1" w:styleId="Heading2Char">
    <w:name w:val="Heading 2 Char"/>
    <w:basedOn w:val="DefaultParagraphFont"/>
    <w:link w:val="Heading2"/>
    <w:uiPriority w:val="1"/>
    <w:rsid w:val="00C059C4"/>
    <w:rPr>
      <w:rFonts w:ascii="Nunito" w:hAnsi="Nunito" w:cstheme="majorHAnsi"/>
      <w:b/>
      <w:color w:val="0542BD"/>
      <w:position w:val="-6"/>
      <w:sz w:val="32"/>
      <w:szCs w:val="22"/>
      <w:lang w:val="es-ES_tradnl"/>
    </w:rPr>
  </w:style>
  <w:style w:type="character" w:customStyle="1" w:styleId="Heading3Char">
    <w:name w:val="Heading 3 Char"/>
    <w:basedOn w:val="DefaultParagraphFont"/>
    <w:link w:val="Heading3"/>
    <w:uiPriority w:val="1"/>
    <w:rsid w:val="00C059C4"/>
    <w:rPr>
      <w:rFonts w:ascii="Nunito" w:hAnsi="Nunito"/>
      <w:b/>
      <w:color w:val="0542BD"/>
      <w:sz w:val="28"/>
      <w:lang w:val="es-ES"/>
    </w:rPr>
  </w:style>
  <w:style w:type="character" w:customStyle="1" w:styleId="Heading4Char">
    <w:name w:val="Heading 4 Char"/>
    <w:basedOn w:val="DefaultParagraphFont"/>
    <w:link w:val="Heading4"/>
    <w:uiPriority w:val="1"/>
    <w:rsid w:val="00C74E80"/>
    <w:rPr>
      <w:rFonts w:ascii="Nunito" w:hAnsi="Nunito" w:cstheme="majorHAnsi"/>
      <w:b/>
      <w:color w:val="0542BD"/>
      <w:sz w:val="24"/>
      <w:szCs w:val="22"/>
      <w:lang w:val="es-ES"/>
    </w:rPr>
  </w:style>
  <w:style w:type="character" w:customStyle="1" w:styleId="Heading5Char">
    <w:name w:val="Heading 5 Char"/>
    <w:basedOn w:val="DefaultParagraphFont"/>
    <w:link w:val="Heading5"/>
    <w:uiPriority w:val="2"/>
    <w:rsid w:val="002F4D1E"/>
    <w:rPr>
      <w:rFonts w:ascii="Nunito" w:hAnsi="Nunito"/>
      <w:b/>
      <w:i/>
      <w:color w:val="A6A6A6" w:themeColor="background1" w:themeShade="A6"/>
      <w:sz w:val="24"/>
      <w:lang w:val="es-ES"/>
    </w:rPr>
  </w:style>
  <w:style w:type="character" w:customStyle="1" w:styleId="Heading6Char">
    <w:name w:val="Heading 6 Char"/>
    <w:basedOn w:val="DefaultParagraphFont"/>
    <w:link w:val="Heading6"/>
    <w:uiPriority w:val="2"/>
    <w:rsid w:val="002F4D1E"/>
    <w:rPr>
      <w:rFonts w:ascii="Nunito" w:hAnsi="Nunito"/>
      <w:b/>
      <w:color w:val="A6A6A6" w:themeColor="background1" w:themeShade="A6"/>
      <w:sz w:val="24"/>
      <w:lang w:val="es-ES"/>
    </w:rPr>
  </w:style>
  <w:style w:type="character" w:customStyle="1" w:styleId="Heading7Char">
    <w:name w:val="Heading 7 Char"/>
    <w:basedOn w:val="DefaultParagraphFont"/>
    <w:link w:val="Heading7"/>
    <w:uiPriority w:val="2"/>
    <w:rsid w:val="00532549"/>
    <w:rPr>
      <w:rFonts w:ascii="Nunito" w:hAnsi="Nunito"/>
      <w:b/>
      <w:i/>
      <w:color w:val="A6A6A6" w:themeColor="background1" w:themeShade="A6"/>
      <w:sz w:val="24"/>
      <w:lang w:val="es-ES"/>
    </w:rPr>
  </w:style>
  <w:style w:type="numbering" w:customStyle="1" w:styleId="ListaSGNTJ0">
    <w:name w:val="ListaSGNTJ"/>
    <w:uiPriority w:val="99"/>
    <w:rsid w:val="00C4485A"/>
    <w:pPr>
      <w:numPr>
        <w:numId w:val="1"/>
      </w:numPr>
    </w:pPr>
  </w:style>
  <w:style w:type="numbering" w:customStyle="1" w:styleId="ListaSGNTJ">
    <w:name w:val="Lista SGNTJ"/>
    <w:uiPriority w:val="99"/>
    <w:rsid w:val="001F7E7A"/>
    <w:pPr>
      <w:numPr>
        <w:numId w:val="3"/>
      </w:numPr>
    </w:pPr>
  </w:style>
  <w:style w:type="character" w:customStyle="1" w:styleId="Heading9Char">
    <w:name w:val="Heading 9 Char"/>
    <w:basedOn w:val="DefaultParagraphFont"/>
    <w:link w:val="Heading9"/>
    <w:uiPriority w:val="9"/>
    <w:semiHidden/>
    <w:rsid w:val="002F4D1E"/>
    <w:rPr>
      <w:rFonts w:ascii="Nunito" w:hAnsi="Nunito"/>
      <w:i/>
      <w:color w:val="808080" w:themeColor="background1" w:themeShade="80"/>
      <w:sz w:val="24"/>
      <w:lang w:val="es-ES"/>
    </w:rPr>
  </w:style>
  <w:style w:type="character" w:customStyle="1" w:styleId="Heading8Char">
    <w:name w:val="Heading 8 Char"/>
    <w:basedOn w:val="DefaultParagraphFont"/>
    <w:link w:val="Heading8"/>
    <w:uiPriority w:val="9"/>
    <w:semiHidden/>
    <w:rsid w:val="00D76C59"/>
    <w:rPr>
      <w:rFonts w:ascii="Nunito" w:hAnsi="Nunito"/>
      <w:b/>
      <w:i/>
      <w:color w:val="A6A6A6" w:themeColor="background1" w:themeShade="A6"/>
      <w:sz w:val="24"/>
      <w:lang w:val="es-ES"/>
    </w:rPr>
  </w:style>
  <w:style w:type="paragraph" w:styleId="Title">
    <w:name w:val="Title"/>
    <w:basedOn w:val="Normal"/>
    <w:next w:val="Normal"/>
    <w:link w:val="TitleChar"/>
    <w:uiPriority w:val="10"/>
    <w:rsid w:val="00921D60"/>
    <w:pPr>
      <w:spacing w:before="80" w:after="80"/>
    </w:pPr>
    <w:rPr>
      <w:b/>
      <w:color w:val="074E8E" w:themeColor="text2"/>
      <w:sz w:val="32"/>
    </w:rPr>
  </w:style>
  <w:style w:type="character" w:customStyle="1" w:styleId="TitleChar">
    <w:name w:val="Title Char"/>
    <w:basedOn w:val="DefaultParagraphFont"/>
    <w:link w:val="Title"/>
    <w:uiPriority w:val="10"/>
    <w:rsid w:val="00921D60"/>
    <w:rPr>
      <w:rFonts w:asciiTheme="minorHAnsi" w:hAnsiTheme="minorHAnsi"/>
      <w:b/>
      <w:color w:val="074E8E" w:themeColor="text2"/>
      <w:sz w:val="32"/>
      <w:lang w:val="es-ES"/>
    </w:rPr>
  </w:style>
  <w:style w:type="character" w:styleId="SubtleEmphasis">
    <w:name w:val="Subtle Emphasis"/>
    <w:basedOn w:val="DefaultParagraphFont"/>
    <w:uiPriority w:val="19"/>
    <w:rsid w:val="0001584B"/>
    <w:rPr>
      <w:rFonts w:ascii="Arial Narrow" w:hAnsi="Arial Narrow"/>
      <w:i/>
      <w:iCs/>
      <w:color w:val="5A6C80" w:themeColor="text1" w:themeTint="BF"/>
    </w:rPr>
  </w:style>
  <w:style w:type="character" w:styleId="Emphasis">
    <w:name w:val="Emphasis"/>
    <w:basedOn w:val="DefaultParagraphFont"/>
    <w:uiPriority w:val="20"/>
    <w:rsid w:val="0001584B"/>
    <w:rPr>
      <w:rFonts w:ascii="Arial Narrow" w:hAnsi="Arial Narrow"/>
      <w:i/>
      <w:iCs/>
    </w:rPr>
  </w:style>
  <w:style w:type="character" w:styleId="IntenseEmphasis">
    <w:name w:val="Intense Emphasis"/>
    <w:basedOn w:val="DefaultParagraphFont"/>
    <w:uiPriority w:val="21"/>
    <w:rsid w:val="0001584B"/>
    <w:rPr>
      <w:rFonts w:ascii="Arial Narrow" w:hAnsi="Arial Narrow"/>
      <w:i/>
      <w:iCs/>
      <w:color w:val="FFC400" w:themeColor="accent1"/>
    </w:rPr>
  </w:style>
  <w:style w:type="character" w:styleId="Strong">
    <w:name w:val="Strong"/>
    <w:basedOn w:val="DefaultParagraphFont"/>
    <w:uiPriority w:val="22"/>
    <w:rsid w:val="0001584B"/>
    <w:rPr>
      <w:rFonts w:ascii="Arial" w:hAnsi="Arial"/>
      <w:b/>
      <w:bCs/>
    </w:rPr>
  </w:style>
  <w:style w:type="paragraph" w:styleId="Quote">
    <w:name w:val="Quote"/>
    <w:basedOn w:val="Normal"/>
    <w:next w:val="Normal"/>
    <w:link w:val="QuoteChar"/>
    <w:uiPriority w:val="19"/>
    <w:rsid w:val="0001584B"/>
    <w:pPr>
      <w:spacing w:before="200"/>
      <w:ind w:left="864" w:right="864"/>
      <w:jc w:val="center"/>
    </w:pPr>
    <w:rPr>
      <w:i/>
      <w:iCs/>
      <w:color w:val="5A6C80" w:themeColor="text1" w:themeTint="BF"/>
    </w:rPr>
  </w:style>
  <w:style w:type="character" w:customStyle="1" w:styleId="QuoteChar">
    <w:name w:val="Quote Char"/>
    <w:basedOn w:val="DefaultParagraphFont"/>
    <w:link w:val="Quote"/>
    <w:uiPriority w:val="19"/>
    <w:rsid w:val="00532549"/>
    <w:rPr>
      <w:i/>
      <w:iCs/>
      <w:color w:val="5A6C80" w:themeColor="text1" w:themeTint="BF"/>
      <w:sz w:val="22"/>
      <w:lang w:val="es-ES"/>
    </w:rPr>
  </w:style>
  <w:style w:type="character" w:styleId="SubtleReference">
    <w:name w:val="Subtle Reference"/>
    <w:basedOn w:val="DefaultParagraphFont"/>
    <w:uiPriority w:val="31"/>
    <w:rsid w:val="0001584B"/>
    <w:rPr>
      <w:rFonts w:ascii="Arial" w:hAnsi="Arial"/>
      <w:smallCaps/>
      <w:color w:val="6B7F96" w:themeColor="text1" w:themeTint="A5"/>
    </w:rPr>
  </w:style>
  <w:style w:type="character" w:styleId="IntenseReference">
    <w:name w:val="Intense Reference"/>
    <w:basedOn w:val="DefaultParagraphFont"/>
    <w:uiPriority w:val="32"/>
    <w:rsid w:val="0001584B"/>
    <w:rPr>
      <w:rFonts w:ascii="Arial" w:hAnsi="Arial"/>
      <w:b/>
      <w:bCs/>
      <w:smallCaps/>
      <w:color w:val="FFC400" w:themeColor="accent1"/>
      <w:spacing w:val="5"/>
    </w:rPr>
  </w:style>
  <w:style w:type="paragraph" w:customStyle="1" w:styleId="VietaNivel1conTitulo">
    <w:name w:val="Viñeta Nivel 1 con Titulo"/>
    <w:basedOn w:val="ListParagraph"/>
    <w:autoRedefine/>
    <w:uiPriority w:val="5"/>
    <w:qFormat/>
    <w:rsid w:val="009A4069"/>
    <w:pPr>
      <w:numPr>
        <w:numId w:val="6"/>
      </w:numPr>
      <w:contextualSpacing w:val="0"/>
    </w:pPr>
    <w:rPr>
      <w:b/>
      <w:color w:val="001E54"/>
    </w:rPr>
  </w:style>
  <w:style w:type="paragraph" w:customStyle="1" w:styleId="VietaNivel2conTtulo">
    <w:name w:val="Viñeta Nivel 2 con Título"/>
    <w:basedOn w:val="ListParagraph"/>
    <w:autoRedefine/>
    <w:uiPriority w:val="5"/>
    <w:qFormat/>
    <w:rsid w:val="00541F1E"/>
    <w:pPr>
      <w:numPr>
        <w:numId w:val="19"/>
      </w:numPr>
      <w:contextualSpacing w:val="0"/>
    </w:pPr>
    <w:rPr>
      <w:b/>
      <w:color w:val="001E54"/>
    </w:rPr>
  </w:style>
  <w:style w:type="paragraph" w:customStyle="1" w:styleId="VietaNivel3conTtulo">
    <w:name w:val="Viñeta Nivel 3 con Título"/>
    <w:basedOn w:val="ListParagraph"/>
    <w:uiPriority w:val="5"/>
    <w:qFormat/>
    <w:rsid w:val="00541F1E"/>
    <w:pPr>
      <w:numPr>
        <w:numId w:val="17"/>
      </w:numPr>
      <w:contextualSpacing w:val="0"/>
    </w:pPr>
    <w:rPr>
      <w:b/>
      <w:color w:val="001E54"/>
    </w:rPr>
  </w:style>
  <w:style w:type="paragraph" w:customStyle="1" w:styleId="VietaNivel4conTtulo">
    <w:name w:val="Viñeta Nivel 4 con Título"/>
    <w:basedOn w:val="ListParagraph"/>
    <w:uiPriority w:val="5"/>
    <w:qFormat/>
    <w:rsid w:val="00541F1E"/>
    <w:pPr>
      <w:numPr>
        <w:ilvl w:val="3"/>
        <w:numId w:val="6"/>
      </w:numPr>
      <w:contextualSpacing w:val="0"/>
    </w:pPr>
    <w:rPr>
      <w:b/>
      <w:color w:val="001E54"/>
    </w:rPr>
  </w:style>
  <w:style w:type="paragraph" w:customStyle="1" w:styleId="VietaNivel5conTtulo">
    <w:name w:val="Viñeta Nivel 5 con Título"/>
    <w:basedOn w:val="ListParagraph"/>
    <w:uiPriority w:val="5"/>
    <w:rsid w:val="00095A94"/>
    <w:pPr>
      <w:numPr>
        <w:ilvl w:val="4"/>
        <w:numId w:val="6"/>
      </w:numPr>
      <w:contextualSpacing w:val="0"/>
    </w:pPr>
    <w:rPr>
      <w:b/>
    </w:rPr>
  </w:style>
  <w:style w:type="paragraph" w:customStyle="1" w:styleId="VietaNivel6conTtulo">
    <w:name w:val="Viñeta Nivel 6 con Título"/>
    <w:basedOn w:val="ListParagraph"/>
    <w:uiPriority w:val="5"/>
    <w:rsid w:val="00095A94"/>
    <w:pPr>
      <w:numPr>
        <w:ilvl w:val="5"/>
        <w:numId w:val="6"/>
      </w:numPr>
      <w:contextualSpacing w:val="0"/>
    </w:pPr>
    <w:rPr>
      <w:b/>
    </w:rPr>
  </w:style>
  <w:style w:type="paragraph" w:customStyle="1" w:styleId="VietaNivel7conTtulo">
    <w:name w:val="Viñeta Nivel 7 con Título"/>
    <w:basedOn w:val="ListParagraph"/>
    <w:uiPriority w:val="5"/>
    <w:rsid w:val="00095A94"/>
    <w:pPr>
      <w:numPr>
        <w:ilvl w:val="6"/>
        <w:numId w:val="6"/>
      </w:numPr>
      <w:contextualSpacing w:val="0"/>
    </w:pPr>
    <w:rPr>
      <w:b/>
    </w:rPr>
  </w:style>
  <w:style w:type="paragraph" w:customStyle="1" w:styleId="VietaNivel8conTtulo">
    <w:name w:val="Viñeta Nivel 8 con Título"/>
    <w:basedOn w:val="ListParagraph"/>
    <w:uiPriority w:val="5"/>
    <w:rsid w:val="00095A94"/>
    <w:pPr>
      <w:numPr>
        <w:ilvl w:val="7"/>
        <w:numId w:val="6"/>
      </w:numPr>
      <w:contextualSpacing w:val="0"/>
    </w:pPr>
    <w:rPr>
      <w:b/>
    </w:rPr>
  </w:style>
  <w:style w:type="paragraph" w:customStyle="1" w:styleId="VietaNivel9conTtulo">
    <w:name w:val="Viñeta Nivel 9 con Título"/>
    <w:basedOn w:val="ListParagraph"/>
    <w:uiPriority w:val="5"/>
    <w:rsid w:val="00095A94"/>
    <w:pPr>
      <w:numPr>
        <w:ilvl w:val="8"/>
        <w:numId w:val="6"/>
      </w:numPr>
      <w:contextualSpacing w:val="0"/>
    </w:pPr>
    <w:rPr>
      <w:b/>
    </w:rPr>
  </w:style>
  <w:style w:type="paragraph" w:styleId="ListBullet">
    <w:name w:val="List Bullet"/>
    <w:basedOn w:val="VietaNivel1conTitulo"/>
    <w:uiPriority w:val="99"/>
    <w:unhideWhenUsed/>
    <w:rsid w:val="000A3A7C"/>
    <w:rPr>
      <w:b w:val="0"/>
    </w:rPr>
  </w:style>
  <w:style w:type="paragraph" w:styleId="ListBullet2">
    <w:name w:val="List Bullet 2"/>
    <w:basedOn w:val="VietaNivel2conTtulo"/>
    <w:uiPriority w:val="99"/>
    <w:unhideWhenUsed/>
    <w:rsid w:val="000A3A7C"/>
    <w:rPr>
      <w:b w:val="0"/>
    </w:rPr>
  </w:style>
  <w:style w:type="paragraph" w:customStyle="1" w:styleId="VietaNivel1">
    <w:name w:val="Viñeta Nivel 1"/>
    <w:basedOn w:val="VietaNivel1conTitulo"/>
    <w:autoRedefine/>
    <w:uiPriority w:val="2"/>
    <w:qFormat/>
    <w:rsid w:val="00AC5839"/>
    <w:pPr>
      <w:numPr>
        <w:numId w:val="5"/>
      </w:numPr>
    </w:pPr>
    <w:rPr>
      <w:color w:val="191E23" w:themeColor="text1" w:themeShade="80"/>
    </w:rPr>
  </w:style>
  <w:style w:type="paragraph" w:customStyle="1" w:styleId="VietaNivel2">
    <w:name w:val="Viñeta Nivel 2"/>
    <w:basedOn w:val="VietaNivel2conTtulo"/>
    <w:autoRedefine/>
    <w:uiPriority w:val="2"/>
    <w:qFormat/>
    <w:rsid w:val="00E60004"/>
    <w:pPr>
      <w:numPr>
        <w:numId w:val="23"/>
      </w:numPr>
    </w:pPr>
    <w:rPr>
      <w:color w:val="auto"/>
    </w:rPr>
  </w:style>
  <w:style w:type="paragraph" w:customStyle="1" w:styleId="VietaNivel3">
    <w:name w:val="Viñeta Nivel 3"/>
    <w:basedOn w:val="VietaNivel3conTtulo"/>
    <w:autoRedefine/>
    <w:uiPriority w:val="2"/>
    <w:qFormat/>
    <w:rsid w:val="00AC5839"/>
    <w:pPr>
      <w:numPr>
        <w:numId w:val="18"/>
      </w:numPr>
      <w:tabs>
        <w:tab w:val="num" w:pos="1701"/>
      </w:tabs>
      <w:ind w:left="1701" w:hanging="283"/>
    </w:pPr>
    <w:rPr>
      <w:rFonts w:cstheme="majorHAnsi"/>
      <w:color w:val="191E23" w:themeColor="text1" w:themeShade="80"/>
      <w:szCs w:val="22"/>
    </w:rPr>
  </w:style>
  <w:style w:type="paragraph" w:customStyle="1" w:styleId="VietaNivel5">
    <w:name w:val="Viñeta Nivel 5"/>
    <w:basedOn w:val="VietaNivel5conTtulo"/>
    <w:uiPriority w:val="2"/>
    <w:rsid w:val="00215F03"/>
    <w:pPr>
      <w:numPr>
        <w:numId w:val="5"/>
      </w:numPr>
    </w:pPr>
    <w:rPr>
      <w:b w:val="0"/>
    </w:rPr>
  </w:style>
  <w:style w:type="paragraph" w:customStyle="1" w:styleId="VietaNivel6">
    <w:name w:val="Viñeta Nivel 6"/>
    <w:basedOn w:val="VietaNivel6conTtulo"/>
    <w:uiPriority w:val="2"/>
    <w:rsid w:val="00215F03"/>
    <w:pPr>
      <w:numPr>
        <w:numId w:val="5"/>
      </w:numPr>
    </w:pPr>
    <w:rPr>
      <w:b w:val="0"/>
    </w:rPr>
  </w:style>
  <w:style w:type="paragraph" w:customStyle="1" w:styleId="VietaNivel7">
    <w:name w:val="Viñeta Nivel 7"/>
    <w:basedOn w:val="VietaNivel7conTtulo"/>
    <w:uiPriority w:val="2"/>
    <w:rsid w:val="003256D2"/>
    <w:pPr>
      <w:numPr>
        <w:numId w:val="5"/>
      </w:numPr>
    </w:pPr>
    <w:rPr>
      <w:b w:val="0"/>
    </w:rPr>
  </w:style>
  <w:style w:type="paragraph" w:customStyle="1" w:styleId="VietaNivel8">
    <w:name w:val="Viñeta Nivel 8"/>
    <w:basedOn w:val="VietaNivel8conTtulo"/>
    <w:uiPriority w:val="2"/>
    <w:rsid w:val="00215F03"/>
    <w:pPr>
      <w:numPr>
        <w:numId w:val="5"/>
      </w:numPr>
    </w:pPr>
    <w:rPr>
      <w:b w:val="0"/>
    </w:rPr>
  </w:style>
  <w:style w:type="paragraph" w:customStyle="1" w:styleId="VietaNivel9">
    <w:name w:val="Viñeta Nivel 9"/>
    <w:basedOn w:val="VietaNivel9conTtulo"/>
    <w:uiPriority w:val="2"/>
    <w:rsid w:val="003256D2"/>
    <w:pPr>
      <w:numPr>
        <w:numId w:val="5"/>
      </w:numPr>
    </w:pPr>
    <w:rPr>
      <w:b w:val="0"/>
    </w:rPr>
  </w:style>
  <w:style w:type="paragraph" w:customStyle="1" w:styleId="VietaNivel4">
    <w:name w:val="Viñeta Nivel 4"/>
    <w:basedOn w:val="VietaNivel4conTtulo"/>
    <w:autoRedefine/>
    <w:uiPriority w:val="2"/>
    <w:qFormat/>
    <w:rsid w:val="00E60004"/>
    <w:pPr>
      <w:numPr>
        <w:numId w:val="5"/>
      </w:numPr>
    </w:pPr>
    <w:rPr>
      <w:color w:val="auto"/>
    </w:rPr>
  </w:style>
  <w:style w:type="numbering" w:customStyle="1" w:styleId="Estilo1">
    <w:name w:val="Estilo1"/>
    <w:uiPriority w:val="99"/>
    <w:rsid w:val="00DC53B7"/>
    <w:pPr>
      <w:numPr>
        <w:numId w:val="4"/>
      </w:numPr>
    </w:pPr>
  </w:style>
  <w:style w:type="paragraph" w:customStyle="1" w:styleId="TextoVietaNivel10">
    <w:name w:val="Texto Viñeta Nivel 1"/>
    <w:basedOn w:val="Normal"/>
    <w:uiPriority w:val="3"/>
    <w:qFormat/>
    <w:rsid w:val="00185056"/>
    <w:pPr>
      <w:ind w:left="720"/>
    </w:pPr>
    <w:rPr>
      <w:b/>
      <w:color w:val="001E54"/>
    </w:rPr>
  </w:style>
  <w:style w:type="paragraph" w:customStyle="1" w:styleId="TextoVietaNivel2">
    <w:name w:val="Texto Viñeta Nivel 2"/>
    <w:basedOn w:val="Normal"/>
    <w:uiPriority w:val="3"/>
    <w:qFormat/>
    <w:rsid w:val="001860BE"/>
    <w:pPr>
      <w:ind w:left="1134"/>
    </w:pPr>
  </w:style>
  <w:style w:type="paragraph" w:customStyle="1" w:styleId="TextoVietaNivel3">
    <w:name w:val="Texto Viñeta Nivel 3"/>
    <w:basedOn w:val="Normal"/>
    <w:uiPriority w:val="3"/>
    <w:qFormat/>
    <w:rsid w:val="001860BE"/>
    <w:pPr>
      <w:ind w:left="1701"/>
    </w:pPr>
  </w:style>
  <w:style w:type="paragraph" w:customStyle="1" w:styleId="TextoVietaNivel4">
    <w:name w:val="Texto Viñeta Nivel 4"/>
    <w:basedOn w:val="Normal"/>
    <w:uiPriority w:val="3"/>
    <w:qFormat/>
    <w:rsid w:val="001860BE"/>
    <w:pPr>
      <w:ind w:left="2268"/>
    </w:pPr>
  </w:style>
  <w:style w:type="paragraph" w:customStyle="1" w:styleId="TextoVietaNivel5">
    <w:name w:val="Texto Viñeta Nivel 5"/>
    <w:basedOn w:val="Normal"/>
    <w:uiPriority w:val="3"/>
    <w:rsid w:val="001860BE"/>
    <w:pPr>
      <w:ind w:left="2880"/>
    </w:pPr>
  </w:style>
  <w:style w:type="paragraph" w:customStyle="1" w:styleId="TextoVietaNivel6">
    <w:name w:val="Texto Viñeta Nivel 6"/>
    <w:basedOn w:val="Normal"/>
    <w:uiPriority w:val="3"/>
    <w:rsid w:val="001860BE"/>
    <w:pPr>
      <w:ind w:left="3402"/>
    </w:pPr>
  </w:style>
  <w:style w:type="paragraph" w:customStyle="1" w:styleId="TextoVietaNivel7">
    <w:name w:val="Texto Viñeta Nivel 7"/>
    <w:basedOn w:val="Normal"/>
    <w:uiPriority w:val="3"/>
    <w:rsid w:val="001860BE"/>
    <w:pPr>
      <w:ind w:left="3969"/>
    </w:pPr>
  </w:style>
  <w:style w:type="paragraph" w:customStyle="1" w:styleId="TextoVietaNivel8">
    <w:name w:val="Texto Viñeta Nivel 8"/>
    <w:basedOn w:val="Normal"/>
    <w:uiPriority w:val="3"/>
    <w:rsid w:val="00AC4057"/>
    <w:pPr>
      <w:ind w:left="4536"/>
    </w:pPr>
  </w:style>
  <w:style w:type="paragraph" w:customStyle="1" w:styleId="TextoVietaNivel9">
    <w:name w:val="Texto Viñeta Nivel 9"/>
    <w:basedOn w:val="Normal"/>
    <w:uiPriority w:val="3"/>
    <w:rsid w:val="001860BE"/>
    <w:pPr>
      <w:ind w:left="5103"/>
    </w:pPr>
  </w:style>
  <w:style w:type="paragraph" w:customStyle="1" w:styleId="Listaalfabticaconttulo">
    <w:name w:val="Lista alfabética con título"/>
    <w:basedOn w:val="Normal"/>
    <w:next w:val="Normal"/>
    <w:uiPriority w:val="10"/>
    <w:rsid w:val="00572950"/>
    <w:pPr>
      <w:keepNext/>
      <w:numPr>
        <w:numId w:val="8"/>
      </w:numPr>
      <w:spacing w:before="60" w:after="120"/>
    </w:pPr>
    <w:rPr>
      <w:rFonts w:eastAsia="Times New Roman" w:cs="Times New Roman"/>
      <w:b/>
      <w:i/>
      <w:lang w:eastAsia="es-ES"/>
    </w:rPr>
  </w:style>
  <w:style w:type="paragraph" w:customStyle="1" w:styleId="TablaVietaNivel1">
    <w:name w:val="Tabla Viñeta Nivel 1"/>
    <w:basedOn w:val="Normal"/>
    <w:link w:val="TablaVietaNivel1Car"/>
    <w:uiPriority w:val="7"/>
    <w:rsid w:val="00572950"/>
    <w:pPr>
      <w:numPr>
        <w:numId w:val="9"/>
      </w:numPr>
      <w:spacing w:before="60" w:after="60"/>
    </w:pPr>
    <w:rPr>
      <w:rFonts w:eastAsia="Times New Roman" w:cs="Arial"/>
      <w:sz w:val="18"/>
      <w:lang w:eastAsia="es-ES"/>
    </w:rPr>
  </w:style>
  <w:style w:type="paragraph" w:customStyle="1" w:styleId="TablaVietaNivel2">
    <w:name w:val="Tabla Viñeta Nivel 2"/>
    <w:basedOn w:val="Normal"/>
    <w:uiPriority w:val="7"/>
    <w:rsid w:val="00AD0EBB"/>
    <w:pPr>
      <w:numPr>
        <w:ilvl w:val="1"/>
        <w:numId w:val="16"/>
      </w:numPr>
      <w:spacing w:before="60" w:after="60"/>
    </w:pPr>
    <w:rPr>
      <w:rFonts w:eastAsia="Times New Roman" w:cs="Arial"/>
      <w:lang w:eastAsia="es-ES"/>
    </w:rPr>
  </w:style>
  <w:style w:type="paragraph" w:customStyle="1" w:styleId="TablaVietaNivel3">
    <w:name w:val="Tabla Viñeta Nivel 3"/>
    <w:basedOn w:val="Normal"/>
    <w:link w:val="TablaVietaNivel3Char"/>
    <w:uiPriority w:val="7"/>
    <w:rsid w:val="00AD0EBB"/>
    <w:pPr>
      <w:numPr>
        <w:ilvl w:val="2"/>
        <w:numId w:val="16"/>
      </w:numPr>
      <w:spacing w:before="60" w:after="60"/>
    </w:pPr>
    <w:rPr>
      <w:rFonts w:eastAsia="Times New Roman" w:cs="Arial"/>
      <w:lang w:eastAsia="es-ES"/>
    </w:rPr>
  </w:style>
  <w:style w:type="paragraph" w:customStyle="1" w:styleId="TablaVietaNivel4">
    <w:name w:val="Tabla Viñeta Nivel 4"/>
    <w:basedOn w:val="TablaTextoVietaNivel3"/>
    <w:link w:val="TablaVietaNivel4Char"/>
    <w:uiPriority w:val="7"/>
    <w:rsid w:val="00A80EB8"/>
    <w:pPr>
      <w:numPr>
        <w:ilvl w:val="3"/>
        <w:numId w:val="16"/>
      </w:numPr>
    </w:pPr>
  </w:style>
  <w:style w:type="paragraph" w:customStyle="1" w:styleId="Listaalfabtica">
    <w:name w:val="Lista alfabética"/>
    <w:basedOn w:val="Normal"/>
    <w:uiPriority w:val="10"/>
    <w:rsid w:val="00572950"/>
    <w:pPr>
      <w:numPr>
        <w:numId w:val="7"/>
      </w:numPr>
      <w:spacing w:before="60" w:after="120"/>
    </w:pPr>
    <w:rPr>
      <w:rFonts w:eastAsia="Times New Roman" w:cs="Times New Roman"/>
      <w:lang w:eastAsia="es-ES"/>
    </w:rPr>
  </w:style>
  <w:style w:type="paragraph" w:customStyle="1" w:styleId="Listanumricaconttulo">
    <w:name w:val="Lista numérica con título"/>
    <w:basedOn w:val="Normal"/>
    <w:next w:val="Normal"/>
    <w:uiPriority w:val="10"/>
    <w:rsid w:val="00572950"/>
    <w:pPr>
      <w:keepNext/>
      <w:numPr>
        <w:numId w:val="11"/>
      </w:numPr>
      <w:spacing w:before="60" w:after="120"/>
    </w:pPr>
    <w:rPr>
      <w:rFonts w:eastAsia="Times New Roman" w:cs="Times New Roman"/>
      <w:b/>
      <w:i/>
      <w:lang w:eastAsia="es-ES"/>
    </w:rPr>
  </w:style>
  <w:style w:type="paragraph" w:customStyle="1" w:styleId="Listanumrica">
    <w:name w:val="Lista numérica"/>
    <w:basedOn w:val="Normal"/>
    <w:rsid w:val="00572950"/>
    <w:pPr>
      <w:numPr>
        <w:numId w:val="10"/>
      </w:numPr>
      <w:spacing w:before="60" w:after="120"/>
    </w:pPr>
    <w:rPr>
      <w:rFonts w:eastAsia="Times New Roman" w:cs="Times New Roman"/>
      <w:lang w:eastAsia="es-ES"/>
    </w:rPr>
  </w:style>
  <w:style w:type="paragraph" w:customStyle="1" w:styleId="TablaTtulo1">
    <w:name w:val="Tabla Título 1"/>
    <w:basedOn w:val="Normal"/>
    <w:uiPriority w:val="10"/>
    <w:rsid w:val="00921D60"/>
    <w:pPr>
      <w:spacing w:before="80" w:after="80"/>
      <w:jc w:val="center"/>
    </w:pPr>
    <w:rPr>
      <w:rFonts w:eastAsia="Times New Roman" w:cs="Times New Roman"/>
      <w:b/>
      <w:bCs/>
      <w:iCs/>
      <w:caps/>
      <w:color w:val="FFFFFF"/>
      <w:szCs w:val="14"/>
      <w:lang w:val="en-GB" w:eastAsia="es-ES"/>
    </w:rPr>
  </w:style>
  <w:style w:type="paragraph" w:customStyle="1" w:styleId="Normaltabla">
    <w:name w:val="Normal tabla"/>
    <w:basedOn w:val="Normal"/>
    <w:uiPriority w:val="4"/>
    <w:qFormat/>
    <w:rsid w:val="00AD0EBB"/>
    <w:pPr>
      <w:spacing w:before="20" w:after="40"/>
    </w:pPr>
    <w:rPr>
      <w:rFonts w:eastAsia="Times New Roman" w:cs="Arial"/>
      <w:lang w:eastAsia="es-ES"/>
    </w:rPr>
  </w:style>
  <w:style w:type="paragraph" w:customStyle="1" w:styleId="EpgrafeTablas">
    <w:name w:val="Epígrafe Tablas"/>
    <w:basedOn w:val="Normal"/>
    <w:next w:val="Normal"/>
    <w:uiPriority w:val="6"/>
    <w:qFormat/>
    <w:rsid w:val="00E60004"/>
    <w:pPr>
      <w:spacing w:before="220" w:after="120"/>
      <w:jc w:val="center"/>
    </w:pPr>
    <w:rPr>
      <w:rFonts w:eastAsia="Times New Roman" w:cs="Arial"/>
      <w:i/>
      <w:color w:val="5F5F5F"/>
      <w:lang w:eastAsia="es-ES"/>
    </w:rPr>
  </w:style>
  <w:style w:type="paragraph" w:customStyle="1" w:styleId="EpigrafeFiguras">
    <w:name w:val="Epigrafe Figuras"/>
    <w:basedOn w:val="Normal"/>
    <w:autoRedefine/>
    <w:uiPriority w:val="6"/>
    <w:qFormat/>
    <w:rsid w:val="00E60004"/>
    <w:pPr>
      <w:jc w:val="center"/>
    </w:pPr>
    <w:rPr>
      <w:i/>
      <w:color w:val="5F5F5F"/>
    </w:rPr>
  </w:style>
  <w:style w:type="paragraph" w:customStyle="1" w:styleId="TablaTextoMaysculas">
    <w:name w:val="Tabla Texto Mayúsculas"/>
    <w:basedOn w:val="Normal"/>
    <w:uiPriority w:val="10"/>
    <w:rsid w:val="00AD0EBB"/>
    <w:pPr>
      <w:spacing w:before="60" w:after="0"/>
    </w:pPr>
    <w:rPr>
      <w:rFonts w:eastAsia="Times New Roman" w:cs="Arial"/>
      <w:caps/>
      <w:lang w:eastAsia="es-ES"/>
    </w:rPr>
  </w:style>
  <w:style w:type="paragraph" w:customStyle="1" w:styleId="TablaTtulo2">
    <w:name w:val="Tabla Título 2"/>
    <w:basedOn w:val="TablaTtulo1"/>
    <w:uiPriority w:val="10"/>
    <w:rsid w:val="00B04973"/>
    <w:rPr>
      <w:color w:val="auto"/>
      <w:lang w:val="es-ES"/>
    </w:rPr>
  </w:style>
  <w:style w:type="paragraph" w:customStyle="1" w:styleId="TablaListaAlfabticaconTtulo">
    <w:name w:val="Tabla Lista Alfabética con Título"/>
    <w:basedOn w:val="Normal"/>
    <w:next w:val="TablaTextoVietaNivel1"/>
    <w:uiPriority w:val="10"/>
    <w:rsid w:val="00AD0EBB"/>
    <w:pPr>
      <w:keepNext/>
      <w:spacing w:before="60" w:after="0"/>
    </w:pPr>
    <w:rPr>
      <w:rFonts w:eastAsia="Times New Roman" w:cs="Arial"/>
      <w:b/>
      <w:i/>
      <w:lang w:eastAsia="es-ES"/>
    </w:rPr>
  </w:style>
  <w:style w:type="paragraph" w:customStyle="1" w:styleId="TablaTextoVietaNivel1">
    <w:name w:val="Tabla Texto Viñeta Nivel 1"/>
    <w:basedOn w:val="Normal"/>
    <w:link w:val="TablaTextoVietaNivel1Car"/>
    <w:uiPriority w:val="8"/>
    <w:rsid w:val="00AD0EBB"/>
    <w:pPr>
      <w:ind w:left="284"/>
    </w:pPr>
  </w:style>
  <w:style w:type="paragraph" w:customStyle="1" w:styleId="TablaListaNumricaconTtulo">
    <w:name w:val="Tabla Lista Numérica con Título"/>
    <w:basedOn w:val="Normal"/>
    <w:next w:val="TablaTextoVietaNivel1"/>
    <w:uiPriority w:val="10"/>
    <w:rsid w:val="00AD0EBB"/>
    <w:pPr>
      <w:keepNext/>
      <w:spacing w:before="60" w:after="0"/>
      <w:ind w:left="369" w:hanging="369"/>
    </w:pPr>
    <w:rPr>
      <w:rFonts w:eastAsia="Times New Roman" w:cs="Arial"/>
      <w:b/>
      <w:i/>
      <w:lang w:eastAsia="es-ES"/>
    </w:rPr>
  </w:style>
  <w:style w:type="paragraph" w:customStyle="1" w:styleId="TablaTextoVietaNivel2">
    <w:name w:val="Tabla Texto Viñeta Nivel 2"/>
    <w:basedOn w:val="TablaTextoVietaNivel1"/>
    <w:link w:val="TablaTextoVietaNivel2Char"/>
    <w:uiPriority w:val="8"/>
    <w:rsid w:val="000D2250"/>
    <w:pPr>
      <w:ind w:left="851"/>
    </w:pPr>
  </w:style>
  <w:style w:type="paragraph" w:customStyle="1" w:styleId="TablaTextoVietaNivel3">
    <w:name w:val="Tabla Texto Viñeta Nivel 3"/>
    <w:basedOn w:val="TablaTextoVietaNivel2"/>
    <w:link w:val="TablaTextoVietaNivel3Char"/>
    <w:uiPriority w:val="8"/>
    <w:rsid w:val="000D2250"/>
    <w:pPr>
      <w:ind w:left="1418"/>
    </w:pPr>
  </w:style>
  <w:style w:type="paragraph" w:customStyle="1" w:styleId="TablaVietaNivel1conTtulo">
    <w:name w:val="Tabla Viñeta Nivel 1 con Título"/>
    <w:basedOn w:val="TablaVietaNivel2conTtulo"/>
    <w:next w:val="TablaTextoVietaNivel1"/>
    <w:link w:val="TablaVietaNivel1conTtuloCar"/>
    <w:uiPriority w:val="9"/>
    <w:rsid w:val="000D2250"/>
    <w:pPr>
      <w:numPr>
        <w:ilvl w:val="0"/>
        <w:numId w:val="15"/>
      </w:numPr>
    </w:pPr>
  </w:style>
  <w:style w:type="paragraph" w:customStyle="1" w:styleId="TablaVietaNivel2conTtulo">
    <w:name w:val="Tabla Viñeta Nivel 2 con Título"/>
    <w:basedOn w:val="TablaTextoVietaNivel1"/>
    <w:next w:val="Normal"/>
    <w:link w:val="TablaVietaNivel2conTtuloCar"/>
    <w:uiPriority w:val="9"/>
    <w:rsid w:val="002F6FD1"/>
    <w:pPr>
      <w:numPr>
        <w:ilvl w:val="1"/>
        <w:numId w:val="14"/>
      </w:numPr>
    </w:pPr>
    <w:rPr>
      <w:b/>
    </w:rPr>
  </w:style>
  <w:style w:type="paragraph" w:customStyle="1" w:styleId="TablaVietaNivel3conTtulo">
    <w:name w:val="Tabla Viñeta Nivel 3 con Título"/>
    <w:basedOn w:val="TablaTextoVietaNivel1"/>
    <w:next w:val="Normal"/>
    <w:uiPriority w:val="9"/>
    <w:rsid w:val="002F6FD1"/>
    <w:pPr>
      <w:numPr>
        <w:ilvl w:val="2"/>
        <w:numId w:val="14"/>
      </w:numPr>
    </w:pPr>
    <w:rPr>
      <w:b/>
    </w:rPr>
  </w:style>
  <w:style w:type="paragraph" w:customStyle="1" w:styleId="TablaVietaNivel4conTtulo">
    <w:name w:val="Tabla Viñeta Nivel 4 con Título"/>
    <w:basedOn w:val="TablaTextoVietaNivel1"/>
    <w:next w:val="Normal"/>
    <w:uiPriority w:val="9"/>
    <w:rsid w:val="002F6FD1"/>
    <w:pPr>
      <w:numPr>
        <w:ilvl w:val="3"/>
        <w:numId w:val="14"/>
      </w:numPr>
    </w:pPr>
    <w:rPr>
      <w:b/>
    </w:rPr>
  </w:style>
  <w:style w:type="paragraph" w:customStyle="1" w:styleId="TablaListaAlfabtica">
    <w:name w:val="Tabla Lista Alfabética"/>
    <w:basedOn w:val="Normal"/>
    <w:uiPriority w:val="10"/>
    <w:rsid w:val="00AD0EBB"/>
    <w:pPr>
      <w:numPr>
        <w:numId w:val="12"/>
      </w:numPr>
      <w:spacing w:before="20" w:after="40"/>
    </w:pPr>
    <w:rPr>
      <w:rFonts w:eastAsia="Times New Roman" w:cs="Arial"/>
      <w:lang w:eastAsia="es-ES"/>
    </w:rPr>
  </w:style>
  <w:style w:type="paragraph" w:customStyle="1" w:styleId="TablaListaNumrica">
    <w:name w:val="Tabla Lista Numérica"/>
    <w:basedOn w:val="Normal"/>
    <w:uiPriority w:val="10"/>
    <w:rsid w:val="00AD0EBB"/>
    <w:pPr>
      <w:numPr>
        <w:numId w:val="13"/>
      </w:numPr>
      <w:tabs>
        <w:tab w:val="clear" w:pos="369"/>
      </w:tabs>
      <w:spacing w:before="20" w:after="40"/>
    </w:pPr>
    <w:rPr>
      <w:rFonts w:eastAsia="Times New Roman" w:cs="Arial"/>
      <w:lang w:eastAsia="es-ES"/>
    </w:rPr>
  </w:style>
  <w:style w:type="paragraph" w:customStyle="1" w:styleId="TablaVietaNivel5conTtulo">
    <w:name w:val="Tabla Viñeta Nivel 5 con Título"/>
    <w:basedOn w:val="TablaTextoVietaNivel1"/>
    <w:uiPriority w:val="9"/>
    <w:rsid w:val="002F6FD1"/>
    <w:pPr>
      <w:numPr>
        <w:ilvl w:val="4"/>
        <w:numId w:val="14"/>
      </w:numPr>
    </w:pPr>
    <w:rPr>
      <w:b/>
    </w:rPr>
  </w:style>
  <w:style w:type="paragraph" w:customStyle="1" w:styleId="TablaVietaNivel6conTtulo">
    <w:name w:val="Tabla Viñeta Nivel 6 con Título"/>
    <w:basedOn w:val="TablaTextoVietaNivel1"/>
    <w:uiPriority w:val="9"/>
    <w:rsid w:val="002F6FD1"/>
    <w:pPr>
      <w:numPr>
        <w:ilvl w:val="5"/>
        <w:numId w:val="14"/>
      </w:numPr>
    </w:pPr>
    <w:rPr>
      <w:b/>
    </w:rPr>
  </w:style>
  <w:style w:type="paragraph" w:customStyle="1" w:styleId="TablaVietaNivel7conTutlo">
    <w:name w:val="Tabla Viñeta Nivel 7 con Tíutlo"/>
    <w:basedOn w:val="TablaTextoVietaNivel1"/>
    <w:uiPriority w:val="9"/>
    <w:rsid w:val="002F6FD1"/>
    <w:pPr>
      <w:numPr>
        <w:ilvl w:val="6"/>
        <w:numId w:val="14"/>
      </w:numPr>
    </w:pPr>
    <w:rPr>
      <w:b/>
    </w:rPr>
  </w:style>
  <w:style w:type="paragraph" w:customStyle="1" w:styleId="TablaVietaNivel8conTtulo">
    <w:name w:val="Tabla Viñeta Nivel 8 con Título"/>
    <w:basedOn w:val="TablaTextoVietaNivel1"/>
    <w:uiPriority w:val="9"/>
    <w:rsid w:val="000D2250"/>
    <w:pPr>
      <w:numPr>
        <w:ilvl w:val="7"/>
        <w:numId w:val="16"/>
      </w:numPr>
    </w:pPr>
    <w:rPr>
      <w:b/>
    </w:rPr>
  </w:style>
  <w:style w:type="paragraph" w:customStyle="1" w:styleId="TablaVietaNivel9conTtulo">
    <w:name w:val="Tabla Viñeta Nivel 9 con Título"/>
    <w:basedOn w:val="TablaTextoVietaNivel1"/>
    <w:uiPriority w:val="9"/>
    <w:rsid w:val="002F6FD1"/>
    <w:pPr>
      <w:numPr>
        <w:ilvl w:val="8"/>
        <w:numId w:val="14"/>
      </w:numPr>
    </w:pPr>
    <w:rPr>
      <w:b/>
    </w:rPr>
  </w:style>
  <w:style w:type="paragraph" w:customStyle="1" w:styleId="TablaTextoVietaNivel4">
    <w:name w:val="Tabla Texto Viñeta Nivel 4"/>
    <w:basedOn w:val="TablaTextoVietaNivel3"/>
    <w:uiPriority w:val="8"/>
    <w:rsid w:val="000D2250"/>
    <w:pPr>
      <w:ind w:left="1985"/>
    </w:pPr>
  </w:style>
  <w:style w:type="paragraph" w:customStyle="1" w:styleId="TablaTextoVietaNivel5">
    <w:name w:val="Tabla Texto Viñeta Nivel 5"/>
    <w:basedOn w:val="TablaTextoVietaNivel4"/>
    <w:uiPriority w:val="8"/>
    <w:rsid w:val="000D2250"/>
    <w:pPr>
      <w:ind w:left="2552"/>
    </w:pPr>
  </w:style>
  <w:style w:type="paragraph" w:customStyle="1" w:styleId="TablaTextoVietaNivel6">
    <w:name w:val="Tabla Texto Viñeta Nivel 6"/>
    <w:basedOn w:val="TablaTextoVietaNivel5"/>
    <w:uiPriority w:val="8"/>
    <w:rsid w:val="000D2250"/>
    <w:pPr>
      <w:ind w:left="3119"/>
    </w:pPr>
  </w:style>
  <w:style w:type="paragraph" w:customStyle="1" w:styleId="TablaTextoVietaNivel7">
    <w:name w:val="Tabla Texto Viñeta Nivel 7"/>
    <w:basedOn w:val="TablaTextoVietaNivel6"/>
    <w:uiPriority w:val="8"/>
    <w:rsid w:val="000D2250"/>
    <w:pPr>
      <w:ind w:left="3600"/>
    </w:pPr>
  </w:style>
  <w:style w:type="paragraph" w:customStyle="1" w:styleId="TablaTextoVietaNivel8">
    <w:name w:val="Tabla Texto Viñeta Nivel 8"/>
    <w:basedOn w:val="TablaTextoVietaNivel7"/>
    <w:uiPriority w:val="8"/>
    <w:rsid w:val="000D2250"/>
    <w:pPr>
      <w:ind w:left="4253"/>
    </w:pPr>
  </w:style>
  <w:style w:type="paragraph" w:customStyle="1" w:styleId="TablaTextoVietaNivel9">
    <w:name w:val="Tabla Texto Viñeta Nivel 9"/>
    <w:basedOn w:val="TablaTextoVietaNivel8"/>
    <w:uiPriority w:val="8"/>
    <w:rsid w:val="000D2250"/>
    <w:pPr>
      <w:ind w:left="4820"/>
    </w:pPr>
  </w:style>
  <w:style w:type="character" w:customStyle="1" w:styleId="Estilo2">
    <w:name w:val="Estilo2"/>
    <w:uiPriority w:val="10"/>
    <w:rsid w:val="00146639"/>
    <w:rPr>
      <w:rFonts w:asciiTheme="minorHAnsi" w:hAnsiTheme="minorHAnsi"/>
      <w:sz w:val="24"/>
    </w:rPr>
  </w:style>
  <w:style w:type="paragraph" w:customStyle="1" w:styleId="TablaVietaNivel5">
    <w:name w:val="Tabla Viñeta Nivel 5"/>
    <w:basedOn w:val="TablaVietaNivel4"/>
    <w:link w:val="TablaVietaNivel5Char"/>
    <w:uiPriority w:val="7"/>
    <w:rsid w:val="008118E7"/>
    <w:pPr>
      <w:numPr>
        <w:ilvl w:val="4"/>
      </w:numPr>
    </w:pPr>
  </w:style>
  <w:style w:type="paragraph" w:customStyle="1" w:styleId="TablaVietaNivel6">
    <w:name w:val="Tabla Viñeta Nivel 6"/>
    <w:basedOn w:val="TablaVietaNivel5"/>
    <w:uiPriority w:val="7"/>
    <w:rsid w:val="008118E7"/>
    <w:pPr>
      <w:numPr>
        <w:ilvl w:val="5"/>
      </w:numPr>
    </w:pPr>
  </w:style>
  <w:style w:type="paragraph" w:customStyle="1" w:styleId="TablaVietaNivel7">
    <w:name w:val="Tabla Viñeta Nivel 7"/>
    <w:basedOn w:val="TablaVietaNivel6"/>
    <w:uiPriority w:val="7"/>
    <w:rsid w:val="008118E7"/>
    <w:pPr>
      <w:numPr>
        <w:ilvl w:val="6"/>
      </w:numPr>
    </w:pPr>
  </w:style>
  <w:style w:type="paragraph" w:customStyle="1" w:styleId="TablaVietaNivel8">
    <w:name w:val="Tabla Viñeta Nivel 8"/>
    <w:basedOn w:val="TablaVietaNivel8conTtulo"/>
    <w:uiPriority w:val="7"/>
    <w:rsid w:val="008118E7"/>
    <w:rPr>
      <w:b w:val="0"/>
    </w:rPr>
  </w:style>
  <w:style w:type="paragraph" w:customStyle="1" w:styleId="TablaVietaNivel9">
    <w:name w:val="Tabla Viñeta Nivel 9"/>
    <w:basedOn w:val="TablaVietaNivel8"/>
    <w:uiPriority w:val="7"/>
    <w:rsid w:val="008118E7"/>
    <w:pPr>
      <w:numPr>
        <w:ilvl w:val="8"/>
      </w:numPr>
    </w:pPr>
  </w:style>
  <w:style w:type="paragraph" w:styleId="Header">
    <w:name w:val="header"/>
    <w:basedOn w:val="Normal"/>
    <w:link w:val="HeaderChar"/>
    <w:uiPriority w:val="99"/>
    <w:unhideWhenUsed/>
    <w:rsid w:val="004654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54F4"/>
    <w:rPr>
      <w:sz w:val="22"/>
      <w:lang w:val="es-ES"/>
    </w:rPr>
  </w:style>
  <w:style w:type="paragraph" w:styleId="Footer">
    <w:name w:val="footer"/>
    <w:basedOn w:val="Normal"/>
    <w:link w:val="FooterChar"/>
    <w:uiPriority w:val="99"/>
    <w:unhideWhenUsed/>
    <w:rsid w:val="004654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54F4"/>
    <w:rPr>
      <w:sz w:val="22"/>
      <w:lang w:val="es-ES"/>
    </w:rPr>
  </w:style>
  <w:style w:type="paragraph" w:styleId="TOC1">
    <w:name w:val="toc 1"/>
    <w:basedOn w:val="Normal"/>
    <w:next w:val="Normal"/>
    <w:autoRedefine/>
    <w:uiPriority w:val="39"/>
    <w:unhideWhenUsed/>
    <w:rsid w:val="00535E28"/>
    <w:pPr>
      <w:tabs>
        <w:tab w:val="left" w:pos="440"/>
        <w:tab w:val="right" w:leader="dot" w:pos="9017"/>
      </w:tabs>
      <w:spacing w:before="120" w:after="120"/>
      <w:jc w:val="left"/>
    </w:pPr>
    <w:rPr>
      <w:rFonts w:cstheme="majorHAnsi"/>
      <w:b/>
      <w:bCs/>
      <w:caps/>
      <w:noProof/>
      <w:sz w:val="28"/>
      <w:szCs w:val="22"/>
      <w:lang w:val="es-ES_tradnl"/>
    </w:rPr>
  </w:style>
  <w:style w:type="paragraph" w:styleId="TOC2">
    <w:name w:val="toc 2"/>
    <w:basedOn w:val="Normal"/>
    <w:next w:val="Normal"/>
    <w:autoRedefine/>
    <w:uiPriority w:val="39"/>
    <w:unhideWhenUsed/>
    <w:rsid w:val="00535E28"/>
    <w:pPr>
      <w:tabs>
        <w:tab w:val="left" w:pos="880"/>
        <w:tab w:val="right" w:leader="dot" w:pos="9017"/>
      </w:tabs>
      <w:spacing w:after="0"/>
      <w:ind w:left="220"/>
      <w:jc w:val="left"/>
    </w:pPr>
    <w:rPr>
      <w:rFonts w:cstheme="majorHAnsi"/>
      <w:smallCaps/>
      <w:noProof/>
      <w:szCs w:val="22"/>
    </w:rPr>
  </w:style>
  <w:style w:type="paragraph" w:styleId="TOC3">
    <w:name w:val="toc 3"/>
    <w:basedOn w:val="Normal"/>
    <w:next w:val="Normal"/>
    <w:autoRedefine/>
    <w:uiPriority w:val="39"/>
    <w:unhideWhenUsed/>
    <w:rsid w:val="00535E28"/>
    <w:pPr>
      <w:tabs>
        <w:tab w:val="left" w:pos="1100"/>
        <w:tab w:val="right" w:leader="dot" w:pos="9017"/>
      </w:tabs>
      <w:spacing w:after="0"/>
      <w:ind w:left="440"/>
      <w:jc w:val="left"/>
    </w:pPr>
    <w:rPr>
      <w:rFonts w:cstheme="majorHAnsi"/>
      <w:iCs/>
      <w:noProof/>
      <w:sz w:val="22"/>
      <w:szCs w:val="22"/>
    </w:rPr>
  </w:style>
  <w:style w:type="paragraph" w:styleId="TOC4">
    <w:name w:val="toc 4"/>
    <w:basedOn w:val="Normal"/>
    <w:next w:val="Normal"/>
    <w:autoRedefine/>
    <w:uiPriority w:val="39"/>
    <w:unhideWhenUsed/>
    <w:rsid w:val="004012A7"/>
    <w:pPr>
      <w:spacing w:after="0"/>
      <w:ind w:left="660"/>
      <w:jc w:val="left"/>
    </w:pPr>
    <w:rPr>
      <w:sz w:val="18"/>
      <w:szCs w:val="18"/>
    </w:rPr>
  </w:style>
  <w:style w:type="paragraph" w:styleId="TOC5">
    <w:name w:val="toc 5"/>
    <w:basedOn w:val="Normal"/>
    <w:next w:val="Normal"/>
    <w:autoRedefine/>
    <w:uiPriority w:val="39"/>
    <w:unhideWhenUsed/>
    <w:rsid w:val="004012A7"/>
    <w:pPr>
      <w:spacing w:after="0"/>
      <w:ind w:left="880"/>
      <w:jc w:val="left"/>
    </w:pPr>
    <w:rPr>
      <w:sz w:val="18"/>
      <w:szCs w:val="18"/>
    </w:rPr>
  </w:style>
  <w:style w:type="paragraph" w:styleId="TOC6">
    <w:name w:val="toc 6"/>
    <w:basedOn w:val="Normal"/>
    <w:next w:val="Normal"/>
    <w:autoRedefine/>
    <w:uiPriority w:val="39"/>
    <w:unhideWhenUsed/>
    <w:rsid w:val="004012A7"/>
    <w:pPr>
      <w:spacing w:after="0"/>
      <w:ind w:left="1100"/>
      <w:jc w:val="left"/>
    </w:pPr>
    <w:rPr>
      <w:sz w:val="18"/>
      <w:szCs w:val="18"/>
    </w:rPr>
  </w:style>
  <w:style w:type="paragraph" w:styleId="TOC7">
    <w:name w:val="toc 7"/>
    <w:basedOn w:val="Normal"/>
    <w:next w:val="Normal"/>
    <w:autoRedefine/>
    <w:uiPriority w:val="39"/>
    <w:unhideWhenUsed/>
    <w:rsid w:val="004012A7"/>
    <w:pPr>
      <w:spacing w:after="0"/>
      <w:ind w:left="1320"/>
      <w:jc w:val="left"/>
    </w:pPr>
    <w:rPr>
      <w:sz w:val="18"/>
      <w:szCs w:val="18"/>
    </w:rPr>
  </w:style>
  <w:style w:type="paragraph" w:styleId="TOC8">
    <w:name w:val="toc 8"/>
    <w:basedOn w:val="Normal"/>
    <w:next w:val="Normal"/>
    <w:autoRedefine/>
    <w:uiPriority w:val="39"/>
    <w:unhideWhenUsed/>
    <w:rsid w:val="004012A7"/>
    <w:pPr>
      <w:spacing w:after="0"/>
      <w:ind w:left="1540"/>
      <w:jc w:val="left"/>
    </w:pPr>
    <w:rPr>
      <w:sz w:val="18"/>
      <w:szCs w:val="18"/>
    </w:rPr>
  </w:style>
  <w:style w:type="paragraph" w:styleId="TOC9">
    <w:name w:val="toc 9"/>
    <w:basedOn w:val="Normal"/>
    <w:next w:val="Normal"/>
    <w:autoRedefine/>
    <w:uiPriority w:val="39"/>
    <w:unhideWhenUsed/>
    <w:rsid w:val="004012A7"/>
    <w:pPr>
      <w:spacing w:after="0"/>
      <w:ind w:left="1760"/>
      <w:jc w:val="left"/>
    </w:pPr>
    <w:rPr>
      <w:sz w:val="18"/>
      <w:szCs w:val="18"/>
    </w:rPr>
  </w:style>
  <w:style w:type="character" w:styleId="Hyperlink">
    <w:name w:val="Hyperlink"/>
    <w:basedOn w:val="DefaultParagraphFont"/>
    <w:uiPriority w:val="99"/>
    <w:unhideWhenUsed/>
    <w:rsid w:val="004012A7"/>
    <w:rPr>
      <w:color w:val="137ADB" w:themeColor="hyperlink"/>
      <w:u w:val="single"/>
    </w:rPr>
  </w:style>
  <w:style w:type="character" w:styleId="PlaceholderText">
    <w:name w:val="Placeholder Text"/>
    <w:basedOn w:val="DefaultParagraphFont"/>
    <w:uiPriority w:val="99"/>
    <w:semiHidden/>
    <w:rsid w:val="000D666F"/>
    <w:rPr>
      <w:color w:val="808080"/>
    </w:rPr>
  </w:style>
  <w:style w:type="character" w:customStyle="1" w:styleId="Subtitulo">
    <w:name w:val="Subtitulo"/>
    <w:basedOn w:val="DefaultParagraphFont"/>
    <w:uiPriority w:val="10"/>
    <w:rsid w:val="00E33B4C"/>
    <w:rPr>
      <w:rFonts w:asciiTheme="majorHAnsi" w:hAnsiTheme="majorHAnsi"/>
      <w:color w:val="FFFFFF" w:themeColor="background1"/>
      <w:sz w:val="72"/>
    </w:rPr>
  </w:style>
  <w:style w:type="character" w:styleId="FootnoteReference">
    <w:name w:val="footnote reference"/>
    <w:rsid w:val="0009768F"/>
    <w:rPr>
      <w:rFonts w:ascii="Arial" w:hAnsi="Arial"/>
      <w:color w:val="074E8E" w:themeColor="text2"/>
      <w:sz w:val="16"/>
      <w:vertAlign w:val="superscript"/>
    </w:rPr>
  </w:style>
  <w:style w:type="paragraph" w:styleId="FootnoteText">
    <w:name w:val="footnote text"/>
    <w:basedOn w:val="Normal"/>
    <w:link w:val="FootnoteTextChar"/>
    <w:uiPriority w:val="99"/>
    <w:semiHidden/>
    <w:unhideWhenUsed/>
    <w:rsid w:val="0009768F"/>
    <w:pPr>
      <w:spacing w:after="0" w:line="240" w:lineRule="auto"/>
    </w:pPr>
    <w:rPr>
      <w:sz w:val="20"/>
    </w:rPr>
  </w:style>
  <w:style w:type="character" w:customStyle="1" w:styleId="FootnoteTextChar">
    <w:name w:val="Footnote Text Char"/>
    <w:basedOn w:val="DefaultParagraphFont"/>
    <w:link w:val="FootnoteText"/>
    <w:uiPriority w:val="99"/>
    <w:semiHidden/>
    <w:rsid w:val="0009768F"/>
    <w:rPr>
      <w:lang w:val="es-ES"/>
    </w:rPr>
  </w:style>
  <w:style w:type="paragraph" w:styleId="BalloonText">
    <w:name w:val="Balloon Text"/>
    <w:basedOn w:val="Normal"/>
    <w:link w:val="BalloonTextChar"/>
    <w:uiPriority w:val="99"/>
    <w:semiHidden/>
    <w:unhideWhenUsed/>
    <w:rsid w:val="00CC52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529C"/>
    <w:rPr>
      <w:rFonts w:ascii="Tahoma" w:hAnsi="Tahoma" w:cs="Tahoma"/>
      <w:sz w:val="16"/>
      <w:szCs w:val="16"/>
      <w:lang w:val="es-ES"/>
    </w:rPr>
  </w:style>
  <w:style w:type="paragraph" w:customStyle="1" w:styleId="FechaDocumento">
    <w:name w:val="Fecha Documento"/>
    <w:basedOn w:val="Normal"/>
    <w:qFormat/>
    <w:rsid w:val="00E65CF3"/>
    <w:pPr>
      <w:spacing w:after="0"/>
      <w:jc w:val="left"/>
    </w:pPr>
    <w:rPr>
      <w:rFonts w:eastAsia="Times New Roman" w:cs="Times New Roman"/>
      <w:sz w:val="20"/>
    </w:rPr>
  </w:style>
  <w:style w:type="paragraph" w:customStyle="1" w:styleId="VietaNivel1conTtulo">
    <w:name w:val="Viñeta Nivel 1 con Título"/>
    <w:basedOn w:val="TablaVietaNivel1conTtulo"/>
    <w:link w:val="VietaNivel1conTtuloChar"/>
    <w:autoRedefine/>
    <w:qFormat/>
    <w:rsid w:val="00E60004"/>
    <w:pPr>
      <w:numPr>
        <w:numId w:val="20"/>
      </w:numPr>
    </w:pPr>
    <w:rPr>
      <w:color w:val="auto"/>
    </w:rPr>
  </w:style>
  <w:style w:type="paragraph" w:customStyle="1" w:styleId="Textovietanivel1">
    <w:name w:val="Texto viñeta nivel 1"/>
    <w:basedOn w:val="TablaVietaNivel1"/>
    <w:link w:val="Textovietanivel1Char"/>
    <w:autoRedefine/>
    <w:qFormat/>
    <w:rsid w:val="00E60004"/>
    <w:pPr>
      <w:numPr>
        <w:numId w:val="16"/>
      </w:numPr>
    </w:pPr>
    <w:rPr>
      <w:b/>
      <w:color w:val="auto"/>
      <w:sz w:val="24"/>
    </w:rPr>
  </w:style>
  <w:style w:type="character" w:customStyle="1" w:styleId="TablaTextoVietaNivel1Car">
    <w:name w:val="Tabla Texto Viñeta Nivel 1 Car"/>
    <w:basedOn w:val="DefaultParagraphFont"/>
    <w:link w:val="TablaTextoVietaNivel1"/>
    <w:uiPriority w:val="8"/>
    <w:rsid w:val="00AD0EBB"/>
    <w:rPr>
      <w:rFonts w:asciiTheme="minorHAnsi" w:hAnsiTheme="minorHAnsi"/>
      <w:sz w:val="24"/>
      <w:lang w:val="es-ES"/>
    </w:rPr>
  </w:style>
  <w:style w:type="character" w:customStyle="1" w:styleId="TablaVietaNivel2conTtuloCar">
    <w:name w:val="Tabla Viñeta Nivel 2 con Título Car"/>
    <w:basedOn w:val="TablaTextoVietaNivel1Car"/>
    <w:link w:val="TablaVietaNivel2conTtulo"/>
    <w:uiPriority w:val="9"/>
    <w:rsid w:val="005715C8"/>
    <w:rPr>
      <w:rFonts w:ascii="Nunito" w:hAnsi="Nunito"/>
      <w:b/>
      <w:color w:val="191E23" w:themeColor="text1" w:themeShade="80"/>
      <w:sz w:val="24"/>
      <w:lang w:val="es-ES"/>
    </w:rPr>
  </w:style>
  <w:style w:type="character" w:customStyle="1" w:styleId="TablaVietaNivel1conTtuloCar">
    <w:name w:val="Tabla Viñeta Nivel 1 con Título Car"/>
    <w:basedOn w:val="TablaVietaNivel2conTtuloCar"/>
    <w:link w:val="TablaVietaNivel1conTtulo"/>
    <w:uiPriority w:val="9"/>
    <w:rsid w:val="005715C8"/>
    <w:rPr>
      <w:rFonts w:ascii="Nunito" w:hAnsi="Nunito"/>
      <w:b/>
      <w:color w:val="191E23" w:themeColor="text1" w:themeShade="80"/>
      <w:sz w:val="24"/>
      <w:lang w:val="es-ES"/>
    </w:rPr>
  </w:style>
  <w:style w:type="character" w:customStyle="1" w:styleId="VietaNivel1conTtuloChar">
    <w:name w:val="Viñeta Nivel 1 con Título Char"/>
    <w:basedOn w:val="TablaVietaNivel1conTtuloCar"/>
    <w:link w:val="VietaNivel1conTtulo"/>
    <w:rsid w:val="00E60004"/>
    <w:rPr>
      <w:rFonts w:ascii="Nunito" w:hAnsi="Nunito"/>
      <w:b/>
      <w:color w:val="191E23" w:themeColor="text1" w:themeShade="80"/>
      <w:sz w:val="24"/>
      <w:lang w:val="es-ES"/>
    </w:rPr>
  </w:style>
  <w:style w:type="character" w:customStyle="1" w:styleId="TablaVietaNivel1Car">
    <w:name w:val="Tabla Viñeta Nivel 1 Car"/>
    <w:basedOn w:val="DefaultParagraphFont"/>
    <w:link w:val="TablaVietaNivel1"/>
    <w:uiPriority w:val="7"/>
    <w:rsid w:val="005715C8"/>
    <w:rPr>
      <w:rFonts w:ascii="Nunito" w:eastAsia="Times New Roman" w:hAnsi="Nunito" w:cs="Arial"/>
      <w:color w:val="191E23" w:themeColor="text1" w:themeShade="80"/>
      <w:sz w:val="18"/>
      <w:lang w:val="es-ES" w:eastAsia="es-ES"/>
    </w:rPr>
  </w:style>
  <w:style w:type="character" w:customStyle="1" w:styleId="Textovietanivel1Char">
    <w:name w:val="Texto viñeta nivel 1 Char"/>
    <w:basedOn w:val="TablaVietaNivel1Car"/>
    <w:link w:val="Textovietanivel1"/>
    <w:rsid w:val="00E60004"/>
    <w:rPr>
      <w:rFonts w:ascii="Nunito" w:eastAsia="Times New Roman" w:hAnsi="Nunito" w:cs="Arial"/>
      <w:b/>
      <w:color w:val="191E23" w:themeColor="text1" w:themeShade="80"/>
      <w:sz w:val="24"/>
      <w:lang w:val="es-ES" w:eastAsia="es-ES"/>
    </w:rPr>
  </w:style>
  <w:style w:type="paragraph" w:styleId="Caption">
    <w:name w:val="caption"/>
    <w:basedOn w:val="Normal"/>
    <w:next w:val="Normal"/>
    <w:uiPriority w:val="35"/>
    <w:unhideWhenUsed/>
    <w:qFormat/>
    <w:rsid w:val="00A46B4C"/>
    <w:pPr>
      <w:spacing w:before="0" w:after="200" w:line="240" w:lineRule="auto"/>
    </w:pPr>
    <w:rPr>
      <w:i/>
      <w:iCs/>
      <w:sz w:val="18"/>
      <w:szCs w:val="18"/>
    </w:rPr>
  </w:style>
  <w:style w:type="character" w:styleId="CommentReference">
    <w:name w:val="annotation reference"/>
    <w:basedOn w:val="DefaultParagraphFont"/>
    <w:uiPriority w:val="99"/>
    <w:semiHidden/>
    <w:unhideWhenUsed/>
    <w:rsid w:val="00BF6E47"/>
    <w:rPr>
      <w:sz w:val="16"/>
      <w:szCs w:val="16"/>
    </w:rPr>
  </w:style>
  <w:style w:type="paragraph" w:styleId="CommentText">
    <w:name w:val="annotation text"/>
    <w:basedOn w:val="Normal"/>
    <w:link w:val="CommentTextChar"/>
    <w:uiPriority w:val="99"/>
    <w:unhideWhenUsed/>
    <w:rsid w:val="00BF6E47"/>
    <w:pPr>
      <w:spacing w:line="240" w:lineRule="auto"/>
    </w:pPr>
    <w:rPr>
      <w:sz w:val="20"/>
    </w:rPr>
  </w:style>
  <w:style w:type="character" w:customStyle="1" w:styleId="CommentTextChar">
    <w:name w:val="Comment Text Char"/>
    <w:basedOn w:val="DefaultParagraphFont"/>
    <w:link w:val="CommentText"/>
    <w:uiPriority w:val="99"/>
    <w:rsid w:val="00BF6E47"/>
    <w:rPr>
      <w:rFonts w:asciiTheme="minorHAnsi" w:hAnsiTheme="minorHAnsi"/>
      <w:lang w:val="es-ES"/>
    </w:rPr>
  </w:style>
  <w:style w:type="character" w:styleId="UnresolvedMention">
    <w:name w:val="Unresolved Mention"/>
    <w:basedOn w:val="DefaultParagraphFont"/>
    <w:uiPriority w:val="99"/>
    <w:semiHidden/>
    <w:unhideWhenUsed/>
    <w:rsid w:val="006F681F"/>
    <w:rPr>
      <w:color w:val="605E5C"/>
      <w:shd w:val="clear" w:color="auto" w:fill="E1DFDD"/>
    </w:rPr>
  </w:style>
  <w:style w:type="character" w:styleId="FollowedHyperlink">
    <w:name w:val="FollowedHyperlink"/>
    <w:basedOn w:val="DefaultParagraphFont"/>
    <w:uiPriority w:val="99"/>
    <w:semiHidden/>
    <w:unhideWhenUsed/>
    <w:rsid w:val="00DD1FA0"/>
    <w:rPr>
      <w:color w:val="F2F2F2" w:themeColor="followedHyperlink"/>
      <w:u w:val="single"/>
    </w:rPr>
  </w:style>
  <w:style w:type="paragraph" w:styleId="CommentSubject">
    <w:name w:val="annotation subject"/>
    <w:basedOn w:val="CommentText"/>
    <w:next w:val="CommentText"/>
    <w:link w:val="CommentSubjectChar"/>
    <w:uiPriority w:val="99"/>
    <w:semiHidden/>
    <w:unhideWhenUsed/>
    <w:rsid w:val="002D5B5C"/>
    <w:rPr>
      <w:b/>
      <w:bCs/>
    </w:rPr>
  </w:style>
  <w:style w:type="character" w:customStyle="1" w:styleId="CommentSubjectChar">
    <w:name w:val="Comment Subject Char"/>
    <w:basedOn w:val="CommentTextChar"/>
    <w:link w:val="CommentSubject"/>
    <w:uiPriority w:val="99"/>
    <w:semiHidden/>
    <w:rsid w:val="002D5B5C"/>
    <w:rPr>
      <w:rFonts w:asciiTheme="minorHAnsi" w:hAnsiTheme="minorHAnsi"/>
      <w:b/>
      <w:bCs/>
      <w:lang w:val="es-ES"/>
    </w:rPr>
  </w:style>
  <w:style w:type="paragraph" w:styleId="NoSpacing">
    <w:name w:val="No Spacing"/>
    <w:link w:val="NoSpacingChar"/>
    <w:uiPriority w:val="1"/>
    <w:qFormat/>
    <w:rsid w:val="00661DE0"/>
    <w:pPr>
      <w:spacing w:after="0" w:line="240" w:lineRule="auto"/>
    </w:pPr>
    <w:rPr>
      <w:rFonts w:asciiTheme="minorHAnsi" w:eastAsiaTheme="minorEastAsia" w:hAnsiTheme="minorHAnsi"/>
      <w:sz w:val="22"/>
      <w:szCs w:val="22"/>
      <w:lang w:val="es-ES" w:eastAsia="es-ES"/>
    </w:rPr>
  </w:style>
  <w:style w:type="character" w:customStyle="1" w:styleId="NoSpacingChar">
    <w:name w:val="No Spacing Char"/>
    <w:basedOn w:val="DefaultParagraphFont"/>
    <w:link w:val="NoSpacing"/>
    <w:uiPriority w:val="1"/>
    <w:rsid w:val="00661DE0"/>
    <w:rPr>
      <w:rFonts w:asciiTheme="minorHAnsi" w:eastAsiaTheme="minorEastAsia" w:hAnsiTheme="minorHAnsi"/>
      <w:sz w:val="22"/>
      <w:szCs w:val="22"/>
      <w:lang w:val="es-ES" w:eastAsia="es-ES"/>
    </w:rPr>
  </w:style>
  <w:style w:type="paragraph" w:customStyle="1" w:styleId="ENDS-Nunito">
    <w:name w:val="ENDS-Nunito"/>
    <w:basedOn w:val="Normal"/>
    <w:link w:val="ENDS-NunitoChar"/>
    <w:qFormat/>
    <w:rsid w:val="00B7798A"/>
    <w:pPr>
      <w:spacing w:line="259" w:lineRule="auto"/>
      <w:jc w:val="left"/>
    </w:pPr>
    <w:rPr>
      <w:rFonts w:cstheme="majorHAnsi"/>
      <w:szCs w:val="22"/>
      <w:lang w:val="es-ES_tradnl"/>
    </w:rPr>
  </w:style>
  <w:style w:type="character" w:customStyle="1" w:styleId="ENDS-NunitoChar">
    <w:name w:val="ENDS-Nunito Char"/>
    <w:basedOn w:val="DefaultParagraphFont"/>
    <w:link w:val="ENDS-Nunito"/>
    <w:rsid w:val="00B7798A"/>
    <w:rPr>
      <w:rFonts w:ascii="Nunito" w:hAnsi="Nunito" w:cstheme="majorHAnsi"/>
      <w:sz w:val="24"/>
      <w:szCs w:val="22"/>
      <w:lang w:val="es-ES_tradnl"/>
    </w:rPr>
  </w:style>
  <w:style w:type="paragraph" w:customStyle="1" w:styleId="Vietalistanivel3">
    <w:name w:val="Viñeta lista nivel 3"/>
    <w:basedOn w:val="TablaVietaNivel3"/>
    <w:link w:val="Vietalistanivel3Char"/>
    <w:autoRedefine/>
    <w:qFormat/>
    <w:rsid w:val="00185056"/>
    <w:pPr>
      <w:numPr>
        <w:ilvl w:val="0"/>
        <w:numId w:val="21"/>
      </w:numPr>
    </w:pPr>
  </w:style>
  <w:style w:type="character" w:customStyle="1" w:styleId="TablaVietaNivel3Char">
    <w:name w:val="Tabla Viñeta Nivel 3 Char"/>
    <w:basedOn w:val="DefaultParagraphFont"/>
    <w:link w:val="TablaVietaNivel3"/>
    <w:uiPriority w:val="7"/>
    <w:rsid w:val="00185056"/>
    <w:rPr>
      <w:rFonts w:ascii="Nunito" w:eastAsia="Times New Roman" w:hAnsi="Nunito" w:cs="Arial"/>
      <w:color w:val="191E23" w:themeColor="text1" w:themeShade="80"/>
      <w:sz w:val="24"/>
      <w:lang w:val="es-ES" w:eastAsia="es-ES"/>
    </w:rPr>
  </w:style>
  <w:style w:type="character" w:customStyle="1" w:styleId="Vietalistanivel3Char">
    <w:name w:val="Viñeta lista nivel 3 Char"/>
    <w:basedOn w:val="TablaVietaNivel3Char"/>
    <w:link w:val="Vietalistanivel3"/>
    <w:rsid w:val="00185056"/>
    <w:rPr>
      <w:rFonts w:ascii="Nunito" w:eastAsia="Times New Roman" w:hAnsi="Nunito" w:cs="Arial"/>
      <w:color w:val="191E23" w:themeColor="text1" w:themeShade="80"/>
      <w:sz w:val="24"/>
      <w:lang w:val="es-ES" w:eastAsia="es-ES"/>
    </w:rPr>
  </w:style>
  <w:style w:type="paragraph" w:customStyle="1" w:styleId="Nivel5lista">
    <w:name w:val="Nivel 5 lista"/>
    <w:basedOn w:val="TablaVietaNivel5"/>
    <w:link w:val="Nivel5listaChar"/>
    <w:qFormat/>
    <w:rsid w:val="00185056"/>
    <w:pPr>
      <w:numPr>
        <w:ilvl w:val="0"/>
        <w:numId w:val="22"/>
      </w:numPr>
    </w:pPr>
    <w:rPr>
      <w:color w:val="001E54"/>
    </w:rPr>
  </w:style>
  <w:style w:type="character" w:customStyle="1" w:styleId="TablaTextoVietaNivel2Char">
    <w:name w:val="Tabla Texto Viñeta Nivel 2 Char"/>
    <w:basedOn w:val="TablaTextoVietaNivel1Car"/>
    <w:link w:val="TablaTextoVietaNivel2"/>
    <w:uiPriority w:val="8"/>
    <w:rsid w:val="00185056"/>
    <w:rPr>
      <w:rFonts w:ascii="Nunito" w:hAnsi="Nunito"/>
      <w:color w:val="191E23" w:themeColor="text1" w:themeShade="80"/>
      <w:sz w:val="24"/>
      <w:lang w:val="es-ES"/>
    </w:rPr>
  </w:style>
  <w:style w:type="character" w:customStyle="1" w:styleId="TablaTextoVietaNivel3Char">
    <w:name w:val="Tabla Texto Viñeta Nivel 3 Char"/>
    <w:basedOn w:val="TablaTextoVietaNivel2Char"/>
    <w:link w:val="TablaTextoVietaNivel3"/>
    <w:uiPriority w:val="8"/>
    <w:rsid w:val="00185056"/>
    <w:rPr>
      <w:rFonts w:ascii="Nunito" w:hAnsi="Nunito"/>
      <w:color w:val="191E23" w:themeColor="text1" w:themeShade="80"/>
      <w:sz w:val="24"/>
      <w:lang w:val="es-ES"/>
    </w:rPr>
  </w:style>
  <w:style w:type="character" w:customStyle="1" w:styleId="TablaVietaNivel4Char">
    <w:name w:val="Tabla Viñeta Nivel 4 Char"/>
    <w:basedOn w:val="TablaTextoVietaNivel3Char"/>
    <w:link w:val="TablaVietaNivel4"/>
    <w:uiPriority w:val="7"/>
    <w:rsid w:val="00185056"/>
    <w:rPr>
      <w:rFonts w:ascii="Nunito" w:hAnsi="Nunito"/>
      <w:color w:val="191E23" w:themeColor="text1" w:themeShade="80"/>
      <w:sz w:val="24"/>
      <w:lang w:val="es-ES"/>
    </w:rPr>
  </w:style>
  <w:style w:type="character" w:customStyle="1" w:styleId="TablaVietaNivel5Char">
    <w:name w:val="Tabla Viñeta Nivel 5 Char"/>
    <w:basedOn w:val="TablaVietaNivel4Char"/>
    <w:link w:val="TablaVietaNivel5"/>
    <w:uiPriority w:val="7"/>
    <w:rsid w:val="00185056"/>
    <w:rPr>
      <w:rFonts w:ascii="Nunito" w:hAnsi="Nunito"/>
      <w:color w:val="191E23" w:themeColor="text1" w:themeShade="80"/>
      <w:sz w:val="24"/>
      <w:lang w:val="es-ES"/>
    </w:rPr>
  </w:style>
  <w:style w:type="character" w:customStyle="1" w:styleId="Nivel5listaChar">
    <w:name w:val="Nivel 5 lista Char"/>
    <w:basedOn w:val="TablaVietaNivel5Char"/>
    <w:link w:val="Nivel5lista"/>
    <w:rsid w:val="00185056"/>
    <w:rPr>
      <w:rFonts w:ascii="Nunito" w:hAnsi="Nunito"/>
      <w:color w:val="001E54"/>
      <w:sz w:val="24"/>
      <w:lang w:val="es-ES"/>
    </w:rPr>
  </w:style>
  <w:style w:type="character" w:styleId="PageNumber">
    <w:name w:val="page number"/>
    <w:basedOn w:val="DefaultParagraphFont"/>
    <w:uiPriority w:val="99"/>
    <w:unhideWhenUsed/>
    <w:rsid w:val="00051B54"/>
  </w:style>
  <w:style w:type="table" w:styleId="LightGrid-Accent1">
    <w:name w:val="Light Grid Accent 1"/>
    <w:basedOn w:val="TableNormal"/>
    <w:uiPriority w:val="62"/>
    <w:rsid w:val="00377100"/>
    <w:pPr>
      <w:spacing w:after="0" w:line="240" w:lineRule="auto"/>
    </w:pPr>
    <w:rPr>
      <w:rFonts w:asciiTheme="minorHAnsi" w:eastAsiaTheme="minorEastAsia" w:hAnsiTheme="minorHAnsi"/>
      <w:sz w:val="22"/>
      <w:szCs w:val="22"/>
    </w:rPr>
    <w:tblPr>
      <w:tblStyleRowBandSize w:val="1"/>
      <w:tblStyleColBandSize w:val="1"/>
      <w:tblBorders>
        <w:top w:val="single" w:sz="8" w:space="0" w:color="FFC400" w:themeColor="accent1"/>
        <w:left w:val="single" w:sz="8" w:space="0" w:color="FFC400" w:themeColor="accent1"/>
        <w:bottom w:val="single" w:sz="8" w:space="0" w:color="FFC400" w:themeColor="accent1"/>
        <w:right w:val="single" w:sz="8" w:space="0" w:color="FFC400" w:themeColor="accent1"/>
        <w:insideH w:val="single" w:sz="8" w:space="0" w:color="FFC400" w:themeColor="accent1"/>
        <w:insideV w:val="single" w:sz="8" w:space="0" w:color="FFC4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400" w:themeColor="accent1"/>
          <w:left w:val="single" w:sz="8" w:space="0" w:color="FFC400" w:themeColor="accent1"/>
          <w:bottom w:val="single" w:sz="18" w:space="0" w:color="FFC400" w:themeColor="accent1"/>
          <w:right w:val="single" w:sz="8" w:space="0" w:color="FFC400" w:themeColor="accent1"/>
          <w:insideH w:val="nil"/>
          <w:insideV w:val="single" w:sz="8" w:space="0" w:color="FFC4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400" w:themeColor="accent1"/>
          <w:left w:val="single" w:sz="8" w:space="0" w:color="FFC400" w:themeColor="accent1"/>
          <w:bottom w:val="single" w:sz="8" w:space="0" w:color="FFC400" w:themeColor="accent1"/>
          <w:right w:val="single" w:sz="8" w:space="0" w:color="FFC400" w:themeColor="accent1"/>
          <w:insideH w:val="nil"/>
          <w:insideV w:val="single" w:sz="8" w:space="0" w:color="FFC4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400" w:themeColor="accent1"/>
          <w:left w:val="single" w:sz="8" w:space="0" w:color="FFC400" w:themeColor="accent1"/>
          <w:bottom w:val="single" w:sz="8" w:space="0" w:color="FFC400" w:themeColor="accent1"/>
          <w:right w:val="single" w:sz="8" w:space="0" w:color="FFC400" w:themeColor="accent1"/>
        </w:tcBorders>
      </w:tcPr>
    </w:tblStylePr>
    <w:tblStylePr w:type="band1Vert">
      <w:tblPr/>
      <w:tcPr>
        <w:tcBorders>
          <w:top w:val="single" w:sz="8" w:space="0" w:color="FFC400" w:themeColor="accent1"/>
          <w:left w:val="single" w:sz="8" w:space="0" w:color="FFC400" w:themeColor="accent1"/>
          <w:bottom w:val="single" w:sz="8" w:space="0" w:color="FFC400" w:themeColor="accent1"/>
          <w:right w:val="single" w:sz="8" w:space="0" w:color="FFC400" w:themeColor="accent1"/>
        </w:tcBorders>
        <w:shd w:val="clear" w:color="auto" w:fill="FFF0C0" w:themeFill="accent1" w:themeFillTint="3F"/>
      </w:tcPr>
    </w:tblStylePr>
    <w:tblStylePr w:type="band1Horz">
      <w:tblPr/>
      <w:tcPr>
        <w:tcBorders>
          <w:top w:val="single" w:sz="8" w:space="0" w:color="FFC400" w:themeColor="accent1"/>
          <w:left w:val="single" w:sz="8" w:space="0" w:color="FFC400" w:themeColor="accent1"/>
          <w:bottom w:val="single" w:sz="8" w:space="0" w:color="FFC400" w:themeColor="accent1"/>
          <w:right w:val="single" w:sz="8" w:space="0" w:color="FFC400" w:themeColor="accent1"/>
          <w:insideV w:val="single" w:sz="8" w:space="0" w:color="FFC400" w:themeColor="accent1"/>
        </w:tcBorders>
        <w:shd w:val="clear" w:color="auto" w:fill="FFF0C0" w:themeFill="accent1" w:themeFillTint="3F"/>
      </w:tcPr>
    </w:tblStylePr>
    <w:tblStylePr w:type="band2Horz">
      <w:tblPr/>
      <w:tcPr>
        <w:tcBorders>
          <w:top w:val="single" w:sz="8" w:space="0" w:color="FFC400" w:themeColor="accent1"/>
          <w:left w:val="single" w:sz="8" w:space="0" w:color="FFC400" w:themeColor="accent1"/>
          <w:bottom w:val="single" w:sz="8" w:space="0" w:color="FFC400" w:themeColor="accent1"/>
          <w:right w:val="single" w:sz="8" w:space="0" w:color="FFC400" w:themeColor="accent1"/>
          <w:insideV w:val="single" w:sz="8" w:space="0" w:color="FFC400" w:themeColor="accent1"/>
        </w:tcBorders>
      </w:tcPr>
    </w:tblStylePr>
  </w:style>
  <w:style w:type="paragraph" w:styleId="Bibliography">
    <w:name w:val="Bibliography"/>
    <w:basedOn w:val="Normal"/>
    <w:next w:val="Normal"/>
    <w:uiPriority w:val="37"/>
    <w:unhideWhenUsed/>
    <w:rsid w:val="00152D75"/>
  </w:style>
  <w:style w:type="paragraph" w:styleId="NormalWeb">
    <w:name w:val="Normal (Web)"/>
    <w:basedOn w:val="Normal"/>
    <w:uiPriority w:val="99"/>
    <w:semiHidden/>
    <w:unhideWhenUsed/>
    <w:rsid w:val="004F4AC3"/>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44398">
      <w:bodyDiv w:val="1"/>
      <w:marLeft w:val="0"/>
      <w:marRight w:val="0"/>
      <w:marTop w:val="0"/>
      <w:marBottom w:val="0"/>
      <w:divBdr>
        <w:top w:val="none" w:sz="0" w:space="0" w:color="auto"/>
        <w:left w:val="none" w:sz="0" w:space="0" w:color="auto"/>
        <w:bottom w:val="none" w:sz="0" w:space="0" w:color="auto"/>
        <w:right w:val="none" w:sz="0" w:space="0" w:color="auto"/>
      </w:divBdr>
    </w:div>
    <w:div w:id="649670348">
      <w:bodyDiv w:val="1"/>
      <w:marLeft w:val="0"/>
      <w:marRight w:val="0"/>
      <w:marTop w:val="0"/>
      <w:marBottom w:val="0"/>
      <w:divBdr>
        <w:top w:val="none" w:sz="0" w:space="0" w:color="auto"/>
        <w:left w:val="none" w:sz="0" w:space="0" w:color="auto"/>
        <w:bottom w:val="none" w:sz="0" w:space="0" w:color="auto"/>
        <w:right w:val="none" w:sz="0" w:space="0" w:color="auto"/>
      </w:divBdr>
    </w:div>
    <w:div w:id="650673505">
      <w:bodyDiv w:val="1"/>
      <w:marLeft w:val="0"/>
      <w:marRight w:val="0"/>
      <w:marTop w:val="0"/>
      <w:marBottom w:val="0"/>
      <w:divBdr>
        <w:top w:val="none" w:sz="0" w:space="0" w:color="auto"/>
        <w:left w:val="none" w:sz="0" w:space="0" w:color="auto"/>
        <w:bottom w:val="none" w:sz="0" w:space="0" w:color="auto"/>
        <w:right w:val="none" w:sz="0" w:space="0" w:color="auto"/>
      </w:divBdr>
    </w:div>
    <w:div w:id="943921271">
      <w:bodyDiv w:val="1"/>
      <w:marLeft w:val="0"/>
      <w:marRight w:val="0"/>
      <w:marTop w:val="0"/>
      <w:marBottom w:val="0"/>
      <w:divBdr>
        <w:top w:val="none" w:sz="0" w:space="0" w:color="auto"/>
        <w:left w:val="none" w:sz="0" w:space="0" w:color="auto"/>
        <w:bottom w:val="none" w:sz="0" w:space="0" w:color="auto"/>
        <w:right w:val="none" w:sz="0" w:space="0" w:color="auto"/>
      </w:divBdr>
    </w:div>
    <w:div w:id="950673016">
      <w:bodyDiv w:val="1"/>
      <w:marLeft w:val="0"/>
      <w:marRight w:val="0"/>
      <w:marTop w:val="0"/>
      <w:marBottom w:val="0"/>
      <w:divBdr>
        <w:top w:val="none" w:sz="0" w:space="0" w:color="auto"/>
        <w:left w:val="none" w:sz="0" w:space="0" w:color="auto"/>
        <w:bottom w:val="none" w:sz="0" w:space="0" w:color="auto"/>
        <w:right w:val="none" w:sz="0" w:space="0" w:color="auto"/>
      </w:divBdr>
    </w:div>
    <w:div w:id="1176573542">
      <w:bodyDiv w:val="1"/>
      <w:marLeft w:val="0"/>
      <w:marRight w:val="0"/>
      <w:marTop w:val="0"/>
      <w:marBottom w:val="0"/>
      <w:divBdr>
        <w:top w:val="none" w:sz="0" w:space="0" w:color="auto"/>
        <w:left w:val="none" w:sz="0" w:space="0" w:color="auto"/>
        <w:bottom w:val="none" w:sz="0" w:space="0" w:color="auto"/>
        <w:right w:val="none" w:sz="0" w:space="0" w:color="auto"/>
      </w:divBdr>
      <w:divsChild>
        <w:div w:id="271674260">
          <w:marLeft w:val="0"/>
          <w:marRight w:val="0"/>
          <w:marTop w:val="0"/>
          <w:marBottom w:val="0"/>
          <w:divBdr>
            <w:top w:val="none" w:sz="0" w:space="0" w:color="auto"/>
            <w:left w:val="none" w:sz="0" w:space="0" w:color="auto"/>
            <w:bottom w:val="none" w:sz="0" w:space="0" w:color="auto"/>
            <w:right w:val="none" w:sz="0" w:space="0" w:color="auto"/>
          </w:divBdr>
        </w:div>
        <w:div w:id="318385095">
          <w:marLeft w:val="0"/>
          <w:marRight w:val="0"/>
          <w:marTop w:val="0"/>
          <w:marBottom w:val="0"/>
          <w:divBdr>
            <w:top w:val="none" w:sz="0" w:space="0" w:color="auto"/>
            <w:left w:val="none" w:sz="0" w:space="0" w:color="auto"/>
            <w:bottom w:val="none" w:sz="0" w:space="0" w:color="auto"/>
            <w:right w:val="none" w:sz="0" w:space="0" w:color="auto"/>
          </w:divBdr>
        </w:div>
        <w:div w:id="624043704">
          <w:marLeft w:val="0"/>
          <w:marRight w:val="0"/>
          <w:marTop w:val="0"/>
          <w:marBottom w:val="0"/>
          <w:divBdr>
            <w:top w:val="none" w:sz="0" w:space="0" w:color="auto"/>
            <w:left w:val="none" w:sz="0" w:space="0" w:color="auto"/>
            <w:bottom w:val="none" w:sz="0" w:space="0" w:color="auto"/>
            <w:right w:val="none" w:sz="0" w:space="0" w:color="auto"/>
          </w:divBdr>
        </w:div>
        <w:div w:id="782503618">
          <w:marLeft w:val="0"/>
          <w:marRight w:val="0"/>
          <w:marTop w:val="0"/>
          <w:marBottom w:val="0"/>
          <w:divBdr>
            <w:top w:val="none" w:sz="0" w:space="0" w:color="auto"/>
            <w:left w:val="none" w:sz="0" w:space="0" w:color="auto"/>
            <w:bottom w:val="none" w:sz="0" w:space="0" w:color="auto"/>
            <w:right w:val="none" w:sz="0" w:space="0" w:color="auto"/>
          </w:divBdr>
        </w:div>
        <w:div w:id="1102454428">
          <w:marLeft w:val="0"/>
          <w:marRight w:val="0"/>
          <w:marTop w:val="0"/>
          <w:marBottom w:val="0"/>
          <w:divBdr>
            <w:top w:val="none" w:sz="0" w:space="0" w:color="auto"/>
            <w:left w:val="none" w:sz="0" w:space="0" w:color="auto"/>
            <w:bottom w:val="none" w:sz="0" w:space="0" w:color="auto"/>
            <w:right w:val="none" w:sz="0" w:space="0" w:color="auto"/>
          </w:divBdr>
        </w:div>
        <w:div w:id="1196305457">
          <w:marLeft w:val="0"/>
          <w:marRight w:val="0"/>
          <w:marTop w:val="0"/>
          <w:marBottom w:val="0"/>
          <w:divBdr>
            <w:top w:val="none" w:sz="0" w:space="0" w:color="auto"/>
            <w:left w:val="none" w:sz="0" w:space="0" w:color="auto"/>
            <w:bottom w:val="none" w:sz="0" w:space="0" w:color="auto"/>
            <w:right w:val="none" w:sz="0" w:space="0" w:color="auto"/>
          </w:divBdr>
        </w:div>
        <w:div w:id="1289774234">
          <w:marLeft w:val="0"/>
          <w:marRight w:val="0"/>
          <w:marTop w:val="0"/>
          <w:marBottom w:val="0"/>
          <w:divBdr>
            <w:top w:val="none" w:sz="0" w:space="0" w:color="auto"/>
            <w:left w:val="none" w:sz="0" w:space="0" w:color="auto"/>
            <w:bottom w:val="none" w:sz="0" w:space="0" w:color="auto"/>
            <w:right w:val="none" w:sz="0" w:space="0" w:color="auto"/>
          </w:divBdr>
        </w:div>
        <w:div w:id="1397246299">
          <w:marLeft w:val="0"/>
          <w:marRight w:val="0"/>
          <w:marTop w:val="0"/>
          <w:marBottom w:val="0"/>
          <w:divBdr>
            <w:top w:val="none" w:sz="0" w:space="0" w:color="auto"/>
            <w:left w:val="none" w:sz="0" w:space="0" w:color="auto"/>
            <w:bottom w:val="none" w:sz="0" w:space="0" w:color="auto"/>
            <w:right w:val="none" w:sz="0" w:space="0" w:color="auto"/>
          </w:divBdr>
        </w:div>
        <w:div w:id="1714383087">
          <w:marLeft w:val="0"/>
          <w:marRight w:val="0"/>
          <w:marTop w:val="0"/>
          <w:marBottom w:val="0"/>
          <w:divBdr>
            <w:top w:val="none" w:sz="0" w:space="0" w:color="auto"/>
            <w:left w:val="none" w:sz="0" w:space="0" w:color="auto"/>
            <w:bottom w:val="none" w:sz="0" w:space="0" w:color="auto"/>
            <w:right w:val="none" w:sz="0" w:space="0" w:color="auto"/>
          </w:divBdr>
        </w:div>
        <w:div w:id="1803687713">
          <w:marLeft w:val="0"/>
          <w:marRight w:val="0"/>
          <w:marTop w:val="0"/>
          <w:marBottom w:val="0"/>
          <w:divBdr>
            <w:top w:val="none" w:sz="0" w:space="0" w:color="auto"/>
            <w:left w:val="none" w:sz="0" w:space="0" w:color="auto"/>
            <w:bottom w:val="none" w:sz="0" w:space="0" w:color="auto"/>
            <w:right w:val="none" w:sz="0" w:space="0" w:color="auto"/>
          </w:divBdr>
        </w:div>
      </w:divsChild>
    </w:div>
    <w:div w:id="1982689718">
      <w:bodyDiv w:val="1"/>
      <w:marLeft w:val="0"/>
      <w:marRight w:val="0"/>
      <w:marTop w:val="0"/>
      <w:marBottom w:val="0"/>
      <w:divBdr>
        <w:top w:val="none" w:sz="0" w:space="0" w:color="auto"/>
        <w:left w:val="none" w:sz="0" w:space="0" w:color="auto"/>
        <w:bottom w:val="none" w:sz="0" w:space="0" w:color="auto"/>
        <w:right w:val="none" w:sz="0" w:space="0" w:color="auto"/>
      </w:divBdr>
    </w:div>
    <w:div w:id="202605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16.png"/><Relationship Id="rId26" Type="http://schemas.openxmlformats.org/officeDocument/2006/relationships/hyperlink" Target="https://healthdataeu.pages.code.europa.eu/healthdcat-ap/releases/release-6/" TargetMode="External"/><Relationship Id="rId3" Type="http://schemas.openxmlformats.org/officeDocument/2006/relationships/customXml" Target="../customXml/item3.xml"/><Relationship Id="rId21" Type="http://schemas.openxmlformats.org/officeDocument/2006/relationships/hyperlink" Target="https://datacite.org/10.1234/example-dataset" TargetMode="Externa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2.xml"/><Relationship Id="rId25" Type="http://schemas.openxmlformats.org/officeDocument/2006/relationships/hyperlink" Target="https://acceptance.data.health.europa.eu/healthdata-central-platform/datasetDescriptionAssistant?locale=es"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data.europa.eu/eli/reg/2022/868/oj"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people.ey.com/:x:/g/personal/juan_carlos_alias_laguna_es_ey_com/IQDrmVCq_GPRTp2UkRaxNWMpASp2Qx4kc9_2HIrddOdfdMA?e=5e3gbZ"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www.mscbs.gob.es/proyecto-salud-ambiental" TargetMode="Externa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data.europa.eu/eli/reg/2025/327/oj"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datos.sanidad.gob.es/dataset/CMBD_2022" TargetMode="External"/><Relationship Id="rId27" Type="http://schemas.openxmlformats.org/officeDocument/2006/relationships/hyperlink" Target="https://acceptance.data.health.europa.eu/healthdata-central-platform/documentation?locale=es" TargetMode="Externa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8" Type="http://schemas.openxmlformats.org/officeDocument/2006/relationships/image" Target="media/image11.jpg"/><Relationship Id="rId13" Type="http://schemas.openxmlformats.org/officeDocument/2006/relationships/image" Target="media/image15.png"/><Relationship Id="rId3" Type="http://schemas.openxmlformats.org/officeDocument/2006/relationships/image" Target="media/image6.png"/><Relationship Id="rId7" Type="http://schemas.openxmlformats.org/officeDocument/2006/relationships/image" Target="media/image10.svg"/><Relationship Id="rId12" Type="http://schemas.openxmlformats.org/officeDocument/2006/relationships/image" Target="media/image14.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png"/><Relationship Id="rId11" Type="http://schemas.openxmlformats.org/officeDocument/2006/relationships/image" Target="media/image13.png"/><Relationship Id="rId5" Type="http://schemas.openxmlformats.org/officeDocument/2006/relationships/image" Target="media/image8.sv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7.png"/><Relationship Id="rId9" Type="http://schemas.openxmlformats.org/officeDocument/2006/relationships/image" Target="media/image2.png"/><Relationship Id="rId14" Type="http://schemas.openxmlformats.org/officeDocument/2006/relationships/image" Target="media/image16.jpeg"/></Relationships>
</file>

<file path=word/_rels/footer3.xml.rels><?xml version="1.0" encoding="UTF-8" standalone="yes"?>
<Relationships xmlns="http://schemas.openxmlformats.org/package/2006/relationships"><Relationship Id="rId8" Type="http://schemas.openxmlformats.org/officeDocument/2006/relationships/image" Target="media/image11.jpg"/><Relationship Id="rId13" Type="http://schemas.openxmlformats.org/officeDocument/2006/relationships/image" Target="media/image15.png"/><Relationship Id="rId3" Type="http://schemas.openxmlformats.org/officeDocument/2006/relationships/image" Target="media/image6.png"/><Relationship Id="rId7" Type="http://schemas.openxmlformats.org/officeDocument/2006/relationships/image" Target="media/image10.svg"/><Relationship Id="rId12" Type="http://schemas.openxmlformats.org/officeDocument/2006/relationships/image" Target="media/image14.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png"/><Relationship Id="rId11" Type="http://schemas.openxmlformats.org/officeDocument/2006/relationships/image" Target="media/image13.png"/><Relationship Id="rId5" Type="http://schemas.openxmlformats.org/officeDocument/2006/relationships/image" Target="media/image8.svg"/><Relationship Id="rId15" Type="http://schemas.openxmlformats.org/officeDocument/2006/relationships/image" Target="media/image17.png"/><Relationship Id="rId10" Type="http://schemas.openxmlformats.org/officeDocument/2006/relationships/image" Target="media/image12.png"/><Relationship Id="rId4" Type="http://schemas.openxmlformats.org/officeDocument/2006/relationships/image" Target="media/image7.png"/><Relationship Id="rId9" Type="http://schemas.openxmlformats.org/officeDocument/2006/relationships/image" Target="media/image2.png"/><Relationship Id="rId14" Type="http://schemas.openxmlformats.org/officeDocument/2006/relationships/image" Target="media/image16.jpe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233;%20Mar&#237;a%20Viota\Documents\Justicia\2025%20AMBER%20SGISD\GENERICAS\2024%20%5bESP%5d%20Plantilla%20Generica%20AMB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248ED82B0441EEA2D9FD345E59A50D"/>
        <w:category>
          <w:name w:val="General"/>
          <w:gallery w:val="placeholder"/>
        </w:category>
        <w:types>
          <w:type w:val="bbPlcHdr"/>
        </w:types>
        <w:behaviors>
          <w:behavior w:val="content"/>
        </w:behaviors>
        <w:guid w:val="{1B124092-FAFA-476E-9CD9-0F91A28512E1}"/>
      </w:docPartPr>
      <w:docPartBody>
        <w:p w:rsidR="00E73669" w:rsidRDefault="004B6583">
          <w:pPr>
            <w:pStyle w:val="1A248ED82B0441EEA2D9FD345E59A50D"/>
          </w:pPr>
          <w:r w:rsidRPr="00B073B9">
            <w:rPr>
              <w:rStyle w:val="PlaceholderText"/>
            </w:rPr>
            <w:t>Haga clic aquí para escribir texto.</w:t>
          </w:r>
        </w:p>
      </w:docPartBody>
    </w:docPart>
    <w:docPart>
      <w:docPartPr>
        <w:name w:val="DFCDABC4BFB44226B7ABD665D430525A"/>
        <w:category>
          <w:name w:val="General"/>
          <w:gallery w:val="placeholder"/>
        </w:category>
        <w:types>
          <w:type w:val="bbPlcHdr"/>
        </w:types>
        <w:behaviors>
          <w:behavior w:val="content"/>
        </w:behaviors>
        <w:guid w:val="{8AFFE2DF-1642-40F5-869F-CEF95BF7ABE7}"/>
      </w:docPartPr>
      <w:docPartBody>
        <w:p w:rsidR="00E73669" w:rsidRDefault="004B6583">
          <w:pPr>
            <w:pStyle w:val="DFCDABC4BFB44226B7ABD665D430525A"/>
          </w:pPr>
          <w:r w:rsidRPr="00B073B9">
            <w:rPr>
              <w:rStyle w:val="PlaceholderText"/>
            </w:rPr>
            <w:t>Haga clic aquí para escribir texto.</w:t>
          </w:r>
        </w:p>
      </w:docPartBody>
    </w:docPart>
    <w:docPart>
      <w:docPartPr>
        <w:name w:val="BBAD04A1E72343E58FF74DDE0BFE0DA5"/>
        <w:category>
          <w:name w:val="General"/>
          <w:gallery w:val="placeholder"/>
        </w:category>
        <w:types>
          <w:type w:val="bbPlcHdr"/>
        </w:types>
        <w:behaviors>
          <w:behavior w:val="content"/>
        </w:behaviors>
        <w:guid w:val="{F8B7E0DD-7C20-4E13-8440-F09B39B28D5C}"/>
      </w:docPartPr>
      <w:docPartBody>
        <w:p w:rsidR="00E73669" w:rsidRDefault="004B6583">
          <w:pPr>
            <w:pStyle w:val="BBAD04A1E72343E58FF74DDE0BFE0DA5"/>
          </w:pPr>
          <w:r w:rsidRPr="00B073B9">
            <w:rPr>
              <w:rStyle w:val="PlaceholderText"/>
            </w:rPr>
            <w:t>Haga clic aquí para escribir texto.</w:t>
          </w:r>
        </w:p>
      </w:docPartBody>
    </w:docPart>
    <w:docPart>
      <w:docPartPr>
        <w:name w:val="15F3D230CA324D4E9775791938E9B055"/>
        <w:category>
          <w:name w:val="General"/>
          <w:gallery w:val="placeholder"/>
        </w:category>
        <w:types>
          <w:type w:val="bbPlcHdr"/>
        </w:types>
        <w:behaviors>
          <w:behavior w:val="content"/>
        </w:behaviors>
        <w:guid w:val="{C6A65AFA-E640-4709-8926-208D7794B487}"/>
      </w:docPartPr>
      <w:docPartBody>
        <w:p w:rsidR="00E73669" w:rsidRDefault="004B6583">
          <w:pPr>
            <w:pStyle w:val="15F3D230CA324D4E9775791938E9B055"/>
          </w:pPr>
          <w:r w:rsidRPr="00B073B9">
            <w:rPr>
              <w:rStyle w:val="PlaceholderText"/>
            </w:rPr>
            <w:t>Haga clic aquí para escribir texto.</w:t>
          </w:r>
        </w:p>
      </w:docPartBody>
    </w:docPart>
    <w:docPart>
      <w:docPartPr>
        <w:name w:val="A467D0B3C0C843ABA301125A43ECB42C"/>
        <w:category>
          <w:name w:val="General"/>
          <w:gallery w:val="placeholder"/>
        </w:category>
        <w:types>
          <w:type w:val="bbPlcHdr"/>
        </w:types>
        <w:behaviors>
          <w:behavior w:val="content"/>
        </w:behaviors>
        <w:guid w:val="{E3BC443A-86A3-4EEC-96F0-F8E1D5A5E0BC}"/>
      </w:docPartPr>
      <w:docPartBody>
        <w:p w:rsidR="00E73669" w:rsidRDefault="004B6583">
          <w:pPr>
            <w:pStyle w:val="A467D0B3C0C843ABA301125A43ECB42C"/>
          </w:pPr>
          <w:r w:rsidRPr="000D666F">
            <w:rPr>
              <w:rStyle w:val="PlaceholderText"/>
              <w:rFonts w:ascii="Arial Narrow" w:hAnsi="Arial Narrow"/>
              <w:sz w:val="18"/>
            </w:rPr>
            <w:t>Haga clic aquí para escribir texto.</w:t>
          </w:r>
        </w:p>
      </w:docPartBody>
    </w:docPart>
    <w:docPart>
      <w:docPartPr>
        <w:name w:val="D64F03B5785A4B55B9B073BF31560CC3"/>
        <w:category>
          <w:name w:val="General"/>
          <w:gallery w:val="placeholder"/>
        </w:category>
        <w:types>
          <w:type w:val="bbPlcHdr"/>
        </w:types>
        <w:behaviors>
          <w:behavior w:val="content"/>
        </w:behaviors>
        <w:guid w:val="{E66DBD44-3F3A-41EB-B30D-0DACC49CE8DC}"/>
      </w:docPartPr>
      <w:docPartBody>
        <w:p w:rsidR="00E73669" w:rsidRDefault="004B6583">
          <w:pPr>
            <w:pStyle w:val="D64F03B5785A4B55B9B073BF31560CC3"/>
          </w:pPr>
          <w:r w:rsidRPr="000D666F">
            <w:rPr>
              <w:rStyle w:val="PlaceholderText"/>
              <w:rFonts w:ascii="Arial Narrow" w:hAnsi="Arial Narrow"/>
              <w:sz w:val="18"/>
            </w:rPr>
            <w:t>Haga clic aquí para escribir texto.</w:t>
          </w:r>
        </w:p>
      </w:docPartBody>
    </w:docPart>
    <w:docPart>
      <w:docPartPr>
        <w:name w:val="ADF2F7901F384AED8102253649588C98"/>
        <w:category>
          <w:name w:val="General"/>
          <w:gallery w:val="placeholder"/>
        </w:category>
        <w:types>
          <w:type w:val="bbPlcHdr"/>
        </w:types>
        <w:behaviors>
          <w:behavior w:val="content"/>
        </w:behaviors>
        <w:guid w:val="{81223AC3-00E3-4517-8FFC-D90F6B2AE38F}"/>
      </w:docPartPr>
      <w:docPartBody>
        <w:p w:rsidR="00E73669" w:rsidRDefault="004B6583">
          <w:pPr>
            <w:pStyle w:val="ADF2F7901F384AED8102253649588C98"/>
          </w:pPr>
          <w:r w:rsidRPr="000D666F">
            <w:rPr>
              <w:rStyle w:val="PlaceholderText"/>
              <w:rFonts w:ascii="Arial Narrow" w:hAnsi="Arial Narrow"/>
              <w:sz w:val="18"/>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egrita">
    <w:altName w:val="Arial"/>
    <w:panose1 w:val="020B07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ide Latin">
    <w:panose1 w:val="020A0A070505050204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8CC"/>
    <w:rsid w:val="0002048D"/>
    <w:rsid w:val="000436ED"/>
    <w:rsid w:val="0019362B"/>
    <w:rsid w:val="00307FDF"/>
    <w:rsid w:val="00346DDE"/>
    <w:rsid w:val="00383440"/>
    <w:rsid w:val="004B6583"/>
    <w:rsid w:val="005B78CC"/>
    <w:rsid w:val="005C7E2B"/>
    <w:rsid w:val="005F3019"/>
    <w:rsid w:val="005F7735"/>
    <w:rsid w:val="00727D34"/>
    <w:rsid w:val="00731273"/>
    <w:rsid w:val="00792F06"/>
    <w:rsid w:val="00825E9B"/>
    <w:rsid w:val="00877E1B"/>
    <w:rsid w:val="008953BF"/>
    <w:rsid w:val="008E6D74"/>
    <w:rsid w:val="008F09C8"/>
    <w:rsid w:val="00967FD9"/>
    <w:rsid w:val="00A32740"/>
    <w:rsid w:val="00AA0C3E"/>
    <w:rsid w:val="00AD372D"/>
    <w:rsid w:val="00AE4FA5"/>
    <w:rsid w:val="00B11DF9"/>
    <w:rsid w:val="00B378AD"/>
    <w:rsid w:val="00B92646"/>
    <w:rsid w:val="00BC14AA"/>
    <w:rsid w:val="00BF2AE6"/>
    <w:rsid w:val="00C5503A"/>
    <w:rsid w:val="00C927E2"/>
    <w:rsid w:val="00DD00A3"/>
    <w:rsid w:val="00E350FA"/>
    <w:rsid w:val="00E73669"/>
    <w:rsid w:val="00EE3D0C"/>
    <w:rsid w:val="00F17459"/>
    <w:rsid w:val="00F26D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1273"/>
    <w:rPr>
      <w:color w:val="808080"/>
    </w:rPr>
  </w:style>
  <w:style w:type="paragraph" w:customStyle="1" w:styleId="1A248ED82B0441EEA2D9FD345E59A50D">
    <w:name w:val="1A248ED82B0441EEA2D9FD345E59A50D"/>
  </w:style>
  <w:style w:type="paragraph" w:customStyle="1" w:styleId="DFCDABC4BFB44226B7ABD665D430525A">
    <w:name w:val="DFCDABC4BFB44226B7ABD665D430525A"/>
  </w:style>
  <w:style w:type="paragraph" w:customStyle="1" w:styleId="BBAD04A1E72343E58FF74DDE0BFE0DA5">
    <w:name w:val="BBAD04A1E72343E58FF74DDE0BFE0DA5"/>
  </w:style>
  <w:style w:type="paragraph" w:customStyle="1" w:styleId="15F3D230CA324D4E9775791938E9B055">
    <w:name w:val="15F3D230CA324D4E9775791938E9B055"/>
  </w:style>
  <w:style w:type="paragraph" w:customStyle="1" w:styleId="A467D0B3C0C843ABA301125A43ECB42C">
    <w:name w:val="A467D0B3C0C843ABA301125A43ECB42C"/>
  </w:style>
  <w:style w:type="paragraph" w:customStyle="1" w:styleId="D64F03B5785A4B55B9B073BF31560CC3">
    <w:name w:val="D64F03B5785A4B55B9B073BF31560CC3"/>
  </w:style>
  <w:style w:type="paragraph" w:customStyle="1" w:styleId="ADF2F7901F384AED8102253649588C98">
    <w:name w:val="ADF2F7901F384AED8102253649588C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Tema DGTDAJ">
  <a:themeElements>
    <a:clrScheme name="Personalizado 8">
      <a:dk1>
        <a:srgbClr val="323C47"/>
      </a:dk1>
      <a:lt1>
        <a:srgbClr val="FFFFFF"/>
      </a:lt1>
      <a:dk2>
        <a:srgbClr val="074E8E"/>
      </a:dk2>
      <a:lt2>
        <a:srgbClr val="E3F1FD"/>
      </a:lt2>
      <a:accent1>
        <a:srgbClr val="FFC400"/>
      </a:accent1>
      <a:accent2>
        <a:srgbClr val="0B6B0D"/>
      </a:accent2>
      <a:accent3>
        <a:srgbClr val="0B77D5"/>
      </a:accent3>
      <a:accent4>
        <a:srgbClr val="C0490C"/>
      </a:accent4>
      <a:accent5>
        <a:srgbClr val="DF061F"/>
      </a:accent5>
      <a:accent6>
        <a:srgbClr val="00B050"/>
      </a:accent6>
      <a:hlink>
        <a:srgbClr val="137ADB"/>
      </a:hlink>
      <a:folHlink>
        <a:srgbClr val="F2F2F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dpi="0" rotWithShape="1">
          <a:blip xmlns:r="http://schemas.openxmlformats.org/officeDocument/2006/relationships" r:embed="rId1"/>
          <a:srcRect/>
          <a:stretch>
            <a:fillRect/>
          </a:stretch>
        </a:blipFill>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ema DGTDAJ" id="{BEC2AE1A-9EE0-4DE8-8047-B28A0DB09189}" vid="{A54F575C-9DC2-455D-8225-84A9795758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2016-06-16T00:00:00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bc0b713-a6bb-49cc-9acf-2668643e2a67">
      <Terms xmlns="http://schemas.microsoft.com/office/infopath/2007/PartnerControls"/>
    </lcf76f155ced4ddcb4097134ff3c332f>
    <TaxCatchAll xmlns="8ec63608-42ed-45bf-9718-6b18795f05b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Sec</b:Tag>
    <b:SourceType>InternetSite</b:SourceType>
    <b:Guid>{CF71782B-D4A6-41AC-9D94-52D5A861AED2}</b:Guid>
    <b:Author>
      <b:Author>
        <b:NameList>
          <b:Person>
            <b:Last>Digital</b:Last>
            <b:First>Secretaría</b:First>
            <b:Middle>General de Administración</b:Middle>
          </b:Person>
        </b:NameList>
      </b:Author>
    </b:Author>
    <b:Title>Catálogo del ENDS</b:Title>
    <b:InternetSiteTitle>Espacio Nacional de Datos de Salud (ENDS)</b:InternetSiteTitle>
    <b:URL>https://ends.gob.es/</b:URL>
    <b:RefOrder>1</b:RefOrder>
  </b:Source>
  <b:Source>
    <b:Tag>Eur1</b:Tag>
    <b:SourceType>InternetSite</b:SourceType>
    <b:Guid>{9BA03534-6179-402A-B75B-D69B567F8970}</b:Guid>
    <b:Author>
      <b:Author>
        <b:Corporate>European Commission</b:Corporate>
      </b:Author>
    </b:Author>
    <b:Title>European Health Data Space (EHDS)</b:Title>
    <b:InternetSiteTitle>European Commission – Health</b:InternetSiteTitle>
    <b:URL>https://health.ec.europa.eu/ehealth-digital-health-and-care/european-health-data-space-regulation-ehds_en</b:URL>
    <b:RefOrder>2</b:RefOrder>
  </b:Source>
  <b:Source>
    <b:Tag>GOF</b:Tag>
    <b:SourceType>InternetSite</b:SourceType>
    <b:Guid>{B16AE8D6-9DB0-4C44-84DE-80ADCCBB9FB2}</b:Guid>
    <b:Author>
      <b:Author>
        <b:Corporate>GO FAIR Initiative</b:Corporate>
      </b:Author>
    </b:Author>
    <b:Title>FAIR Principles</b:Title>
    <b:InternetSiteTitle>GO FAIR</b:InternetSiteTitle>
    <b:URL>https://www.go-fair.org/fair-principles/</b:URL>
    <b:RefOrder>3</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3BE2DCBBE25B0C4F8319B1D0BE75EAA5" ma:contentTypeVersion="10" ma:contentTypeDescription="Create a new document." ma:contentTypeScope="" ma:versionID="e9e79b52dd4b9f2e492aa6e2941db52d">
  <xsd:schema xmlns:xsd="http://www.w3.org/2001/XMLSchema" xmlns:xs="http://www.w3.org/2001/XMLSchema" xmlns:p="http://schemas.microsoft.com/office/2006/metadata/properties" xmlns:ns2="4bc0b713-a6bb-49cc-9acf-2668643e2a67" xmlns:ns3="8ec63608-42ed-45bf-9718-6b18795f05b8" targetNamespace="http://schemas.microsoft.com/office/2006/metadata/properties" ma:root="true" ma:fieldsID="b716ce1b8c27b0fba3df1f52be16b1df" ns2:_="" ns3:_="">
    <xsd:import namespace="4bc0b713-a6bb-49cc-9acf-2668643e2a67"/>
    <xsd:import namespace="8ec63608-42ed-45bf-9718-6b18795f05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c0b713-a6bb-49cc-9acf-2668643e2a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c63608-42ed-45bf-9718-6b18795f05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74ad75-ddbf-473e-ac8a-26c9338c73d9}" ma:internalName="TaxCatchAll" ma:showField="CatchAllData" ma:web="8ec63608-42ed-45bf-9718-6b18795f0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C44960-621A-4FC3-B020-A2F330E26540}">
  <ds:schemaRefs>
    <ds:schemaRef ds:uri="http://schemas.microsoft.com/office/2006/metadata/properties"/>
    <ds:schemaRef ds:uri="http://schemas.microsoft.com/office/infopath/2007/PartnerControls"/>
    <ds:schemaRef ds:uri="4bc0b713-a6bb-49cc-9acf-2668643e2a67"/>
    <ds:schemaRef ds:uri="8ec63608-42ed-45bf-9718-6b18795f05b8"/>
  </ds:schemaRefs>
</ds:datastoreItem>
</file>

<file path=customXml/itemProps3.xml><?xml version="1.0" encoding="utf-8"?>
<ds:datastoreItem xmlns:ds="http://schemas.openxmlformats.org/officeDocument/2006/customXml" ds:itemID="{88687706-74E4-49CE-87AF-19B8CF010DBB}">
  <ds:schemaRefs>
    <ds:schemaRef ds:uri="http://schemas.openxmlformats.org/officeDocument/2006/bibliography"/>
  </ds:schemaRefs>
</ds:datastoreItem>
</file>

<file path=customXml/itemProps4.xml><?xml version="1.0" encoding="utf-8"?>
<ds:datastoreItem xmlns:ds="http://schemas.openxmlformats.org/officeDocument/2006/customXml" ds:itemID="{ECB596D8-7D68-4970-803B-D280DC1632AA}">
  <ds:schemaRefs>
    <ds:schemaRef ds:uri="http://schemas.microsoft.com/sharepoint/v3/contenttype/forms"/>
  </ds:schemaRefs>
</ds:datastoreItem>
</file>

<file path=customXml/itemProps5.xml><?xml version="1.0" encoding="utf-8"?>
<ds:datastoreItem xmlns:ds="http://schemas.openxmlformats.org/officeDocument/2006/customXml" ds:itemID="{7004A5E3-A9FD-441C-A54A-34172299E0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c0b713-a6bb-49cc-9acf-2668643e2a67"/>
    <ds:schemaRef ds:uri="8ec63608-42ed-45bf-9718-6b18795f05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2024 [ESP] Plantilla Generica AMBER</Template>
  <TotalTime>56</TotalTime>
  <Pages>26</Pages>
  <Words>4006</Words>
  <Characters>23324</Characters>
  <Application>Microsoft Office Word</Application>
  <DocSecurity>0</DocSecurity>
  <Lines>633</Lines>
  <Paragraphs>359</Paragraphs>
  <ScaleCrop>false</ScaleCrop>
  <Manager/>
  <Company/>
  <LinksUpToDate>false</LinksUpToDate>
  <CharactersWithSpaces>27217</CharactersWithSpaces>
  <SharedDoc>false</SharedDoc>
  <HyperlinkBase/>
  <HLinks>
    <vt:vector size="228" baseType="variant">
      <vt:variant>
        <vt:i4>4390917</vt:i4>
      </vt:variant>
      <vt:variant>
        <vt:i4>201</vt:i4>
      </vt:variant>
      <vt:variant>
        <vt:i4>0</vt:i4>
      </vt:variant>
      <vt:variant>
        <vt:i4>5</vt:i4>
      </vt:variant>
      <vt:variant>
        <vt:lpwstr>https://acceptance.data.health.europa.eu/healthdata-central-platform/documentation?locale=es</vt:lpwstr>
      </vt:variant>
      <vt:variant>
        <vt:lpwstr/>
      </vt:variant>
      <vt:variant>
        <vt:i4>7143476</vt:i4>
      </vt:variant>
      <vt:variant>
        <vt:i4>198</vt:i4>
      </vt:variant>
      <vt:variant>
        <vt:i4>0</vt:i4>
      </vt:variant>
      <vt:variant>
        <vt:i4>5</vt:i4>
      </vt:variant>
      <vt:variant>
        <vt:lpwstr>https://healthdataeu.pages.code.europa.eu/healthdcat-ap/releases/release-6/</vt:lpwstr>
      </vt:variant>
      <vt:variant>
        <vt:lpwstr/>
      </vt:variant>
      <vt:variant>
        <vt:i4>3539042</vt:i4>
      </vt:variant>
      <vt:variant>
        <vt:i4>195</vt:i4>
      </vt:variant>
      <vt:variant>
        <vt:i4>0</vt:i4>
      </vt:variant>
      <vt:variant>
        <vt:i4>5</vt:i4>
      </vt:variant>
      <vt:variant>
        <vt:lpwstr>https://acceptance.data.health.europa.eu/healthdata-central-platform/datasetDescriptionAssistant?locale=es</vt:lpwstr>
      </vt:variant>
      <vt:variant>
        <vt:lpwstr/>
      </vt:variant>
      <vt:variant>
        <vt:i4>3604587</vt:i4>
      </vt:variant>
      <vt:variant>
        <vt:i4>192</vt:i4>
      </vt:variant>
      <vt:variant>
        <vt:i4>0</vt:i4>
      </vt:variant>
      <vt:variant>
        <vt:i4>5</vt:i4>
      </vt:variant>
      <vt:variant>
        <vt:lpwstr>https://people.ey.com/:x:/g/personal/juan_carlos_alias_laguna_es_ey_com/IQDrmVCq_GPRTp2UkRaxNWMpASp2Qx4kc9_2HIrddOdfdMA?e=5e3gbZ</vt:lpwstr>
      </vt:variant>
      <vt:variant>
        <vt:lpwstr/>
      </vt:variant>
      <vt:variant>
        <vt:i4>4849757</vt:i4>
      </vt:variant>
      <vt:variant>
        <vt:i4>189</vt:i4>
      </vt:variant>
      <vt:variant>
        <vt:i4>0</vt:i4>
      </vt:variant>
      <vt:variant>
        <vt:i4>5</vt:i4>
      </vt:variant>
      <vt:variant>
        <vt:lpwstr>https://www.iana.org/assignments/media-types/application/gzip</vt:lpwstr>
      </vt:variant>
      <vt:variant>
        <vt:lpwstr/>
      </vt:variant>
      <vt:variant>
        <vt:i4>5308424</vt:i4>
      </vt:variant>
      <vt:variant>
        <vt:i4>186</vt:i4>
      </vt:variant>
      <vt:variant>
        <vt:i4>0</vt:i4>
      </vt:variant>
      <vt:variant>
        <vt:i4>5</vt:i4>
      </vt:variant>
      <vt:variant>
        <vt:lpwstr>https://creativecommons.org/licenses/by/4.0/</vt:lpwstr>
      </vt:variant>
      <vt:variant>
        <vt:lpwstr/>
      </vt:variant>
      <vt:variant>
        <vt:i4>7798847</vt:i4>
      </vt:variant>
      <vt:variant>
        <vt:i4>183</vt:i4>
      </vt:variant>
      <vt:variant>
        <vt:i4>0</vt:i4>
      </vt:variant>
      <vt:variant>
        <vt:i4>5</vt:i4>
      </vt:variant>
      <vt:variant>
        <vt:lpwstr>https://datos.gob.es/dataset/aire.csv--</vt:lpwstr>
      </vt:variant>
      <vt:variant>
        <vt:lpwstr/>
      </vt:variant>
      <vt:variant>
        <vt:i4>5505052</vt:i4>
      </vt:variant>
      <vt:variant>
        <vt:i4>180</vt:i4>
      </vt:variant>
      <vt:variant>
        <vt:i4>0</vt:i4>
      </vt:variant>
      <vt:variant>
        <vt:i4>5</vt:i4>
      </vt:variant>
      <vt:variant>
        <vt:lpwstr>https://www.mscbs.gob.es/proyecto-salud-ambiental</vt:lpwstr>
      </vt:variant>
      <vt:variant>
        <vt:lpwstr/>
      </vt:variant>
      <vt:variant>
        <vt:i4>983090</vt:i4>
      </vt:variant>
      <vt:variant>
        <vt:i4>177</vt:i4>
      </vt:variant>
      <vt:variant>
        <vt:i4>0</vt:i4>
      </vt:variant>
      <vt:variant>
        <vt:i4>5</vt:i4>
      </vt:variant>
      <vt:variant>
        <vt:lpwstr>https://datos.sanidad.gob.es/dataset/CMBD_2022</vt:lpwstr>
      </vt:variant>
      <vt:variant>
        <vt:lpwstr/>
      </vt:variant>
      <vt:variant>
        <vt:i4>655384</vt:i4>
      </vt:variant>
      <vt:variant>
        <vt:i4>174</vt:i4>
      </vt:variant>
      <vt:variant>
        <vt:i4>0</vt:i4>
      </vt:variant>
      <vt:variant>
        <vt:i4>5</vt:i4>
      </vt:variant>
      <vt:variant>
        <vt:lpwstr>https://datacite.org/10.1234/example-dataset</vt:lpwstr>
      </vt:variant>
      <vt:variant>
        <vt:lpwstr/>
      </vt:variant>
      <vt:variant>
        <vt:i4>4194330</vt:i4>
      </vt:variant>
      <vt:variant>
        <vt:i4>171</vt:i4>
      </vt:variant>
      <vt:variant>
        <vt:i4>0</vt:i4>
      </vt:variant>
      <vt:variant>
        <vt:i4>5</vt:i4>
      </vt:variant>
      <vt:variant>
        <vt:lpwstr>http://data.europa.eu/eli/reg/2022/868/oj</vt:lpwstr>
      </vt:variant>
      <vt:variant>
        <vt:lpwstr/>
      </vt:variant>
      <vt:variant>
        <vt:i4>4390942</vt:i4>
      </vt:variant>
      <vt:variant>
        <vt:i4>168</vt:i4>
      </vt:variant>
      <vt:variant>
        <vt:i4>0</vt:i4>
      </vt:variant>
      <vt:variant>
        <vt:i4>5</vt:i4>
      </vt:variant>
      <vt:variant>
        <vt:lpwstr>http://data.europa.eu/eli/reg/2025/327/oj</vt:lpwstr>
      </vt:variant>
      <vt:variant>
        <vt:lpwstr/>
      </vt:variant>
      <vt:variant>
        <vt:i4>1572919</vt:i4>
      </vt:variant>
      <vt:variant>
        <vt:i4>152</vt:i4>
      </vt:variant>
      <vt:variant>
        <vt:i4>0</vt:i4>
      </vt:variant>
      <vt:variant>
        <vt:i4>5</vt:i4>
      </vt:variant>
      <vt:variant>
        <vt:lpwstr/>
      </vt:variant>
      <vt:variant>
        <vt:lpwstr>_Toc225358564</vt:lpwstr>
      </vt:variant>
      <vt:variant>
        <vt:i4>1572919</vt:i4>
      </vt:variant>
      <vt:variant>
        <vt:i4>146</vt:i4>
      </vt:variant>
      <vt:variant>
        <vt:i4>0</vt:i4>
      </vt:variant>
      <vt:variant>
        <vt:i4>5</vt:i4>
      </vt:variant>
      <vt:variant>
        <vt:lpwstr/>
      </vt:variant>
      <vt:variant>
        <vt:lpwstr>_Toc225358563</vt:lpwstr>
      </vt:variant>
      <vt:variant>
        <vt:i4>1572919</vt:i4>
      </vt:variant>
      <vt:variant>
        <vt:i4>140</vt:i4>
      </vt:variant>
      <vt:variant>
        <vt:i4>0</vt:i4>
      </vt:variant>
      <vt:variant>
        <vt:i4>5</vt:i4>
      </vt:variant>
      <vt:variant>
        <vt:lpwstr/>
      </vt:variant>
      <vt:variant>
        <vt:lpwstr>_Toc225358562</vt:lpwstr>
      </vt:variant>
      <vt:variant>
        <vt:i4>1572919</vt:i4>
      </vt:variant>
      <vt:variant>
        <vt:i4>134</vt:i4>
      </vt:variant>
      <vt:variant>
        <vt:i4>0</vt:i4>
      </vt:variant>
      <vt:variant>
        <vt:i4>5</vt:i4>
      </vt:variant>
      <vt:variant>
        <vt:lpwstr/>
      </vt:variant>
      <vt:variant>
        <vt:lpwstr>_Toc225358561</vt:lpwstr>
      </vt:variant>
      <vt:variant>
        <vt:i4>1572919</vt:i4>
      </vt:variant>
      <vt:variant>
        <vt:i4>128</vt:i4>
      </vt:variant>
      <vt:variant>
        <vt:i4>0</vt:i4>
      </vt:variant>
      <vt:variant>
        <vt:i4>5</vt:i4>
      </vt:variant>
      <vt:variant>
        <vt:lpwstr/>
      </vt:variant>
      <vt:variant>
        <vt:lpwstr>_Toc225358560</vt:lpwstr>
      </vt:variant>
      <vt:variant>
        <vt:i4>1769527</vt:i4>
      </vt:variant>
      <vt:variant>
        <vt:i4>122</vt:i4>
      </vt:variant>
      <vt:variant>
        <vt:i4>0</vt:i4>
      </vt:variant>
      <vt:variant>
        <vt:i4>5</vt:i4>
      </vt:variant>
      <vt:variant>
        <vt:lpwstr/>
      </vt:variant>
      <vt:variant>
        <vt:lpwstr>_Toc225358559</vt:lpwstr>
      </vt:variant>
      <vt:variant>
        <vt:i4>1769527</vt:i4>
      </vt:variant>
      <vt:variant>
        <vt:i4>116</vt:i4>
      </vt:variant>
      <vt:variant>
        <vt:i4>0</vt:i4>
      </vt:variant>
      <vt:variant>
        <vt:i4>5</vt:i4>
      </vt:variant>
      <vt:variant>
        <vt:lpwstr/>
      </vt:variant>
      <vt:variant>
        <vt:lpwstr>_Toc225358558</vt:lpwstr>
      </vt:variant>
      <vt:variant>
        <vt:i4>1769527</vt:i4>
      </vt:variant>
      <vt:variant>
        <vt:i4>110</vt:i4>
      </vt:variant>
      <vt:variant>
        <vt:i4>0</vt:i4>
      </vt:variant>
      <vt:variant>
        <vt:i4>5</vt:i4>
      </vt:variant>
      <vt:variant>
        <vt:lpwstr/>
      </vt:variant>
      <vt:variant>
        <vt:lpwstr>_Toc225358557</vt:lpwstr>
      </vt:variant>
      <vt:variant>
        <vt:i4>1769527</vt:i4>
      </vt:variant>
      <vt:variant>
        <vt:i4>104</vt:i4>
      </vt:variant>
      <vt:variant>
        <vt:i4>0</vt:i4>
      </vt:variant>
      <vt:variant>
        <vt:i4>5</vt:i4>
      </vt:variant>
      <vt:variant>
        <vt:lpwstr/>
      </vt:variant>
      <vt:variant>
        <vt:lpwstr>_Toc225358556</vt:lpwstr>
      </vt:variant>
      <vt:variant>
        <vt:i4>1769527</vt:i4>
      </vt:variant>
      <vt:variant>
        <vt:i4>98</vt:i4>
      </vt:variant>
      <vt:variant>
        <vt:i4>0</vt:i4>
      </vt:variant>
      <vt:variant>
        <vt:i4>5</vt:i4>
      </vt:variant>
      <vt:variant>
        <vt:lpwstr/>
      </vt:variant>
      <vt:variant>
        <vt:lpwstr>_Toc225358555</vt:lpwstr>
      </vt:variant>
      <vt:variant>
        <vt:i4>1769527</vt:i4>
      </vt:variant>
      <vt:variant>
        <vt:i4>92</vt:i4>
      </vt:variant>
      <vt:variant>
        <vt:i4>0</vt:i4>
      </vt:variant>
      <vt:variant>
        <vt:i4>5</vt:i4>
      </vt:variant>
      <vt:variant>
        <vt:lpwstr/>
      </vt:variant>
      <vt:variant>
        <vt:lpwstr>_Toc225358554</vt:lpwstr>
      </vt:variant>
      <vt:variant>
        <vt:i4>1769527</vt:i4>
      </vt:variant>
      <vt:variant>
        <vt:i4>86</vt:i4>
      </vt:variant>
      <vt:variant>
        <vt:i4>0</vt:i4>
      </vt:variant>
      <vt:variant>
        <vt:i4>5</vt:i4>
      </vt:variant>
      <vt:variant>
        <vt:lpwstr/>
      </vt:variant>
      <vt:variant>
        <vt:lpwstr>_Toc225358553</vt:lpwstr>
      </vt:variant>
      <vt:variant>
        <vt:i4>1769527</vt:i4>
      </vt:variant>
      <vt:variant>
        <vt:i4>80</vt:i4>
      </vt:variant>
      <vt:variant>
        <vt:i4>0</vt:i4>
      </vt:variant>
      <vt:variant>
        <vt:i4>5</vt:i4>
      </vt:variant>
      <vt:variant>
        <vt:lpwstr/>
      </vt:variant>
      <vt:variant>
        <vt:lpwstr>_Toc225358552</vt:lpwstr>
      </vt:variant>
      <vt:variant>
        <vt:i4>1769527</vt:i4>
      </vt:variant>
      <vt:variant>
        <vt:i4>74</vt:i4>
      </vt:variant>
      <vt:variant>
        <vt:i4>0</vt:i4>
      </vt:variant>
      <vt:variant>
        <vt:i4>5</vt:i4>
      </vt:variant>
      <vt:variant>
        <vt:lpwstr/>
      </vt:variant>
      <vt:variant>
        <vt:lpwstr>_Toc225358551</vt:lpwstr>
      </vt:variant>
      <vt:variant>
        <vt:i4>1769527</vt:i4>
      </vt:variant>
      <vt:variant>
        <vt:i4>68</vt:i4>
      </vt:variant>
      <vt:variant>
        <vt:i4>0</vt:i4>
      </vt:variant>
      <vt:variant>
        <vt:i4>5</vt:i4>
      </vt:variant>
      <vt:variant>
        <vt:lpwstr/>
      </vt:variant>
      <vt:variant>
        <vt:lpwstr>_Toc225358550</vt:lpwstr>
      </vt:variant>
      <vt:variant>
        <vt:i4>1703991</vt:i4>
      </vt:variant>
      <vt:variant>
        <vt:i4>62</vt:i4>
      </vt:variant>
      <vt:variant>
        <vt:i4>0</vt:i4>
      </vt:variant>
      <vt:variant>
        <vt:i4>5</vt:i4>
      </vt:variant>
      <vt:variant>
        <vt:lpwstr/>
      </vt:variant>
      <vt:variant>
        <vt:lpwstr>_Toc225358549</vt:lpwstr>
      </vt:variant>
      <vt:variant>
        <vt:i4>1703991</vt:i4>
      </vt:variant>
      <vt:variant>
        <vt:i4>56</vt:i4>
      </vt:variant>
      <vt:variant>
        <vt:i4>0</vt:i4>
      </vt:variant>
      <vt:variant>
        <vt:i4>5</vt:i4>
      </vt:variant>
      <vt:variant>
        <vt:lpwstr/>
      </vt:variant>
      <vt:variant>
        <vt:lpwstr>_Toc225358548</vt:lpwstr>
      </vt:variant>
      <vt:variant>
        <vt:i4>1703991</vt:i4>
      </vt:variant>
      <vt:variant>
        <vt:i4>50</vt:i4>
      </vt:variant>
      <vt:variant>
        <vt:i4>0</vt:i4>
      </vt:variant>
      <vt:variant>
        <vt:i4>5</vt:i4>
      </vt:variant>
      <vt:variant>
        <vt:lpwstr/>
      </vt:variant>
      <vt:variant>
        <vt:lpwstr>_Toc225358547</vt:lpwstr>
      </vt:variant>
      <vt:variant>
        <vt:i4>1703991</vt:i4>
      </vt:variant>
      <vt:variant>
        <vt:i4>44</vt:i4>
      </vt:variant>
      <vt:variant>
        <vt:i4>0</vt:i4>
      </vt:variant>
      <vt:variant>
        <vt:i4>5</vt:i4>
      </vt:variant>
      <vt:variant>
        <vt:lpwstr/>
      </vt:variant>
      <vt:variant>
        <vt:lpwstr>_Toc225358546</vt:lpwstr>
      </vt:variant>
      <vt:variant>
        <vt:i4>1703991</vt:i4>
      </vt:variant>
      <vt:variant>
        <vt:i4>38</vt:i4>
      </vt:variant>
      <vt:variant>
        <vt:i4>0</vt:i4>
      </vt:variant>
      <vt:variant>
        <vt:i4>5</vt:i4>
      </vt:variant>
      <vt:variant>
        <vt:lpwstr/>
      </vt:variant>
      <vt:variant>
        <vt:lpwstr>_Toc225358545</vt:lpwstr>
      </vt:variant>
      <vt:variant>
        <vt:i4>1703991</vt:i4>
      </vt:variant>
      <vt:variant>
        <vt:i4>32</vt:i4>
      </vt:variant>
      <vt:variant>
        <vt:i4>0</vt:i4>
      </vt:variant>
      <vt:variant>
        <vt:i4>5</vt:i4>
      </vt:variant>
      <vt:variant>
        <vt:lpwstr/>
      </vt:variant>
      <vt:variant>
        <vt:lpwstr>_Toc225358544</vt:lpwstr>
      </vt:variant>
      <vt:variant>
        <vt:i4>1703991</vt:i4>
      </vt:variant>
      <vt:variant>
        <vt:i4>26</vt:i4>
      </vt:variant>
      <vt:variant>
        <vt:i4>0</vt:i4>
      </vt:variant>
      <vt:variant>
        <vt:i4>5</vt:i4>
      </vt:variant>
      <vt:variant>
        <vt:lpwstr/>
      </vt:variant>
      <vt:variant>
        <vt:lpwstr>_Toc225358543</vt:lpwstr>
      </vt:variant>
      <vt:variant>
        <vt:i4>1703991</vt:i4>
      </vt:variant>
      <vt:variant>
        <vt:i4>20</vt:i4>
      </vt:variant>
      <vt:variant>
        <vt:i4>0</vt:i4>
      </vt:variant>
      <vt:variant>
        <vt:i4>5</vt:i4>
      </vt:variant>
      <vt:variant>
        <vt:lpwstr/>
      </vt:variant>
      <vt:variant>
        <vt:lpwstr>_Toc225358542</vt:lpwstr>
      </vt:variant>
      <vt:variant>
        <vt:i4>1703991</vt:i4>
      </vt:variant>
      <vt:variant>
        <vt:i4>14</vt:i4>
      </vt:variant>
      <vt:variant>
        <vt:i4>0</vt:i4>
      </vt:variant>
      <vt:variant>
        <vt:i4>5</vt:i4>
      </vt:variant>
      <vt:variant>
        <vt:lpwstr/>
      </vt:variant>
      <vt:variant>
        <vt:lpwstr>_Toc225358541</vt:lpwstr>
      </vt:variant>
      <vt:variant>
        <vt:i4>1703991</vt:i4>
      </vt:variant>
      <vt:variant>
        <vt:i4>8</vt:i4>
      </vt:variant>
      <vt:variant>
        <vt:i4>0</vt:i4>
      </vt:variant>
      <vt:variant>
        <vt:i4>5</vt:i4>
      </vt:variant>
      <vt:variant>
        <vt:lpwstr/>
      </vt:variant>
      <vt:variant>
        <vt:lpwstr>_Toc225358540</vt:lpwstr>
      </vt:variant>
      <vt:variant>
        <vt:i4>1900599</vt:i4>
      </vt:variant>
      <vt:variant>
        <vt:i4>2</vt:i4>
      </vt:variant>
      <vt:variant>
        <vt:i4>0</vt:i4>
      </vt:variant>
      <vt:variant>
        <vt:i4>5</vt:i4>
      </vt:variant>
      <vt:variant>
        <vt:lpwstr/>
      </vt:variant>
      <vt:variant>
        <vt:lpwstr>_Toc225358539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documentoT</dc:title>
  <dc:subject/>
  <dc:creator>José María Viota</dc:creator>
  <cp:keywords/>
  <dc:description>Subtítulo udel documento</dc:description>
  <cp:lastModifiedBy>Juan Carlos Alias Laguna</cp:lastModifiedBy>
  <cp:revision>3</cp:revision>
  <cp:lastPrinted>2025-02-06T00:23:00Z</cp:lastPrinted>
  <dcterms:created xsi:type="dcterms:W3CDTF">2026-05-04T17:06:00Z</dcterms:created>
  <dcterms:modified xsi:type="dcterms:W3CDTF">2026-05-05T10:07:00Z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0x0101003BE2DCBBE25B0C4F8319B1D0BE75EAA5</vt:lpwstr>
  </property>
  <property fmtid="{D5CDD505-2E9C-101B-9397-08002B2CF9AE}" pid="3" name="MediaServiceImageTags">
    <vt:lpwstr/>
  </property>
</Properties>
</file>