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FFD4" w14:textId="524CF122" w:rsidR="00AD5536" w:rsidRDefault="00EA0C6C" w:rsidP="00CF330D">
      <w:pPr>
        <w:pStyle w:val="FechaDocumento"/>
      </w:pPr>
      <w:r>
        <w:rPr>
          <w:noProof/>
          <w:lang w:eastAsia="es-ES"/>
        </w:rPr>
        <w:drawing>
          <wp:anchor distT="0" distB="0" distL="114300" distR="114300" simplePos="0" relativeHeight="251658241" behindDoc="1" locked="0" layoutInCell="1" allowOverlap="1" wp14:anchorId="5D0804CF" wp14:editId="6CCB9930">
            <wp:simplePos x="0" y="0"/>
            <wp:positionH relativeFrom="page">
              <wp:posOffset>-47625</wp:posOffset>
            </wp:positionH>
            <wp:positionV relativeFrom="paragraph">
              <wp:posOffset>-1080134</wp:posOffset>
            </wp:positionV>
            <wp:extent cx="7618730" cy="10077450"/>
            <wp:effectExtent l="0" t="0" r="1270" b="0"/>
            <wp:wrapNone/>
            <wp:docPr id="1883153999" name="Imagen 1" descr="Imagen que contiene tabla, interior, taza, vid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3999" name="Imagen 1" descr="Imagen que contiene tabla, interior, taza, vidri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633320" cy="10096749"/>
                    </a:xfrm>
                    <a:prstGeom prst="rect">
                      <a:avLst/>
                    </a:prstGeom>
                  </pic:spPr>
                </pic:pic>
              </a:graphicData>
            </a:graphic>
            <wp14:sizeRelH relativeFrom="margin">
              <wp14:pctWidth>0</wp14:pctWidth>
            </wp14:sizeRelH>
            <wp14:sizeRelV relativeFrom="margin">
              <wp14:pctHeight>0</wp14:pctHeight>
            </wp14:sizeRelV>
          </wp:anchor>
        </w:drawing>
      </w:r>
    </w:p>
    <w:sdt>
      <w:sdtPr>
        <w:id w:val="-942835222"/>
        <w:docPartObj>
          <w:docPartGallery w:val="Cover Pages"/>
          <w:docPartUnique/>
        </w:docPartObj>
      </w:sdtPr>
      <w:sdtEndPr>
        <w:rPr>
          <w:rFonts w:cstheme="majorBidi"/>
          <w:b/>
          <w:bCs/>
          <w:color w:val="074E8E" w:themeColor="text2"/>
          <w:sz w:val="40"/>
          <w:szCs w:val="40"/>
        </w:rPr>
      </w:sdtEndPr>
      <w:sdtContent>
        <w:p w14:paraId="48DE4F81" w14:textId="20E47309" w:rsidR="00661DE0" w:rsidRDefault="007917FD">
          <w:r>
            <w:rPr>
              <w:rFonts w:ascii="Times New Roman" w:hAnsi="Times New Roman" w:cs="Times New Roman"/>
              <w:noProof/>
              <w:szCs w:val="24"/>
              <w:lang w:eastAsia="es-ES"/>
            </w:rPr>
            <w:drawing>
              <wp:anchor distT="0" distB="0" distL="114300" distR="114300" simplePos="0" relativeHeight="251658242" behindDoc="0" locked="0" layoutInCell="1" allowOverlap="1" wp14:anchorId="410EAB5B" wp14:editId="6EC29F47">
                <wp:simplePos x="0" y="0"/>
                <wp:positionH relativeFrom="margin">
                  <wp:align>center</wp:align>
                </wp:positionH>
                <wp:positionV relativeFrom="paragraph">
                  <wp:posOffset>201930</wp:posOffset>
                </wp:positionV>
                <wp:extent cx="5408295" cy="1646394"/>
                <wp:effectExtent l="0" t="0" r="0" b="0"/>
                <wp:wrapNone/>
                <wp:docPr id="57053428" name="Imagen 2" descr="Un letrero azul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428" name="Imagen 2" descr="Un letrero azul con letras blancas&#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8295" cy="1646394"/>
                        </a:xfrm>
                        <a:prstGeom prst="rect">
                          <a:avLst/>
                        </a:prstGeom>
                      </pic:spPr>
                    </pic:pic>
                  </a:graphicData>
                </a:graphic>
                <wp14:sizeRelH relativeFrom="margin">
                  <wp14:pctWidth>0</wp14:pctWidth>
                </wp14:sizeRelH>
                <wp14:sizeRelV relativeFrom="margin">
                  <wp14:pctHeight>0</wp14:pctHeight>
                </wp14:sizeRelV>
              </wp:anchor>
            </w:drawing>
          </w:r>
        </w:p>
        <w:p w14:paraId="70192521" w14:textId="47519C42" w:rsidR="00702AC5" w:rsidRDefault="00E830CC" w:rsidP="00E830CC">
          <w:pPr>
            <w:tabs>
              <w:tab w:val="left" w:pos="3684"/>
            </w:tabs>
            <w:spacing w:before="0" w:line="259" w:lineRule="auto"/>
            <w:jc w:val="left"/>
            <w:rPr>
              <w:rFonts w:cstheme="majorHAnsi"/>
              <w:b/>
              <w:color w:val="074E8E" w:themeColor="text2"/>
              <w:sz w:val="40"/>
              <w:szCs w:val="22"/>
            </w:rPr>
          </w:pPr>
          <w:r>
            <w:rPr>
              <w:rFonts w:cstheme="majorHAnsi"/>
              <w:b/>
              <w:color w:val="074E8E" w:themeColor="text2"/>
              <w:sz w:val="40"/>
              <w:szCs w:val="22"/>
            </w:rPr>
            <w:tab/>
          </w:r>
        </w:p>
      </w:sdtContent>
    </w:sdt>
    <w:p w14:paraId="26FAD5E8" w14:textId="4FF71D75" w:rsidR="00796102" w:rsidRPr="00963F4D" w:rsidRDefault="009B4CF5" w:rsidP="00702AC5">
      <w:pPr>
        <w:spacing w:before="0" w:line="259" w:lineRule="auto"/>
        <w:jc w:val="left"/>
        <w:rPr>
          <w:rFonts w:cstheme="majorHAnsi"/>
          <w:b/>
          <w:color w:val="074E8E" w:themeColor="text2"/>
          <w:sz w:val="40"/>
          <w:szCs w:val="22"/>
        </w:rPr>
      </w:pPr>
      <w:r>
        <w:rPr>
          <w:noProof/>
        </w:rPr>
        <mc:AlternateContent>
          <mc:Choice Requires="wps">
            <w:drawing>
              <wp:anchor distT="0" distB="0" distL="114300" distR="114300" simplePos="0" relativeHeight="251658240" behindDoc="0" locked="0" layoutInCell="1" allowOverlap="1" wp14:anchorId="3BF96A9D" wp14:editId="3B655C48">
                <wp:simplePos x="0" y="0"/>
                <wp:positionH relativeFrom="column">
                  <wp:posOffset>-4807585</wp:posOffset>
                </wp:positionH>
                <wp:positionV relativeFrom="paragraph">
                  <wp:posOffset>-828675</wp:posOffset>
                </wp:positionV>
                <wp:extent cx="912495" cy="382905"/>
                <wp:effectExtent l="0" t="0" r="0" b="0"/>
                <wp:wrapNone/>
                <wp:docPr id="1126819264" name="Cuadro de texto 1">
                  <a:extLst xmlns:a="http://schemas.openxmlformats.org/drawingml/2006/main">
                    <a:ext uri="{FF2B5EF4-FFF2-40B4-BE49-F238E27FC236}">
                      <a16:creationId xmlns:a16="http://schemas.microsoft.com/office/drawing/2014/main" id="{EC0915D0-E588-D158-F3D1-C05F37B39741}"/>
                    </a:ext>
                  </a:extLst>
                </wp:docPr>
                <wp:cNvGraphicFramePr/>
                <a:graphic xmlns:a="http://schemas.openxmlformats.org/drawingml/2006/main">
                  <a:graphicData uri="http://schemas.microsoft.com/office/word/2010/wordprocessingShape">
                    <wps:wsp>
                      <wps:cNvSpPr txBox="1"/>
                      <wps:spPr>
                        <a:xfrm>
                          <a:off x="0" y="0"/>
                          <a:ext cx="912495" cy="382905"/>
                        </a:xfrm>
                        <a:prstGeom prst="rect">
                          <a:avLst/>
                        </a:prstGeom>
                        <a:noFill/>
                      </wps:spPr>
                      <wps:txbx>
                        <w:txbxContent>
                          <w:p w14:paraId="2AC8A8F3" w14:textId="77777777" w:rsidR="009B4CF5" w:rsidRPr="009B4CF5" w:rsidRDefault="009B4CF5" w:rsidP="009B4CF5">
                            <w:pPr>
                              <w:rPr>
                                <w:rFonts w:hAnsi="Calibri"/>
                                <w:b/>
                                <w:bCs/>
                                <w:color w:val="FFFFFF" w:themeColor="background1"/>
                                <w:kern w:val="24"/>
                                <w:sz w:val="20"/>
                              </w:rPr>
                            </w:pPr>
                            <w:r w:rsidRPr="009B4CF5">
                              <w:rPr>
                                <w:rFonts w:hAnsi="Calibri"/>
                                <w:b/>
                                <w:bCs/>
                                <w:color w:val="FFFFFF" w:themeColor="background1"/>
                                <w:kern w:val="24"/>
                                <w:sz w:val="20"/>
                              </w:rPr>
                              <w:t>USO OFICIAL</w:t>
                            </w:r>
                          </w:p>
                        </w:txbxContent>
                      </wps:txbx>
                      <wps:bodyPr vertOverflow="clip" horzOverflow="clip" wrap="square">
                        <a:spAutoFit/>
                      </wps:bodyPr>
                    </wps:wsp>
                  </a:graphicData>
                </a:graphic>
                <wp14:sizeRelH relativeFrom="page">
                  <wp14:pctWidth>0</wp14:pctWidth>
                </wp14:sizeRelH>
                <wp14:sizeRelV relativeFrom="page">
                  <wp14:pctHeight>0</wp14:pctHeight>
                </wp14:sizeRelV>
              </wp:anchor>
            </w:drawing>
          </mc:Choice>
          <mc:Fallback>
            <w:pict>
              <v:shapetype w14:anchorId="3BF96A9D" id="_x0000_t202" coordsize="21600,21600" o:spt="202" path="m,l,21600r21600,l21600,xe">
                <v:stroke joinstyle="miter"/>
                <v:path gradientshapeok="t" o:connecttype="rect"/>
              </v:shapetype>
              <v:shape id="Cuadro de texto 1" o:spid="_x0000_s1026" type="#_x0000_t202" style="position:absolute;margin-left:-378.55pt;margin-top:-65.25pt;width:71.85pt;height:3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" filled="f" stroked="f">
                <v:textbox style="mso-fit-shape-to-text:t">
                  <w:txbxContent>
                    <w:p w14:paraId="2AC8A8F3" w14:textId="77777777" w:rsidR="009B4CF5" w:rsidRPr="009B4CF5" w:rsidRDefault="009B4CF5" w:rsidP="009B4CF5">
                      <w:pPr>
                        <w:rPr>
                          <w:rFonts w:hAnsi="Calibri"/>
                          <w:b/>
                          <w:bCs/>
                          <w:color w:val="FFFFFF" w:themeColor="background1"/>
                          <w:kern w:val="24"/>
                          <w:sz w:val="20"/>
                        </w:rPr>
                      </w:pPr>
                      <w:r w:rsidRPr="009B4CF5">
                        <w:rPr>
                          <w:rFonts w:hAnsi="Calibri"/>
                          <w:b/>
                          <w:bCs/>
                          <w:color w:val="FFFFFF" w:themeColor="background1"/>
                          <w:kern w:val="24"/>
                          <w:sz w:val="20"/>
                        </w:rPr>
                        <w:t>USO OFICIAL</w:t>
                      </w:r>
                    </w:p>
                  </w:txbxContent>
                </v:textbox>
              </v:shape>
            </w:pict>
          </mc:Fallback>
        </mc:AlternateContent>
      </w:r>
    </w:p>
    <w:p w14:paraId="2CDBCF90" w14:textId="77777777" w:rsidR="003D2E43" w:rsidRDefault="003D2E43" w:rsidP="00E830CC">
      <w:pPr>
        <w:tabs>
          <w:tab w:val="left" w:pos="6832"/>
        </w:tabs>
        <w:spacing w:line="259" w:lineRule="auto"/>
        <w:jc w:val="left"/>
        <w:rPr>
          <w:rFonts w:cstheme="majorHAnsi"/>
          <w:b/>
          <w:color w:val="074E8E" w:themeColor="text2"/>
          <w:sz w:val="40"/>
          <w:szCs w:val="22"/>
        </w:rPr>
      </w:pPr>
    </w:p>
    <w:p w14:paraId="7FF2F925" w14:textId="77777777" w:rsidR="003D2E43" w:rsidRDefault="003D2E43" w:rsidP="00E830CC">
      <w:pPr>
        <w:tabs>
          <w:tab w:val="left" w:pos="6832"/>
        </w:tabs>
        <w:spacing w:line="259" w:lineRule="auto"/>
        <w:jc w:val="left"/>
        <w:rPr>
          <w:rFonts w:cstheme="majorHAnsi"/>
          <w:b/>
          <w:color w:val="074E8E" w:themeColor="text2"/>
          <w:sz w:val="40"/>
          <w:szCs w:val="22"/>
        </w:rPr>
      </w:pPr>
    </w:p>
    <w:p w14:paraId="7FECDA2D" w14:textId="07B68402" w:rsidR="00796102" w:rsidRPr="00E830CC" w:rsidRDefault="00E830CC" w:rsidP="00E830CC">
      <w:pPr>
        <w:tabs>
          <w:tab w:val="left" w:pos="6832"/>
        </w:tabs>
        <w:spacing w:line="259" w:lineRule="auto"/>
        <w:jc w:val="left"/>
        <w:rPr>
          <w:rFonts w:cstheme="majorHAnsi"/>
          <w:b/>
          <w:color w:val="074E8E" w:themeColor="text2"/>
          <w:sz w:val="40"/>
          <w:szCs w:val="22"/>
        </w:rPr>
      </w:pPr>
      <w:r>
        <w:rPr>
          <w:rFonts w:cstheme="majorHAnsi"/>
          <w:b/>
          <w:color w:val="074E8E" w:themeColor="text2"/>
          <w:sz w:val="40"/>
          <w:szCs w:val="22"/>
        </w:rPr>
        <w:tab/>
      </w:r>
    </w:p>
    <w:p w14:paraId="758E3534" w14:textId="77777777" w:rsidR="00E830CC" w:rsidRDefault="00E830CC" w:rsidP="00E830CC">
      <w:pPr>
        <w:tabs>
          <w:tab w:val="left" w:pos="5157"/>
          <w:tab w:val="left" w:pos="5492"/>
        </w:tabs>
        <w:spacing w:line="259" w:lineRule="auto"/>
        <w:jc w:val="left"/>
        <w:rPr>
          <w:rFonts w:cstheme="majorHAnsi"/>
          <w:b/>
          <w:color w:val="074E8E" w:themeColor="text2"/>
          <w:sz w:val="40"/>
          <w:szCs w:val="22"/>
        </w:rPr>
      </w:pPr>
    </w:p>
    <w:p w14:paraId="6A2AFCC8" w14:textId="5C022F28" w:rsidR="00E830CC" w:rsidRPr="00AC5839" w:rsidRDefault="00E830CC" w:rsidP="00E830CC">
      <w:pPr>
        <w:tabs>
          <w:tab w:val="left" w:pos="2478"/>
        </w:tabs>
        <w:spacing w:line="259" w:lineRule="auto"/>
        <w:jc w:val="left"/>
        <w:rPr>
          <w:rFonts w:cstheme="majorHAnsi"/>
          <w:b/>
          <w:color w:val="FFFFFF" w:themeColor="background1"/>
          <w:sz w:val="40"/>
          <w:szCs w:val="22"/>
        </w:rPr>
      </w:pPr>
    </w:p>
    <w:p w14:paraId="5DB7DB1C" w14:textId="180DBD07" w:rsidR="003360AC" w:rsidRPr="00457E8C" w:rsidRDefault="00CB0B20" w:rsidP="00796102">
      <w:pPr>
        <w:spacing w:after="60" w:line="192" w:lineRule="auto"/>
        <w:jc w:val="left"/>
        <w:rPr>
          <w:rFonts w:cstheme="majorHAnsi"/>
          <w:b/>
          <w:color w:val="FFFFFF" w:themeColor="background1"/>
          <w:sz w:val="40"/>
          <w:szCs w:val="22"/>
        </w:rPr>
      </w:pPr>
      <w:r w:rsidRPr="00CB0B20">
        <w:rPr>
          <w:rFonts w:cs="Calibri"/>
          <w:b/>
          <w:bCs/>
          <w:color w:val="00215C"/>
          <w:sz w:val="88"/>
          <w:szCs w:val="88"/>
        </w:rPr>
        <w:t>Catálogo Público</w:t>
      </w:r>
    </w:p>
    <w:p w14:paraId="338E6008" w14:textId="6219772E" w:rsidR="005763BE" w:rsidRPr="00457E8C" w:rsidRDefault="005763BE" w:rsidP="4FA973EF">
      <w:pPr>
        <w:tabs>
          <w:tab w:val="left" w:pos="9356"/>
        </w:tabs>
        <w:ind w:right="2"/>
        <w:jc w:val="left"/>
        <w:rPr>
          <w:color w:val="FFFFFF" w:themeColor="background1"/>
          <w:sz w:val="72"/>
          <w:szCs w:val="72"/>
        </w:rPr>
        <w:sectPr w:rsidR="005763BE" w:rsidRPr="00457E8C" w:rsidSect="00661DE0">
          <w:headerReference w:type="default" r:id="rId14"/>
          <w:footerReference w:type="default" r:id="rId15"/>
          <w:headerReference w:type="first" r:id="rId16"/>
          <w:footerReference w:type="first" r:id="rId17"/>
          <w:pgSz w:w="11907" w:h="16839" w:code="9"/>
          <w:pgMar w:top="1701" w:right="1440" w:bottom="1440" w:left="1440" w:header="624" w:footer="284" w:gutter="0"/>
          <w:pgNumType w:start="0"/>
          <w:cols w:space="720"/>
          <w:titlePg/>
          <w:docGrid w:linePitch="360"/>
        </w:sectPr>
      </w:pPr>
    </w:p>
    <w:p w14:paraId="7806EDA4" w14:textId="77777777" w:rsidR="000D666F" w:rsidRPr="00A73169" w:rsidRDefault="000D666F" w:rsidP="00EF53AC">
      <w:pPr>
        <w:pStyle w:val="Title"/>
        <w:rPr>
          <w:rFonts w:cstheme="majorHAnsi"/>
          <w:color w:val="191E23" w:themeColor="text1" w:themeShade="80"/>
          <w:sz w:val="36"/>
          <w:szCs w:val="22"/>
        </w:rPr>
      </w:pPr>
      <w:r w:rsidRPr="00A73169">
        <w:rPr>
          <w:rFonts w:cstheme="majorHAnsi"/>
          <w:color w:val="191E23" w:themeColor="text1" w:themeShade="80"/>
          <w:sz w:val="36"/>
          <w:szCs w:val="22"/>
        </w:rPr>
        <w:lastRenderedPageBreak/>
        <w:t>Ficha del Documento</w:t>
      </w:r>
    </w:p>
    <w:tbl>
      <w:tblPr>
        <w:tblStyle w:val="TableGrid"/>
        <w:tblW w:w="0" w:type="auto"/>
        <w:tblInd w:w="108" w:type="dxa"/>
        <w:tblBorders>
          <w:top w:val="dotted" w:sz="4" w:space="0" w:color="074E8E" w:themeColor="text2"/>
          <w:left w:val="dotted" w:sz="4" w:space="0" w:color="074E8E" w:themeColor="text2"/>
          <w:bottom w:val="dotted" w:sz="4" w:space="0" w:color="074E8E" w:themeColor="text2"/>
          <w:right w:val="dotted" w:sz="4" w:space="0" w:color="074E8E" w:themeColor="text2"/>
          <w:insideH w:val="dotted" w:sz="4" w:space="0" w:color="074E8E" w:themeColor="text2"/>
          <w:insideV w:val="dotted" w:sz="4" w:space="0" w:color="074E8E" w:themeColor="text2"/>
        </w:tblBorders>
        <w:shd w:val="clear" w:color="auto" w:fill="FFFFFF" w:themeFill="background1"/>
        <w:tblCellMar>
          <w:top w:w="57" w:type="dxa"/>
          <w:bottom w:w="57" w:type="dxa"/>
        </w:tblCellMar>
        <w:tblLook w:val="04A0" w:firstRow="1" w:lastRow="0" w:firstColumn="1" w:lastColumn="0" w:noHBand="0" w:noVBand="1"/>
      </w:tblPr>
      <w:tblGrid>
        <w:gridCol w:w="2342"/>
        <w:gridCol w:w="6567"/>
      </w:tblGrid>
      <w:tr w:rsidR="00F81048" w:rsidRPr="00597920" w14:paraId="544B9581"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3CD7AB82" w14:textId="77777777" w:rsidR="000D666F" w:rsidRPr="00597920" w:rsidRDefault="000D666F" w:rsidP="00AD0EBB">
            <w:pPr>
              <w:pStyle w:val="TablaTtulo1"/>
            </w:pPr>
            <w:r w:rsidRPr="00597920">
              <w:t>AUTOR</w:t>
            </w:r>
          </w:p>
        </w:tc>
        <w:sdt>
          <w:sdtPr>
            <w:rPr>
              <w:rStyle w:val="Estilo2"/>
              <w:rFonts w:ascii="Nunito" w:hAnsi="Nunito" w:cstheme="majorBidi"/>
            </w:rPr>
            <w:alias w:val="Autor"/>
            <w:tag w:val="Autor"/>
            <w:id w:val="-1458333269"/>
            <w:placeholder>
              <w:docPart w:val="1A248ED82B0441EEA2D9FD345E59A50D"/>
            </w:placeholder>
          </w:sdtPr>
          <w:sdtContent>
            <w:tc>
              <w:tcPr>
                <w:tcW w:w="6950" w:type="dxa"/>
                <w:tcBorders>
                  <w:left w:val="dotted" w:sz="4" w:space="0" w:color="001E54"/>
                </w:tcBorders>
                <w:shd w:val="clear" w:color="auto" w:fill="FFFFFF" w:themeFill="background1"/>
                <w:tcMar>
                  <w:top w:w="85" w:type="dxa"/>
                  <w:bottom w:w="0" w:type="dxa"/>
                </w:tcMar>
              </w:tcPr>
              <w:p w14:paraId="38DB68AD" w14:textId="1EE847A8" w:rsidR="000D666F" w:rsidRPr="00597920" w:rsidRDefault="6AF223BE" w:rsidP="5F7CB02D">
                <w:pPr>
                  <w:rPr>
                    <w:rStyle w:val="Estilo2"/>
                    <w:rFonts w:ascii="Nunito" w:hAnsi="Nunito" w:cstheme="majorBidi"/>
                  </w:rPr>
                </w:pPr>
                <w:r w:rsidRPr="5F7CB02D">
                  <w:rPr>
                    <w:rStyle w:val="Estilo2"/>
                    <w:rFonts w:ascii="Nunito" w:hAnsi="Nunito" w:cstheme="majorBidi"/>
                  </w:rPr>
                  <w:t>Alexandra Rodríguez</w:t>
                </w:r>
              </w:p>
            </w:tc>
          </w:sdtContent>
        </w:sdt>
      </w:tr>
      <w:tr w:rsidR="00F81048" w:rsidRPr="00597920" w14:paraId="0A51077E"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72B35BD7" w14:textId="77777777" w:rsidR="000D666F" w:rsidRPr="00597920" w:rsidRDefault="000D666F" w:rsidP="00AD0EBB">
            <w:pPr>
              <w:pStyle w:val="TablaTtulo1"/>
            </w:pPr>
            <w:r w:rsidRPr="00597920">
              <w:t>ÁREA</w:t>
            </w:r>
          </w:p>
        </w:tc>
        <w:sdt>
          <w:sdtPr>
            <w:rPr>
              <w:rStyle w:val="Estilo2"/>
              <w:rFonts w:ascii="Nunito" w:hAnsi="Nunito" w:cstheme="majorBidi"/>
            </w:rPr>
            <w:alias w:val="Área"/>
            <w:tag w:val="Área"/>
            <w:id w:val="810762953"/>
            <w:placeholder>
              <w:docPart w:val="DFCDABC4BFB44226B7ABD665D430525A"/>
            </w:placeholder>
          </w:sdtPr>
          <w:sdtContent>
            <w:tc>
              <w:tcPr>
                <w:tcW w:w="6950" w:type="dxa"/>
                <w:tcBorders>
                  <w:left w:val="dotted" w:sz="4" w:space="0" w:color="001E54"/>
                </w:tcBorders>
                <w:shd w:val="clear" w:color="auto" w:fill="FFFFFF" w:themeFill="background1"/>
                <w:tcMar>
                  <w:top w:w="85" w:type="dxa"/>
                  <w:bottom w:w="0" w:type="dxa"/>
                </w:tcMar>
              </w:tcPr>
              <w:p w14:paraId="65D7291C" w14:textId="7C035222" w:rsidR="000D666F" w:rsidRPr="00597920" w:rsidRDefault="1C1CEF64" w:rsidP="5F7CB02D">
                <w:pPr>
                  <w:rPr>
                    <w:rStyle w:val="Estilo2"/>
                    <w:rFonts w:ascii="Nunito" w:hAnsi="Nunito"/>
                  </w:rPr>
                </w:pPr>
                <w:r w:rsidRPr="5F7CB02D">
                  <w:rPr>
                    <w:rStyle w:val="Estilo2"/>
                    <w:rFonts w:ascii="Nunito" w:hAnsi="Nunito" w:cstheme="majorBidi"/>
                  </w:rPr>
                  <w:t>Soporte Productores de Datos - PT4</w:t>
                </w:r>
              </w:p>
            </w:tc>
          </w:sdtContent>
        </w:sdt>
      </w:tr>
      <w:tr w:rsidR="00F81048" w:rsidRPr="00597920" w14:paraId="6CF3457C"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61992AF6" w14:textId="77777777" w:rsidR="000D666F" w:rsidRPr="00597920" w:rsidRDefault="000D666F" w:rsidP="00AD0EBB">
            <w:pPr>
              <w:pStyle w:val="TablaTtulo1"/>
            </w:pPr>
            <w:r w:rsidRPr="00597920">
              <w:t>PROYECTO</w:t>
            </w:r>
          </w:p>
        </w:tc>
        <w:sdt>
          <w:sdtPr>
            <w:rPr>
              <w:rStyle w:val="Estilo2"/>
              <w:rFonts w:ascii="Nunito" w:hAnsi="Nunito" w:cstheme="majorBidi"/>
            </w:rPr>
            <w:alias w:val="Proyecto"/>
            <w:tag w:val="Proyecto"/>
            <w:id w:val="981350426"/>
            <w:placeholder>
              <w:docPart w:val="BBAD04A1E72343E58FF74DDE0BFE0DA5"/>
            </w:placeholder>
          </w:sdtPr>
          <w:sdtContent>
            <w:tc>
              <w:tcPr>
                <w:tcW w:w="6950" w:type="dxa"/>
                <w:tcBorders>
                  <w:left w:val="dotted" w:sz="4" w:space="0" w:color="001E54"/>
                </w:tcBorders>
                <w:shd w:val="clear" w:color="auto" w:fill="FFFFFF" w:themeFill="background1"/>
                <w:tcMar>
                  <w:top w:w="85" w:type="dxa"/>
                  <w:bottom w:w="0" w:type="dxa"/>
                </w:tcMar>
              </w:tcPr>
              <w:p w14:paraId="4C12166E" w14:textId="4AFB5316" w:rsidR="000D666F" w:rsidRPr="00597920" w:rsidRDefault="00230374" w:rsidP="00146639">
                <w:pPr>
                  <w:rPr>
                    <w:rStyle w:val="Estilo2"/>
                    <w:rFonts w:ascii="Nunito" w:hAnsi="Nunito"/>
                    <w:szCs w:val="22"/>
                  </w:rPr>
                </w:pPr>
                <w:r>
                  <w:rPr>
                    <w:rStyle w:val="Estilo2"/>
                    <w:rFonts w:ascii="Nunito" w:hAnsi="Nunito" w:cstheme="majorHAnsi"/>
                    <w:szCs w:val="24"/>
                  </w:rPr>
                  <w:t>ENDS</w:t>
                </w:r>
              </w:p>
            </w:tc>
          </w:sdtContent>
        </w:sdt>
      </w:tr>
      <w:tr w:rsidR="00F81048" w:rsidRPr="00597920" w14:paraId="48700FBF"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4BBDA9D8" w14:textId="77777777" w:rsidR="000D666F" w:rsidRPr="00597920" w:rsidRDefault="000D666F" w:rsidP="00AD0EBB">
            <w:pPr>
              <w:pStyle w:val="TablaTtulo1"/>
            </w:pPr>
            <w:r w:rsidRPr="00597920">
              <w:t>LUGAR DE REALIZACIÓN</w:t>
            </w:r>
          </w:p>
        </w:tc>
        <w:sdt>
          <w:sdtPr>
            <w:rPr>
              <w:rStyle w:val="Estilo2"/>
              <w:rFonts w:ascii="Nunito" w:hAnsi="Nunito" w:cstheme="majorBidi"/>
            </w:rPr>
            <w:alias w:val="Lugar de realización"/>
            <w:tag w:val="Lugar de realización"/>
            <w:id w:val="478889322"/>
            <w:placeholder>
              <w:docPart w:val="15F3D230CA324D4E9775791938E9B055"/>
            </w:placeholder>
          </w:sdtPr>
          <w:sdtContent>
            <w:tc>
              <w:tcPr>
                <w:tcW w:w="6950" w:type="dxa"/>
                <w:tcBorders>
                  <w:left w:val="dotted" w:sz="4" w:space="0" w:color="001E54"/>
                </w:tcBorders>
                <w:shd w:val="clear" w:color="auto" w:fill="FFFFFF" w:themeFill="background1"/>
                <w:tcMar>
                  <w:top w:w="85" w:type="dxa"/>
                  <w:bottom w:w="0" w:type="dxa"/>
                </w:tcMar>
              </w:tcPr>
              <w:p w14:paraId="4629B0CA" w14:textId="1A313BCC" w:rsidR="000D666F" w:rsidRPr="00597920" w:rsidRDefault="001914BF" w:rsidP="00146639">
                <w:pPr>
                  <w:rPr>
                    <w:rStyle w:val="Estilo2"/>
                    <w:rFonts w:ascii="Nunito" w:hAnsi="Nunito"/>
                    <w:szCs w:val="22"/>
                  </w:rPr>
                </w:pPr>
                <w:r w:rsidRPr="00597920">
                  <w:rPr>
                    <w:rStyle w:val="Estilo2"/>
                    <w:rFonts w:ascii="Nunito" w:hAnsi="Nunito" w:cstheme="majorHAnsi"/>
                    <w:szCs w:val="24"/>
                  </w:rPr>
                  <w:t xml:space="preserve">Ministerio de </w:t>
                </w:r>
                <w:r w:rsidR="00230374">
                  <w:rPr>
                    <w:rStyle w:val="Estilo2"/>
                    <w:rFonts w:ascii="Nunito" w:hAnsi="Nunito" w:cstheme="majorHAnsi"/>
                    <w:szCs w:val="24"/>
                  </w:rPr>
                  <w:t>Sanidad y Transformación Digital</w:t>
                </w:r>
              </w:p>
            </w:tc>
          </w:sdtContent>
        </w:sdt>
      </w:tr>
      <w:tr w:rsidR="00F81048" w:rsidRPr="00597920" w14:paraId="1B534123"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0E18EE7A" w14:textId="77777777" w:rsidR="000D666F" w:rsidRPr="00597920" w:rsidRDefault="000D666F" w:rsidP="00AD0EBB">
            <w:pPr>
              <w:pStyle w:val="TablaTtulo1"/>
            </w:pPr>
            <w:r w:rsidRPr="00597920">
              <w:t>NOMBRE DEL DOCUMENTO</w:t>
            </w:r>
          </w:p>
        </w:tc>
        <w:tc>
          <w:tcPr>
            <w:tcW w:w="6950" w:type="dxa"/>
            <w:tcBorders>
              <w:left w:val="dotted" w:sz="4" w:space="0" w:color="001E54"/>
            </w:tcBorders>
            <w:shd w:val="clear" w:color="auto" w:fill="FFFFFF" w:themeFill="background1"/>
            <w:tcMar>
              <w:top w:w="85" w:type="dxa"/>
              <w:bottom w:w="0" w:type="dxa"/>
            </w:tcMar>
          </w:tcPr>
          <w:p w14:paraId="6D817ADC" w14:textId="05446CB2" w:rsidR="000D666F" w:rsidRPr="00597920" w:rsidRDefault="4D209EAC" w:rsidP="5F7CB02D">
            <w:pPr>
              <w:rPr>
                <w:rStyle w:val="Estilo2"/>
                <w:rFonts w:ascii="Nunito" w:hAnsi="Nunito"/>
              </w:rPr>
            </w:pPr>
            <w:r w:rsidRPr="5F7CB02D">
              <w:rPr>
                <w:rStyle w:val="Estilo2"/>
                <w:rFonts w:ascii="Nunito" w:hAnsi="Nunito" w:cstheme="majorBidi"/>
              </w:rPr>
              <w:t>20260213_AV_Conversacional-Metadatos</w:t>
            </w:r>
          </w:p>
        </w:tc>
      </w:tr>
    </w:tbl>
    <w:p w14:paraId="63F68EE4" w14:textId="77777777" w:rsidR="000D666F" w:rsidRPr="00597920" w:rsidRDefault="000D666F" w:rsidP="000D666F">
      <w:pPr>
        <w:rPr>
          <w:rFonts w:cstheme="majorHAnsi"/>
          <w:b/>
          <w:color w:val="074E8E" w:themeColor="text2"/>
          <w:sz w:val="16"/>
          <w:szCs w:val="24"/>
        </w:rPr>
      </w:pPr>
    </w:p>
    <w:p w14:paraId="04D49CFE" w14:textId="77777777" w:rsidR="000D666F" w:rsidRPr="00A73169" w:rsidRDefault="000D666F" w:rsidP="00EF53AC">
      <w:pPr>
        <w:pStyle w:val="Title"/>
        <w:rPr>
          <w:rFonts w:cstheme="majorHAnsi"/>
          <w:color w:val="191E23" w:themeColor="text1" w:themeShade="80"/>
          <w:sz w:val="36"/>
          <w:szCs w:val="22"/>
        </w:rPr>
      </w:pPr>
      <w:r w:rsidRPr="00A73169">
        <w:rPr>
          <w:rFonts w:cstheme="majorHAnsi"/>
          <w:color w:val="191E23" w:themeColor="text1" w:themeShade="80"/>
          <w:sz w:val="36"/>
          <w:szCs w:val="22"/>
        </w:rPr>
        <w:t xml:space="preserve">Control de Versiones del Documento </w:t>
      </w:r>
    </w:p>
    <w:tbl>
      <w:tblPr>
        <w:tblStyle w:val="TableGrid"/>
        <w:tblW w:w="8911" w:type="dxa"/>
        <w:tblInd w:w="108" w:type="dxa"/>
        <w:tblBorders>
          <w:top w:val="dotted" w:sz="2" w:space="0" w:color="FFC400" w:themeColor="accent1"/>
          <w:left w:val="dotted" w:sz="2" w:space="0" w:color="FFC400" w:themeColor="accent1"/>
          <w:bottom w:val="dotted" w:sz="2" w:space="0" w:color="FFC400" w:themeColor="accent1"/>
          <w:right w:val="dotted" w:sz="2" w:space="0" w:color="FFC400" w:themeColor="accent1"/>
          <w:insideH w:val="dotted" w:sz="2" w:space="0" w:color="FFC400" w:themeColor="accent1"/>
          <w:insideV w:val="dotted" w:sz="2" w:space="0" w:color="FFC400" w:themeColor="accent1"/>
        </w:tblBorders>
        <w:tblCellMar>
          <w:top w:w="57" w:type="dxa"/>
          <w:bottom w:w="57" w:type="dxa"/>
        </w:tblCellMar>
        <w:tblLook w:val="04A0" w:firstRow="1" w:lastRow="0" w:firstColumn="1" w:lastColumn="0" w:noHBand="0" w:noVBand="1"/>
      </w:tblPr>
      <w:tblGrid>
        <w:gridCol w:w="1440"/>
        <w:gridCol w:w="1422"/>
        <w:gridCol w:w="1650"/>
        <w:gridCol w:w="4399"/>
      </w:tblGrid>
      <w:tr w:rsidR="00486044" w:rsidRPr="00AD0EBB" w14:paraId="4760D390" w14:textId="77777777" w:rsidTr="5F7CB02D">
        <w:tc>
          <w:tcPr>
            <w:tcW w:w="1440" w:type="dxa"/>
            <w:tcBorders>
              <w:right w:val="single" w:sz="4" w:space="0" w:color="074E8E" w:themeColor="text2"/>
            </w:tcBorders>
            <w:shd w:val="clear" w:color="auto" w:fill="0542BD"/>
            <w:tcMar>
              <w:top w:w="85" w:type="dxa"/>
              <w:bottom w:w="0" w:type="dxa"/>
            </w:tcMar>
          </w:tcPr>
          <w:p w14:paraId="6B977FC8" w14:textId="77777777" w:rsidR="000D666F" w:rsidRPr="00597920" w:rsidRDefault="000D666F" w:rsidP="00AD0EBB">
            <w:pPr>
              <w:pStyle w:val="TablaTtulo1"/>
            </w:pPr>
            <w:r w:rsidRPr="00597920">
              <w:t>Versión</w:t>
            </w:r>
          </w:p>
        </w:tc>
        <w:tc>
          <w:tcPr>
            <w:tcW w:w="1422" w:type="dxa"/>
            <w:tcBorders>
              <w:left w:val="single" w:sz="4" w:space="0" w:color="074E8E" w:themeColor="text2"/>
              <w:right w:val="single" w:sz="4" w:space="0" w:color="074E8E" w:themeColor="text2"/>
            </w:tcBorders>
            <w:shd w:val="clear" w:color="auto" w:fill="0542BD"/>
            <w:tcMar>
              <w:top w:w="85" w:type="dxa"/>
              <w:bottom w:w="0" w:type="dxa"/>
            </w:tcMar>
          </w:tcPr>
          <w:p w14:paraId="2E0E0EBF" w14:textId="77777777" w:rsidR="000D666F" w:rsidRPr="00597920" w:rsidRDefault="000D666F" w:rsidP="00AD0EBB">
            <w:pPr>
              <w:pStyle w:val="TablaTtulo1"/>
            </w:pPr>
            <w:r w:rsidRPr="00597920">
              <w:t>Autor</w:t>
            </w:r>
          </w:p>
        </w:tc>
        <w:tc>
          <w:tcPr>
            <w:tcW w:w="1650" w:type="dxa"/>
            <w:tcBorders>
              <w:left w:val="single" w:sz="4" w:space="0" w:color="074E8E" w:themeColor="text2"/>
              <w:right w:val="single" w:sz="4" w:space="0" w:color="074E8E" w:themeColor="text2"/>
            </w:tcBorders>
            <w:shd w:val="clear" w:color="auto" w:fill="0542BD"/>
            <w:tcMar>
              <w:top w:w="85" w:type="dxa"/>
              <w:bottom w:w="0" w:type="dxa"/>
            </w:tcMar>
          </w:tcPr>
          <w:p w14:paraId="6C588F39" w14:textId="77777777" w:rsidR="000D666F" w:rsidRPr="00597920" w:rsidRDefault="000D666F" w:rsidP="00AD0EBB">
            <w:pPr>
              <w:pStyle w:val="TablaTtulo1"/>
            </w:pPr>
            <w:r w:rsidRPr="00597920">
              <w:t>Fecha</w:t>
            </w:r>
          </w:p>
        </w:tc>
        <w:tc>
          <w:tcPr>
            <w:tcW w:w="4399" w:type="dxa"/>
            <w:tcBorders>
              <w:left w:val="single" w:sz="4" w:space="0" w:color="074E8E" w:themeColor="text2"/>
              <w:right w:val="single" w:sz="4" w:space="0" w:color="074E8E" w:themeColor="text2"/>
            </w:tcBorders>
            <w:shd w:val="clear" w:color="auto" w:fill="0542BD"/>
            <w:tcMar>
              <w:top w:w="85" w:type="dxa"/>
              <w:bottom w:w="0" w:type="dxa"/>
            </w:tcMar>
          </w:tcPr>
          <w:p w14:paraId="1C7B75BF" w14:textId="77777777" w:rsidR="000D666F" w:rsidRPr="00597920" w:rsidRDefault="000D666F" w:rsidP="00AD0EBB">
            <w:pPr>
              <w:pStyle w:val="TablaTtulo1"/>
            </w:pPr>
            <w:r w:rsidRPr="00597920">
              <w:t>Descripción</w:t>
            </w:r>
          </w:p>
        </w:tc>
      </w:tr>
      <w:tr w:rsidR="00486044" w:rsidRPr="00963F4D" w14:paraId="093358FB" w14:textId="77777777" w:rsidTr="5F7CB02D">
        <w:sdt>
          <w:sdtPr>
            <w:rPr>
              <w:rFonts w:cstheme="majorBidi"/>
            </w:rPr>
            <w:alias w:val="Versión"/>
            <w:tag w:val="Versión"/>
            <w:id w:val="-350495450"/>
            <w:placeholder>
              <w:docPart w:val="A467D0B3C0C843ABA301125A43ECB42C"/>
            </w:placeholder>
          </w:sdtPr>
          <w:sdtContent>
            <w:tc>
              <w:tcPr>
                <w:tcW w:w="1440"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68A11779" w14:textId="6007A060" w:rsidR="000D666F" w:rsidRPr="00597920" w:rsidRDefault="001914BF" w:rsidP="0016173A">
                <w:pPr>
                  <w:jc w:val="left"/>
                  <w:rPr>
                    <w:rFonts w:cstheme="majorHAnsi"/>
                    <w:szCs w:val="14"/>
                  </w:rPr>
                </w:pPr>
                <w:r w:rsidRPr="00597920">
                  <w:rPr>
                    <w:rFonts w:cstheme="majorHAnsi"/>
                    <w:szCs w:val="14"/>
                  </w:rPr>
                  <w:t>1</w:t>
                </w:r>
                <w:r w:rsidRPr="00597920">
                  <w:rPr>
                    <w:szCs w:val="14"/>
                  </w:rPr>
                  <w:t>.0</w:t>
                </w:r>
              </w:p>
            </w:tc>
          </w:sdtContent>
        </w:sdt>
        <w:sdt>
          <w:sdtPr>
            <w:rPr>
              <w:rFonts w:cstheme="majorBidi"/>
            </w:rPr>
            <w:alias w:val="Autor"/>
            <w:tag w:val="Autor"/>
            <w:id w:val="382138388"/>
            <w:placeholder>
              <w:docPart w:val="D64F03B5785A4B55B9B073BF31560CC3"/>
            </w:placeholder>
          </w:sdtPr>
          <w:sdtContent>
            <w:tc>
              <w:tcPr>
                <w:tcW w:w="1422"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070E66D6" w14:textId="4877CCFA" w:rsidR="000D666F" w:rsidRPr="00597920" w:rsidRDefault="5624EE74" w:rsidP="5F7CB02D">
                <w:pPr>
                  <w:jc w:val="left"/>
                  <w:rPr>
                    <w:rFonts w:cstheme="majorBidi"/>
                  </w:rPr>
                </w:pPr>
                <w:r w:rsidRPr="5F7CB02D">
                  <w:rPr>
                    <w:rFonts w:cstheme="majorBidi"/>
                  </w:rPr>
                  <w:t>Alexandra Rodríguez</w:t>
                </w:r>
              </w:p>
            </w:tc>
          </w:sdtContent>
        </w:sdt>
        <w:tc>
          <w:tcPr>
            <w:tcW w:w="1650"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4E8BC61B" w14:textId="0E0FBEB4" w:rsidR="000D666F" w:rsidRPr="00597920" w:rsidRDefault="00CB0B20" w:rsidP="5F7CB02D">
            <w:pPr>
              <w:pStyle w:val="FechaDocumento"/>
              <w:rPr>
                <w:sz w:val="24"/>
                <w:szCs w:val="24"/>
              </w:rPr>
            </w:pPr>
            <w:r>
              <w:rPr>
                <w:sz w:val="24"/>
                <w:szCs w:val="24"/>
              </w:rPr>
              <w:t>2</w:t>
            </w:r>
            <w:r w:rsidR="003B6489">
              <w:rPr>
                <w:sz w:val="24"/>
                <w:szCs w:val="24"/>
              </w:rPr>
              <w:t>6</w:t>
            </w:r>
            <w:r w:rsidR="001914BF" w:rsidRPr="5F7CB02D">
              <w:rPr>
                <w:sz w:val="24"/>
                <w:szCs w:val="24"/>
              </w:rPr>
              <w:t>/</w:t>
            </w:r>
            <w:r w:rsidR="10E328F1" w:rsidRPr="5F7CB02D">
              <w:rPr>
                <w:sz w:val="24"/>
                <w:szCs w:val="24"/>
              </w:rPr>
              <w:t>0</w:t>
            </w:r>
            <w:r>
              <w:rPr>
                <w:sz w:val="24"/>
                <w:szCs w:val="24"/>
              </w:rPr>
              <w:t>3</w:t>
            </w:r>
            <w:r w:rsidR="001914BF" w:rsidRPr="5F7CB02D">
              <w:rPr>
                <w:sz w:val="24"/>
                <w:szCs w:val="24"/>
              </w:rPr>
              <w:t>/202</w:t>
            </w:r>
            <w:r w:rsidR="2EB67A33" w:rsidRPr="5F7CB02D">
              <w:rPr>
                <w:sz w:val="24"/>
                <w:szCs w:val="24"/>
              </w:rPr>
              <w:t>6</w:t>
            </w:r>
          </w:p>
        </w:tc>
        <w:sdt>
          <w:sdtPr>
            <w:rPr>
              <w:rFonts w:cstheme="majorBidi"/>
            </w:rPr>
            <w:alias w:val="Descripción del cambio"/>
            <w:tag w:val="Descripción del cambio"/>
            <w:id w:val="647634932"/>
            <w:placeholder>
              <w:docPart w:val="ADF2F7901F384AED8102253649588C98"/>
            </w:placeholder>
          </w:sdtPr>
          <w:sdtContent>
            <w:tc>
              <w:tcPr>
                <w:tcW w:w="4399"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633BD3A5" w14:textId="168A71D1" w:rsidR="000D666F" w:rsidRPr="00597920" w:rsidRDefault="001914BF" w:rsidP="0016173A">
                <w:pPr>
                  <w:jc w:val="left"/>
                  <w:rPr>
                    <w:rFonts w:cstheme="majorHAnsi"/>
                    <w:szCs w:val="14"/>
                  </w:rPr>
                </w:pPr>
                <w:r w:rsidRPr="00597920">
                  <w:rPr>
                    <w:rFonts w:cstheme="majorHAnsi"/>
                    <w:szCs w:val="14"/>
                  </w:rPr>
                  <w:t>V</w:t>
                </w:r>
                <w:r w:rsidRPr="00597920">
                  <w:rPr>
                    <w:szCs w:val="14"/>
                  </w:rPr>
                  <w:t>ersión inicial del documento</w:t>
                </w:r>
              </w:p>
            </w:tc>
          </w:sdtContent>
        </w:sdt>
      </w:tr>
    </w:tbl>
    <w:p w14:paraId="5D28C406" w14:textId="77777777" w:rsidR="000D666F" w:rsidRPr="00963F4D" w:rsidRDefault="000D666F" w:rsidP="000D666F">
      <w:pPr>
        <w:rPr>
          <w:rFonts w:cstheme="majorHAnsi"/>
          <w:szCs w:val="22"/>
        </w:rPr>
      </w:pPr>
    </w:p>
    <w:p w14:paraId="7FF4EFD2" w14:textId="77777777" w:rsidR="000D666F" w:rsidRPr="00963F4D" w:rsidRDefault="000D666F">
      <w:pPr>
        <w:spacing w:line="259" w:lineRule="auto"/>
        <w:jc w:val="left"/>
        <w:rPr>
          <w:rFonts w:cstheme="majorHAnsi"/>
          <w:b/>
          <w:bCs/>
          <w:caps/>
          <w:szCs w:val="22"/>
        </w:rPr>
      </w:pPr>
    </w:p>
    <w:p w14:paraId="72A13CBA" w14:textId="316DD0D6" w:rsidR="005763BE" w:rsidRPr="00963F4D" w:rsidRDefault="005763BE">
      <w:pPr>
        <w:spacing w:line="259" w:lineRule="auto"/>
        <w:jc w:val="left"/>
        <w:rPr>
          <w:rFonts w:cstheme="majorHAnsi"/>
          <w:color w:val="074E8E" w:themeColor="text2"/>
          <w:szCs w:val="22"/>
          <w:lang w:val="es-ES_tradnl"/>
        </w:rPr>
      </w:pPr>
      <w:r w:rsidRPr="00963F4D">
        <w:rPr>
          <w:rFonts w:cstheme="majorHAnsi"/>
          <w:color w:val="074E8E" w:themeColor="text2"/>
          <w:szCs w:val="22"/>
          <w:lang w:val="es-ES_tradnl"/>
        </w:rPr>
        <w:br w:type="page"/>
      </w:r>
    </w:p>
    <w:p w14:paraId="4F9AA15D" w14:textId="050B16EF" w:rsidR="009A4069" w:rsidRPr="00C74E80" w:rsidRDefault="006801C4" w:rsidP="006801C4">
      <w:pPr>
        <w:rPr>
          <w:rFonts w:cstheme="majorHAnsi"/>
          <w:b/>
          <w:color w:val="00215C"/>
          <w:sz w:val="40"/>
          <w:szCs w:val="22"/>
          <w:lang w:val="es-ES_tradnl"/>
        </w:rPr>
      </w:pPr>
      <w:r w:rsidRPr="00C74E80">
        <w:rPr>
          <w:rFonts w:cstheme="majorHAnsi"/>
          <w:b/>
          <w:color w:val="00215C"/>
          <w:sz w:val="40"/>
          <w:szCs w:val="22"/>
          <w:lang w:val="es-ES_tradnl"/>
        </w:rPr>
        <w:lastRenderedPageBreak/>
        <w:t>Índice</w:t>
      </w:r>
    </w:p>
    <w:p w14:paraId="68D1FD1D" w14:textId="6DAE70DC" w:rsidR="00A87076" w:rsidRDefault="00994BD1">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r>
        <w:rPr>
          <w:color w:val="001E54"/>
        </w:rPr>
        <w:fldChar w:fldCharType="begin"/>
      </w:r>
      <w:r w:rsidRPr="00A901F1">
        <w:rPr>
          <w:color w:val="001E54"/>
        </w:rPr>
        <w:instrText xml:space="preserve"> TOC \o "1-3" \h \z \u </w:instrText>
      </w:r>
      <w:r>
        <w:rPr>
          <w:color w:val="001E54"/>
        </w:rPr>
        <w:fldChar w:fldCharType="separate"/>
      </w:r>
      <w:hyperlink w:anchor="_Toc227141300" w:history="1">
        <w:r w:rsidR="00A87076" w:rsidRPr="00B37154">
          <w:rPr>
            <w:rStyle w:val="Hyperlink"/>
          </w:rPr>
          <w:t>1.</w:t>
        </w:r>
        <w:r w:rsidR="00A87076">
          <w:rPr>
            <w:rFonts w:asciiTheme="minorHAnsi" w:eastAsiaTheme="minorEastAsia" w:hAnsiTheme="minorHAnsi" w:cstheme="minorBidi"/>
            <w:b w:val="0"/>
            <w:bCs w:val="0"/>
            <w:caps w:val="0"/>
            <w:color w:val="auto"/>
            <w:kern w:val="2"/>
            <w:sz w:val="24"/>
            <w:szCs w:val="24"/>
            <w:lang w:val="es-ES" w:eastAsia="es-ES"/>
            <w14:ligatures w14:val="standardContextual"/>
          </w:rPr>
          <w:tab/>
        </w:r>
        <w:r w:rsidR="00A87076" w:rsidRPr="00B37154">
          <w:rPr>
            <w:rStyle w:val="Hyperlink"/>
          </w:rPr>
          <w:t>RESUMEN EJECUTIVO</w:t>
        </w:r>
        <w:r w:rsidR="00A87076">
          <w:rPr>
            <w:webHidden/>
          </w:rPr>
          <w:tab/>
        </w:r>
        <w:r w:rsidR="00A87076">
          <w:rPr>
            <w:webHidden/>
          </w:rPr>
          <w:fldChar w:fldCharType="begin"/>
        </w:r>
        <w:r w:rsidR="00A87076">
          <w:rPr>
            <w:webHidden/>
          </w:rPr>
          <w:instrText xml:space="preserve"> PAGEREF _Toc227141300 \h </w:instrText>
        </w:r>
        <w:r w:rsidR="00A87076">
          <w:rPr>
            <w:webHidden/>
          </w:rPr>
        </w:r>
        <w:r w:rsidR="00A87076">
          <w:rPr>
            <w:webHidden/>
          </w:rPr>
          <w:fldChar w:fldCharType="separate"/>
        </w:r>
        <w:r w:rsidR="00A87076">
          <w:rPr>
            <w:webHidden/>
          </w:rPr>
          <w:t>3</w:t>
        </w:r>
        <w:r w:rsidR="00A87076">
          <w:rPr>
            <w:webHidden/>
          </w:rPr>
          <w:fldChar w:fldCharType="end"/>
        </w:r>
      </w:hyperlink>
    </w:p>
    <w:p w14:paraId="5AE84209" w14:textId="3F9D3A73"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01" w:history="1">
        <w:r w:rsidRPr="00B37154">
          <w:rPr>
            <w:rStyle w:val="Hyperlink"/>
          </w:rPr>
          <w:t>1.1</w:t>
        </w:r>
        <w:r>
          <w:rPr>
            <w:rFonts w:asciiTheme="minorHAnsi" w:eastAsiaTheme="minorEastAsia" w:hAnsiTheme="minorHAnsi" w:cstheme="minorBidi"/>
            <w:smallCaps w:val="0"/>
            <w:color w:val="auto"/>
            <w:kern w:val="2"/>
            <w:szCs w:val="24"/>
            <w:lang w:eastAsia="es-ES"/>
            <w14:ligatures w14:val="standardContextual"/>
          </w:rPr>
          <w:tab/>
        </w:r>
        <w:r w:rsidRPr="00B37154">
          <w:rPr>
            <w:rStyle w:val="Hyperlink"/>
          </w:rPr>
          <w:t>Objetivos</w:t>
        </w:r>
        <w:r>
          <w:rPr>
            <w:webHidden/>
          </w:rPr>
          <w:tab/>
        </w:r>
        <w:r>
          <w:rPr>
            <w:webHidden/>
          </w:rPr>
          <w:fldChar w:fldCharType="begin"/>
        </w:r>
        <w:r>
          <w:rPr>
            <w:webHidden/>
          </w:rPr>
          <w:instrText xml:space="preserve"> PAGEREF _Toc227141301 \h </w:instrText>
        </w:r>
        <w:r>
          <w:rPr>
            <w:webHidden/>
          </w:rPr>
        </w:r>
        <w:r>
          <w:rPr>
            <w:webHidden/>
          </w:rPr>
          <w:fldChar w:fldCharType="separate"/>
        </w:r>
        <w:r>
          <w:rPr>
            <w:webHidden/>
          </w:rPr>
          <w:t>3</w:t>
        </w:r>
        <w:r>
          <w:rPr>
            <w:webHidden/>
          </w:rPr>
          <w:fldChar w:fldCharType="end"/>
        </w:r>
      </w:hyperlink>
    </w:p>
    <w:p w14:paraId="1B3A40D1" w14:textId="3940C0E4"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02" w:history="1">
        <w:r w:rsidRPr="00B37154">
          <w:rPr>
            <w:rStyle w:val="Hyperlink"/>
          </w:rPr>
          <w:t>1.2</w:t>
        </w:r>
        <w:r>
          <w:rPr>
            <w:rFonts w:asciiTheme="minorHAnsi" w:eastAsiaTheme="minorEastAsia" w:hAnsiTheme="minorHAnsi" w:cstheme="minorBidi"/>
            <w:smallCaps w:val="0"/>
            <w:color w:val="auto"/>
            <w:kern w:val="2"/>
            <w:szCs w:val="24"/>
            <w:lang w:eastAsia="es-ES"/>
            <w14:ligatures w14:val="standardContextual"/>
          </w:rPr>
          <w:tab/>
        </w:r>
        <w:r w:rsidRPr="00B37154">
          <w:rPr>
            <w:rStyle w:val="Hyperlink"/>
          </w:rPr>
          <w:t>A quién va dirigida</w:t>
        </w:r>
        <w:r>
          <w:rPr>
            <w:webHidden/>
          </w:rPr>
          <w:tab/>
        </w:r>
        <w:r>
          <w:rPr>
            <w:webHidden/>
          </w:rPr>
          <w:fldChar w:fldCharType="begin"/>
        </w:r>
        <w:r>
          <w:rPr>
            <w:webHidden/>
          </w:rPr>
          <w:instrText xml:space="preserve"> PAGEREF _Toc227141302 \h </w:instrText>
        </w:r>
        <w:r>
          <w:rPr>
            <w:webHidden/>
          </w:rPr>
        </w:r>
        <w:r>
          <w:rPr>
            <w:webHidden/>
          </w:rPr>
          <w:fldChar w:fldCharType="separate"/>
        </w:r>
        <w:r>
          <w:rPr>
            <w:webHidden/>
          </w:rPr>
          <w:t>3</w:t>
        </w:r>
        <w:r>
          <w:rPr>
            <w:webHidden/>
          </w:rPr>
          <w:fldChar w:fldCharType="end"/>
        </w:r>
      </w:hyperlink>
    </w:p>
    <w:p w14:paraId="24D55AD5" w14:textId="73BDB014"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03" w:history="1">
        <w:r w:rsidRPr="00B37154">
          <w:rPr>
            <w:rStyle w:val="Hyperlink"/>
          </w:rPr>
          <w:t>1.3</w:t>
        </w:r>
        <w:r>
          <w:rPr>
            <w:rFonts w:asciiTheme="minorHAnsi" w:eastAsiaTheme="minorEastAsia" w:hAnsiTheme="minorHAnsi" w:cstheme="minorBidi"/>
            <w:smallCaps w:val="0"/>
            <w:color w:val="auto"/>
            <w:kern w:val="2"/>
            <w:szCs w:val="24"/>
            <w:lang w:eastAsia="es-ES"/>
            <w14:ligatures w14:val="standardContextual"/>
          </w:rPr>
          <w:tab/>
        </w:r>
        <w:r w:rsidRPr="00B37154">
          <w:rPr>
            <w:rStyle w:val="Hyperlink"/>
          </w:rPr>
          <w:t>Limitaciones del presente documento</w:t>
        </w:r>
        <w:r>
          <w:rPr>
            <w:webHidden/>
          </w:rPr>
          <w:tab/>
        </w:r>
        <w:r>
          <w:rPr>
            <w:webHidden/>
          </w:rPr>
          <w:fldChar w:fldCharType="begin"/>
        </w:r>
        <w:r>
          <w:rPr>
            <w:webHidden/>
          </w:rPr>
          <w:instrText xml:space="preserve"> PAGEREF _Toc227141303 \h </w:instrText>
        </w:r>
        <w:r>
          <w:rPr>
            <w:webHidden/>
          </w:rPr>
        </w:r>
        <w:r>
          <w:rPr>
            <w:webHidden/>
          </w:rPr>
          <w:fldChar w:fldCharType="separate"/>
        </w:r>
        <w:r>
          <w:rPr>
            <w:webHidden/>
          </w:rPr>
          <w:t>4</w:t>
        </w:r>
        <w:r>
          <w:rPr>
            <w:webHidden/>
          </w:rPr>
          <w:fldChar w:fldCharType="end"/>
        </w:r>
      </w:hyperlink>
    </w:p>
    <w:p w14:paraId="280A6D1B" w14:textId="0B5138CA"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04" w:history="1">
        <w:r w:rsidRPr="00B37154">
          <w:rPr>
            <w:rStyle w:val="Hyperlink"/>
          </w:rPr>
          <w:t>2.</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B37154">
          <w:rPr>
            <w:rStyle w:val="Hyperlink"/>
          </w:rPr>
          <w:t>Introducción</w:t>
        </w:r>
        <w:r>
          <w:rPr>
            <w:webHidden/>
          </w:rPr>
          <w:tab/>
        </w:r>
        <w:r>
          <w:rPr>
            <w:webHidden/>
          </w:rPr>
          <w:fldChar w:fldCharType="begin"/>
        </w:r>
        <w:r>
          <w:rPr>
            <w:webHidden/>
          </w:rPr>
          <w:instrText xml:space="preserve"> PAGEREF _Toc227141304 \h </w:instrText>
        </w:r>
        <w:r>
          <w:rPr>
            <w:webHidden/>
          </w:rPr>
        </w:r>
        <w:r>
          <w:rPr>
            <w:webHidden/>
          </w:rPr>
          <w:fldChar w:fldCharType="separate"/>
        </w:r>
        <w:r>
          <w:rPr>
            <w:webHidden/>
          </w:rPr>
          <w:t>5</w:t>
        </w:r>
        <w:r>
          <w:rPr>
            <w:webHidden/>
          </w:rPr>
          <w:fldChar w:fldCharType="end"/>
        </w:r>
      </w:hyperlink>
    </w:p>
    <w:p w14:paraId="3308627A" w14:textId="7BCAF8AF"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05" w:history="1">
        <w:r w:rsidRPr="00B37154">
          <w:rPr>
            <w:rStyle w:val="Hyperlink"/>
          </w:rPr>
          <w:t>3.</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B37154">
          <w:rPr>
            <w:rStyle w:val="Hyperlink"/>
          </w:rPr>
          <w:t>Estructura general del catálogo</w:t>
        </w:r>
        <w:r>
          <w:rPr>
            <w:webHidden/>
          </w:rPr>
          <w:tab/>
        </w:r>
        <w:r>
          <w:rPr>
            <w:webHidden/>
          </w:rPr>
          <w:fldChar w:fldCharType="begin"/>
        </w:r>
        <w:r>
          <w:rPr>
            <w:webHidden/>
          </w:rPr>
          <w:instrText xml:space="preserve"> PAGEREF _Toc227141305 \h </w:instrText>
        </w:r>
        <w:r>
          <w:rPr>
            <w:webHidden/>
          </w:rPr>
        </w:r>
        <w:r>
          <w:rPr>
            <w:webHidden/>
          </w:rPr>
          <w:fldChar w:fldCharType="separate"/>
        </w:r>
        <w:r>
          <w:rPr>
            <w:webHidden/>
          </w:rPr>
          <w:t>6</w:t>
        </w:r>
        <w:r>
          <w:rPr>
            <w:webHidden/>
          </w:rPr>
          <w:fldChar w:fldCharType="end"/>
        </w:r>
      </w:hyperlink>
    </w:p>
    <w:p w14:paraId="63B6A89A" w14:textId="5FB0E151"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06" w:history="1">
        <w:r w:rsidRPr="00B37154">
          <w:rPr>
            <w:rStyle w:val="Hyperlink"/>
          </w:rPr>
          <w:t>4.</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B37154">
          <w:rPr>
            <w:rStyle w:val="Hyperlink"/>
          </w:rPr>
          <w:t>Roles y responsabilidades (muy importante para cliente)</w:t>
        </w:r>
        <w:r>
          <w:rPr>
            <w:webHidden/>
          </w:rPr>
          <w:tab/>
        </w:r>
        <w:r>
          <w:rPr>
            <w:webHidden/>
          </w:rPr>
          <w:fldChar w:fldCharType="begin"/>
        </w:r>
        <w:r>
          <w:rPr>
            <w:webHidden/>
          </w:rPr>
          <w:instrText xml:space="preserve"> PAGEREF _Toc227141306 \h </w:instrText>
        </w:r>
        <w:r>
          <w:rPr>
            <w:webHidden/>
          </w:rPr>
        </w:r>
        <w:r>
          <w:rPr>
            <w:webHidden/>
          </w:rPr>
          <w:fldChar w:fldCharType="separate"/>
        </w:r>
        <w:r>
          <w:rPr>
            <w:webHidden/>
          </w:rPr>
          <w:t>8</w:t>
        </w:r>
        <w:r>
          <w:rPr>
            <w:webHidden/>
          </w:rPr>
          <w:fldChar w:fldCharType="end"/>
        </w:r>
      </w:hyperlink>
    </w:p>
    <w:p w14:paraId="716F0451" w14:textId="3FA83506"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07" w:history="1">
        <w:r w:rsidRPr="00B37154">
          <w:rPr>
            <w:rStyle w:val="Hyperlink"/>
          </w:rPr>
          <w:t>5.</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B37154">
          <w:rPr>
            <w:rStyle w:val="Hyperlink"/>
          </w:rPr>
          <w:t>Bloque 1: Conjunto de Datos (Público)</w:t>
        </w:r>
        <w:r>
          <w:rPr>
            <w:webHidden/>
          </w:rPr>
          <w:tab/>
        </w:r>
        <w:r>
          <w:rPr>
            <w:webHidden/>
          </w:rPr>
          <w:fldChar w:fldCharType="begin"/>
        </w:r>
        <w:r>
          <w:rPr>
            <w:webHidden/>
          </w:rPr>
          <w:instrText xml:space="preserve"> PAGEREF _Toc227141307 \h </w:instrText>
        </w:r>
        <w:r>
          <w:rPr>
            <w:webHidden/>
          </w:rPr>
        </w:r>
        <w:r>
          <w:rPr>
            <w:webHidden/>
          </w:rPr>
          <w:fldChar w:fldCharType="separate"/>
        </w:r>
        <w:r>
          <w:rPr>
            <w:webHidden/>
          </w:rPr>
          <w:t>9</w:t>
        </w:r>
        <w:r>
          <w:rPr>
            <w:webHidden/>
          </w:rPr>
          <w:fldChar w:fldCharType="end"/>
        </w:r>
      </w:hyperlink>
    </w:p>
    <w:p w14:paraId="4B05989A" w14:textId="2C046DEA"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08" w:history="1">
        <w:r w:rsidRPr="00B37154">
          <w:rPr>
            <w:rStyle w:val="Hyperlink"/>
          </w:rPr>
          <w:t>5.1 Obligatorios</w:t>
        </w:r>
        <w:r>
          <w:rPr>
            <w:webHidden/>
          </w:rPr>
          <w:tab/>
        </w:r>
        <w:r>
          <w:rPr>
            <w:webHidden/>
          </w:rPr>
          <w:fldChar w:fldCharType="begin"/>
        </w:r>
        <w:r>
          <w:rPr>
            <w:webHidden/>
          </w:rPr>
          <w:instrText xml:space="preserve"> PAGEREF _Toc227141308 \h </w:instrText>
        </w:r>
        <w:r>
          <w:rPr>
            <w:webHidden/>
          </w:rPr>
        </w:r>
        <w:r>
          <w:rPr>
            <w:webHidden/>
          </w:rPr>
          <w:fldChar w:fldCharType="separate"/>
        </w:r>
        <w:r>
          <w:rPr>
            <w:webHidden/>
          </w:rPr>
          <w:t>9</w:t>
        </w:r>
        <w:r>
          <w:rPr>
            <w:webHidden/>
          </w:rPr>
          <w:fldChar w:fldCharType="end"/>
        </w:r>
      </w:hyperlink>
    </w:p>
    <w:p w14:paraId="30BC2B7B" w14:textId="3FCB076D"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09" w:history="1">
        <w:r w:rsidRPr="00B37154">
          <w:rPr>
            <w:rStyle w:val="Hyperlink"/>
          </w:rPr>
          <w:t>5.2 Recomendados</w:t>
        </w:r>
        <w:r>
          <w:rPr>
            <w:webHidden/>
          </w:rPr>
          <w:tab/>
        </w:r>
        <w:r>
          <w:rPr>
            <w:webHidden/>
          </w:rPr>
          <w:fldChar w:fldCharType="begin"/>
        </w:r>
        <w:r>
          <w:rPr>
            <w:webHidden/>
          </w:rPr>
          <w:instrText xml:space="preserve"> PAGEREF _Toc227141309 \h </w:instrText>
        </w:r>
        <w:r>
          <w:rPr>
            <w:webHidden/>
          </w:rPr>
        </w:r>
        <w:r>
          <w:rPr>
            <w:webHidden/>
          </w:rPr>
          <w:fldChar w:fldCharType="separate"/>
        </w:r>
        <w:r>
          <w:rPr>
            <w:webHidden/>
          </w:rPr>
          <w:t>12</w:t>
        </w:r>
        <w:r>
          <w:rPr>
            <w:webHidden/>
          </w:rPr>
          <w:fldChar w:fldCharType="end"/>
        </w:r>
      </w:hyperlink>
    </w:p>
    <w:p w14:paraId="3DDCD7DD" w14:textId="7CEC105D"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10" w:history="1">
        <w:r w:rsidRPr="00B37154">
          <w:rPr>
            <w:rStyle w:val="Hyperlink"/>
          </w:rPr>
          <w:t>5.3 Facultativos</w:t>
        </w:r>
        <w:r>
          <w:rPr>
            <w:webHidden/>
          </w:rPr>
          <w:tab/>
        </w:r>
        <w:r>
          <w:rPr>
            <w:webHidden/>
          </w:rPr>
          <w:fldChar w:fldCharType="begin"/>
        </w:r>
        <w:r>
          <w:rPr>
            <w:webHidden/>
          </w:rPr>
          <w:instrText xml:space="preserve"> PAGEREF _Toc227141310 \h </w:instrText>
        </w:r>
        <w:r>
          <w:rPr>
            <w:webHidden/>
          </w:rPr>
        </w:r>
        <w:r>
          <w:rPr>
            <w:webHidden/>
          </w:rPr>
          <w:fldChar w:fldCharType="separate"/>
        </w:r>
        <w:r>
          <w:rPr>
            <w:webHidden/>
          </w:rPr>
          <w:t>18</w:t>
        </w:r>
        <w:r>
          <w:rPr>
            <w:webHidden/>
          </w:rPr>
          <w:fldChar w:fldCharType="end"/>
        </w:r>
      </w:hyperlink>
    </w:p>
    <w:p w14:paraId="5C520C61" w14:textId="42758973"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11" w:history="1">
        <w:r w:rsidRPr="00B37154">
          <w:rPr>
            <w:rStyle w:val="Hyperlink"/>
          </w:rPr>
          <w:t>6.Bloque 2: Distribución del conjunto de datos</w:t>
        </w:r>
        <w:r>
          <w:rPr>
            <w:webHidden/>
          </w:rPr>
          <w:tab/>
        </w:r>
        <w:r>
          <w:rPr>
            <w:webHidden/>
          </w:rPr>
          <w:fldChar w:fldCharType="begin"/>
        </w:r>
        <w:r>
          <w:rPr>
            <w:webHidden/>
          </w:rPr>
          <w:instrText xml:space="preserve"> PAGEREF _Toc227141311 \h </w:instrText>
        </w:r>
        <w:r>
          <w:rPr>
            <w:webHidden/>
          </w:rPr>
        </w:r>
        <w:r>
          <w:rPr>
            <w:webHidden/>
          </w:rPr>
          <w:fldChar w:fldCharType="separate"/>
        </w:r>
        <w:r>
          <w:rPr>
            <w:webHidden/>
          </w:rPr>
          <w:t>23</w:t>
        </w:r>
        <w:r>
          <w:rPr>
            <w:webHidden/>
          </w:rPr>
          <w:fldChar w:fldCharType="end"/>
        </w:r>
      </w:hyperlink>
    </w:p>
    <w:p w14:paraId="52B1CFEF" w14:textId="150B6EB0"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12" w:history="1">
        <w:r w:rsidRPr="00B37154">
          <w:rPr>
            <w:rStyle w:val="Hyperlink"/>
          </w:rPr>
          <w:t>6.1 Obligatorios</w:t>
        </w:r>
        <w:r>
          <w:rPr>
            <w:webHidden/>
          </w:rPr>
          <w:tab/>
        </w:r>
        <w:r>
          <w:rPr>
            <w:webHidden/>
          </w:rPr>
          <w:fldChar w:fldCharType="begin"/>
        </w:r>
        <w:r>
          <w:rPr>
            <w:webHidden/>
          </w:rPr>
          <w:instrText xml:space="preserve"> PAGEREF _Toc227141312 \h </w:instrText>
        </w:r>
        <w:r>
          <w:rPr>
            <w:webHidden/>
          </w:rPr>
        </w:r>
        <w:r>
          <w:rPr>
            <w:webHidden/>
          </w:rPr>
          <w:fldChar w:fldCharType="separate"/>
        </w:r>
        <w:r>
          <w:rPr>
            <w:webHidden/>
          </w:rPr>
          <w:t>23</w:t>
        </w:r>
        <w:r>
          <w:rPr>
            <w:webHidden/>
          </w:rPr>
          <w:fldChar w:fldCharType="end"/>
        </w:r>
      </w:hyperlink>
    </w:p>
    <w:p w14:paraId="0A82F6D8" w14:textId="50B13240"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13" w:history="1">
        <w:r w:rsidRPr="00B37154">
          <w:rPr>
            <w:rStyle w:val="Hyperlink"/>
          </w:rPr>
          <w:t>6.2 Recomendados</w:t>
        </w:r>
        <w:r>
          <w:rPr>
            <w:webHidden/>
          </w:rPr>
          <w:tab/>
        </w:r>
        <w:r>
          <w:rPr>
            <w:webHidden/>
          </w:rPr>
          <w:fldChar w:fldCharType="begin"/>
        </w:r>
        <w:r>
          <w:rPr>
            <w:webHidden/>
          </w:rPr>
          <w:instrText xml:space="preserve"> PAGEREF _Toc227141313 \h </w:instrText>
        </w:r>
        <w:r>
          <w:rPr>
            <w:webHidden/>
          </w:rPr>
        </w:r>
        <w:r>
          <w:rPr>
            <w:webHidden/>
          </w:rPr>
          <w:fldChar w:fldCharType="separate"/>
        </w:r>
        <w:r>
          <w:rPr>
            <w:webHidden/>
          </w:rPr>
          <w:t>23</w:t>
        </w:r>
        <w:r>
          <w:rPr>
            <w:webHidden/>
          </w:rPr>
          <w:fldChar w:fldCharType="end"/>
        </w:r>
      </w:hyperlink>
    </w:p>
    <w:p w14:paraId="5D4468FA" w14:textId="45CD6793" w:rsidR="00A87076" w:rsidRDefault="00A87076">
      <w:pPr>
        <w:pStyle w:val="TOC2"/>
        <w:rPr>
          <w:rFonts w:asciiTheme="minorHAnsi" w:eastAsiaTheme="minorEastAsia" w:hAnsiTheme="minorHAnsi" w:cstheme="minorBidi"/>
          <w:smallCaps w:val="0"/>
          <w:color w:val="auto"/>
          <w:kern w:val="2"/>
          <w:szCs w:val="24"/>
          <w:lang w:eastAsia="es-ES"/>
          <w14:ligatures w14:val="standardContextual"/>
        </w:rPr>
      </w:pPr>
      <w:hyperlink w:anchor="_Toc227141314" w:history="1">
        <w:r w:rsidRPr="00B37154">
          <w:rPr>
            <w:rStyle w:val="Hyperlink"/>
          </w:rPr>
          <w:t>6.3 Facultativos</w:t>
        </w:r>
        <w:r>
          <w:rPr>
            <w:webHidden/>
          </w:rPr>
          <w:tab/>
        </w:r>
        <w:r>
          <w:rPr>
            <w:webHidden/>
          </w:rPr>
          <w:fldChar w:fldCharType="begin"/>
        </w:r>
        <w:r>
          <w:rPr>
            <w:webHidden/>
          </w:rPr>
          <w:instrText xml:space="preserve"> PAGEREF _Toc227141314 \h </w:instrText>
        </w:r>
        <w:r>
          <w:rPr>
            <w:webHidden/>
          </w:rPr>
        </w:r>
        <w:r>
          <w:rPr>
            <w:webHidden/>
          </w:rPr>
          <w:fldChar w:fldCharType="separate"/>
        </w:r>
        <w:r>
          <w:rPr>
            <w:webHidden/>
          </w:rPr>
          <w:t>24</w:t>
        </w:r>
        <w:r>
          <w:rPr>
            <w:webHidden/>
          </w:rPr>
          <w:fldChar w:fldCharType="end"/>
        </w:r>
      </w:hyperlink>
    </w:p>
    <w:p w14:paraId="247C149D" w14:textId="6FDD7F2D"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15" w:history="1">
        <w:r w:rsidRPr="00B37154">
          <w:rPr>
            <w:rStyle w:val="Hyperlink"/>
          </w:rPr>
          <w:t>9. Preg</w:t>
        </w:r>
        <w:r w:rsidRPr="00B37154">
          <w:rPr>
            <w:rStyle w:val="Hyperlink"/>
          </w:rPr>
          <w:t>u</w:t>
        </w:r>
        <w:r w:rsidRPr="00B37154">
          <w:rPr>
            <w:rStyle w:val="Hyperlink"/>
          </w:rPr>
          <w:t>ntas frecuentes</w:t>
        </w:r>
        <w:r>
          <w:rPr>
            <w:webHidden/>
          </w:rPr>
          <w:tab/>
        </w:r>
        <w:r>
          <w:rPr>
            <w:webHidden/>
          </w:rPr>
          <w:fldChar w:fldCharType="begin"/>
        </w:r>
        <w:r>
          <w:rPr>
            <w:webHidden/>
          </w:rPr>
          <w:instrText xml:space="preserve"> PAGEREF _Toc227141315 \h </w:instrText>
        </w:r>
        <w:r>
          <w:rPr>
            <w:webHidden/>
          </w:rPr>
        </w:r>
        <w:r>
          <w:rPr>
            <w:webHidden/>
          </w:rPr>
          <w:fldChar w:fldCharType="separate"/>
        </w:r>
        <w:r>
          <w:rPr>
            <w:webHidden/>
          </w:rPr>
          <w:t>33</w:t>
        </w:r>
        <w:r>
          <w:rPr>
            <w:webHidden/>
          </w:rPr>
          <w:fldChar w:fldCharType="end"/>
        </w:r>
      </w:hyperlink>
    </w:p>
    <w:p w14:paraId="472FA40D" w14:textId="7AF73DEF"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16" w:history="1">
        <w:r w:rsidRPr="00B37154">
          <w:rPr>
            <w:rStyle w:val="Hyperlink"/>
          </w:rPr>
          <w:t>10.Anexo</w:t>
        </w:r>
        <w:r>
          <w:rPr>
            <w:webHidden/>
          </w:rPr>
          <w:tab/>
        </w:r>
        <w:r>
          <w:rPr>
            <w:webHidden/>
          </w:rPr>
          <w:fldChar w:fldCharType="begin"/>
        </w:r>
        <w:r>
          <w:rPr>
            <w:webHidden/>
          </w:rPr>
          <w:instrText xml:space="preserve"> PAGEREF _Toc227141316 \h </w:instrText>
        </w:r>
        <w:r>
          <w:rPr>
            <w:webHidden/>
          </w:rPr>
        </w:r>
        <w:r>
          <w:rPr>
            <w:webHidden/>
          </w:rPr>
          <w:fldChar w:fldCharType="separate"/>
        </w:r>
        <w:r>
          <w:rPr>
            <w:webHidden/>
          </w:rPr>
          <w:t>34</w:t>
        </w:r>
        <w:r>
          <w:rPr>
            <w:webHidden/>
          </w:rPr>
          <w:fldChar w:fldCharType="end"/>
        </w:r>
      </w:hyperlink>
    </w:p>
    <w:p w14:paraId="09B55879" w14:textId="50A75F7F" w:rsidR="00A87076" w:rsidRDefault="00A87076">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7141317" w:history="1">
        <w:r w:rsidRPr="00B37154">
          <w:rPr>
            <w:rStyle w:val="Hyperlink"/>
          </w:rPr>
          <w:t>11. Bibliografía</w:t>
        </w:r>
        <w:r>
          <w:rPr>
            <w:webHidden/>
          </w:rPr>
          <w:tab/>
        </w:r>
        <w:r>
          <w:rPr>
            <w:webHidden/>
          </w:rPr>
          <w:fldChar w:fldCharType="begin"/>
        </w:r>
        <w:r>
          <w:rPr>
            <w:webHidden/>
          </w:rPr>
          <w:instrText xml:space="preserve"> PAGEREF _Toc227141317 \h </w:instrText>
        </w:r>
        <w:r>
          <w:rPr>
            <w:webHidden/>
          </w:rPr>
        </w:r>
        <w:r>
          <w:rPr>
            <w:webHidden/>
          </w:rPr>
          <w:fldChar w:fldCharType="separate"/>
        </w:r>
        <w:r>
          <w:rPr>
            <w:webHidden/>
          </w:rPr>
          <w:t>35</w:t>
        </w:r>
        <w:r>
          <w:rPr>
            <w:webHidden/>
          </w:rPr>
          <w:fldChar w:fldCharType="end"/>
        </w:r>
      </w:hyperlink>
    </w:p>
    <w:p w14:paraId="3E0A5396" w14:textId="0D0FD3F4" w:rsidR="00E62513" w:rsidRPr="00C74E80" w:rsidRDefault="00994BD1" w:rsidP="008530F9">
      <w:pPr>
        <w:pStyle w:val="Heading1"/>
        <w:numPr>
          <w:ilvl w:val="0"/>
          <w:numId w:val="24"/>
        </w:numPr>
      </w:pPr>
      <w:r>
        <w:lastRenderedPageBreak/>
        <w:fldChar w:fldCharType="end"/>
      </w:r>
      <w:bookmarkStart w:id="0" w:name="_Toc227141300"/>
      <w:r w:rsidR="00CB0B20">
        <w:t>RESUMEN EJECUTIVO</w:t>
      </w:r>
      <w:bookmarkEnd w:id="0"/>
    </w:p>
    <w:p w14:paraId="70330F98" w14:textId="0D4A73F8" w:rsidR="00CB0B20" w:rsidRDefault="00CB0B20" w:rsidP="00CB0B20">
      <w:pPr>
        <w:pStyle w:val="ENDS-Nunito"/>
      </w:pPr>
      <w:r>
        <w:t xml:space="preserve">El presente documento </w:t>
      </w:r>
      <w:r w:rsidR="000F04BF">
        <w:t xml:space="preserve">hace referencia a una guía sobre el catálogo del ENDS. Este catálogo es </w:t>
      </w:r>
      <w:r w:rsidR="000F04BF" w:rsidRPr="000F04BF">
        <w:t>el repositorio oficial de conjuntos de datos del Espacio Nacional de Datos de Salud (ENDS), la infraestructura pública española diseñada para integrar, armonizar y reutilizar datos sanitarios de forma segura y estandarizada.</w:t>
      </w:r>
    </w:p>
    <w:p w14:paraId="14F67766" w14:textId="3A0AB676" w:rsidR="000F04BF" w:rsidRDefault="000F04BF" w:rsidP="00CB0B20">
      <w:pPr>
        <w:pStyle w:val="ENDS-Nunito"/>
      </w:pPr>
      <w:r>
        <w:t xml:space="preserve">En este catálogo se describen aquellos conjuntos de datos disponibles dentro del ENDS. Incluye datos epidemiológicos, asistenciales, ambientales entre otros. </w:t>
      </w:r>
      <w:r w:rsidRPr="000F04BF">
        <w:t>Su función es facilitar el descubrimiento, acceso controlado y reutilización de datos de salud para investigación, análisis, innovación y toma de decisiones en salud pública.</w:t>
      </w:r>
      <w:sdt>
        <w:sdtPr>
          <w:id w:val="-1669406018"/>
          <w:citation/>
        </w:sdtPr>
        <w:sdtContent>
          <w:r>
            <w:fldChar w:fldCharType="begin"/>
          </w:r>
          <w:r w:rsidRPr="000F04BF">
            <w:rPr>
              <w:lang w:val="es-ES"/>
            </w:rPr>
            <w:instrText xml:space="preserve"> CITATION Sec \l 1033 </w:instrText>
          </w:r>
          <w:r>
            <w:fldChar w:fldCharType="separate"/>
          </w:r>
          <w:r w:rsidRPr="000F04BF">
            <w:rPr>
              <w:noProof/>
              <w:lang w:val="es-ES"/>
            </w:rPr>
            <w:t xml:space="preserve"> </w:t>
          </w:r>
          <w:r>
            <w:rPr>
              <w:noProof/>
              <w:lang w:val="en-US"/>
            </w:rPr>
            <w:t>(Digital, n.d.)</w:t>
          </w:r>
          <w:r>
            <w:fldChar w:fldCharType="end"/>
          </w:r>
        </w:sdtContent>
      </w:sdt>
    </w:p>
    <w:p w14:paraId="361E35E0" w14:textId="77777777" w:rsidR="00264EE9" w:rsidRDefault="00264EE9" w:rsidP="00CB0B20">
      <w:pPr>
        <w:pStyle w:val="ENDS-Nunito"/>
      </w:pPr>
    </w:p>
    <w:p w14:paraId="5F36B6E2" w14:textId="5AF6D3DD" w:rsidR="000F04BF" w:rsidRDefault="000F04BF" w:rsidP="008530F9">
      <w:pPr>
        <w:pStyle w:val="Heading2"/>
        <w:numPr>
          <w:ilvl w:val="1"/>
          <w:numId w:val="25"/>
        </w:numPr>
      </w:pPr>
      <w:bookmarkStart w:id="1" w:name="_Toc227141301"/>
      <w:r>
        <w:t>Objetivos</w:t>
      </w:r>
      <w:bookmarkEnd w:id="1"/>
    </w:p>
    <w:p w14:paraId="62AC0ACB" w14:textId="7340C254" w:rsidR="000F04BF" w:rsidRDefault="000F04BF" w:rsidP="000F04BF">
      <w:pPr>
        <w:pStyle w:val="ENDS-Nunito"/>
      </w:pPr>
      <w:r>
        <w:t>Esta guía tiene como objetivo proporcionar una</w:t>
      </w:r>
      <w:r w:rsidR="00AC4A43">
        <w:t xml:space="preserve"> descripción estructurada y operativa para la correcta cumplimentación de los metadatos del Catálogo Público. Su finalidad es facilitar la comprensión de los campos del catálogo a los investigadores y equipos técnicos que tengan intención de añadir conjuntos de datos.</w:t>
      </w:r>
    </w:p>
    <w:p w14:paraId="464C6852" w14:textId="139E7222" w:rsidR="00AC4A43" w:rsidRDefault="00AC4A43" w:rsidP="000F04BF">
      <w:pPr>
        <w:pStyle w:val="ENDS-Nunito"/>
      </w:pPr>
      <w:r w:rsidRPr="3E8EA2E7">
        <w:rPr>
          <w:lang w:val="es-ES"/>
        </w:rPr>
        <w:t>Además, presenta ejemplos que garantizan coherencia conforme al estándar HealthDCAT-AP y el Espacio Europeo de Datos Sanitarios.</w:t>
      </w:r>
    </w:p>
    <w:p w14:paraId="6F6E1E0B" w14:textId="77777777" w:rsidR="00264EE9" w:rsidRDefault="00264EE9" w:rsidP="000F04BF">
      <w:pPr>
        <w:pStyle w:val="ENDS-Nunito"/>
      </w:pPr>
    </w:p>
    <w:p w14:paraId="04DDF19D" w14:textId="0719F1FF" w:rsidR="00AC4A43" w:rsidRDefault="00AC4A43" w:rsidP="008530F9">
      <w:pPr>
        <w:pStyle w:val="Heading2"/>
        <w:numPr>
          <w:ilvl w:val="1"/>
          <w:numId w:val="25"/>
        </w:numPr>
      </w:pPr>
      <w:bookmarkStart w:id="2" w:name="_Toc227141302"/>
      <w:r>
        <w:t>A quién va dirigida</w:t>
      </w:r>
      <w:bookmarkEnd w:id="2"/>
    </w:p>
    <w:p w14:paraId="4801C61C" w14:textId="68579C3A" w:rsidR="00AC4A43" w:rsidRDefault="00AC4A43" w:rsidP="00AC4A43">
      <w:pPr>
        <w:pStyle w:val="ENDS-Nunito"/>
      </w:pPr>
      <w:r>
        <w:t>Esta guía va dirigida a diferentes perfiles en el ámbito de la salud y la investigación como los grupos que se comentan a continuación:</w:t>
      </w:r>
    </w:p>
    <w:p w14:paraId="5B2DA847" w14:textId="77777777" w:rsidR="00AC4A43" w:rsidRPr="00AC4A43" w:rsidRDefault="00AC4A43" w:rsidP="00AC4A43">
      <w:pPr>
        <w:pStyle w:val="ENDS-Nunito"/>
        <w:rPr>
          <w:lang w:val="es-ES"/>
        </w:rPr>
      </w:pPr>
      <w:r w:rsidRPr="00AC4A43">
        <w:rPr>
          <w:lang w:val="es-ES"/>
        </w:rPr>
        <w:t>• Investigadores que generen o publiquen conjuntos de datos dentro del catálogo.</w:t>
      </w:r>
    </w:p>
    <w:p w14:paraId="019D81F7" w14:textId="77777777" w:rsidR="00AC4A43" w:rsidRPr="00AC4A43" w:rsidRDefault="00AC4A43" w:rsidP="00AC4A43">
      <w:pPr>
        <w:pStyle w:val="ENDS-Nunito"/>
        <w:rPr>
          <w:lang w:val="es-ES"/>
        </w:rPr>
      </w:pPr>
      <w:r w:rsidRPr="00AC4A43">
        <w:rPr>
          <w:lang w:val="es-ES"/>
        </w:rPr>
        <w:t>• Personal técnico encargado de preparar, revisar o validar metadatos.</w:t>
      </w:r>
    </w:p>
    <w:p w14:paraId="128F8FDD" w14:textId="77777777" w:rsidR="00AC4A43" w:rsidRPr="00AC4A43" w:rsidRDefault="00AC4A43" w:rsidP="00AC4A43">
      <w:pPr>
        <w:pStyle w:val="ENDS-Nunito"/>
        <w:rPr>
          <w:lang w:val="es-ES"/>
        </w:rPr>
      </w:pPr>
      <w:r w:rsidRPr="00AC4A43">
        <w:rPr>
          <w:lang w:val="es-ES"/>
        </w:rPr>
        <w:t>• Equipos del CSIC y otras instituciones que participen en la carga de datos o en la actualización del catálogo.</w:t>
      </w:r>
    </w:p>
    <w:p w14:paraId="513E8470" w14:textId="7BE3B812" w:rsidR="00AC4A43" w:rsidRDefault="00AC4A43" w:rsidP="00AC4A43">
      <w:pPr>
        <w:pStyle w:val="ENDS-Nunito"/>
        <w:rPr>
          <w:lang w:val="es-ES"/>
        </w:rPr>
      </w:pPr>
      <w:r w:rsidRPr="00AC4A43">
        <w:rPr>
          <w:lang w:val="es-ES"/>
        </w:rPr>
        <w:t>• Usuarios que necesiten comprender la estructura de metadatos y los requisitos normativos asociados a la publicación de datos sanitarios y científicos.</w:t>
      </w:r>
    </w:p>
    <w:p w14:paraId="45928A46" w14:textId="77777777" w:rsidR="00264EE9" w:rsidRDefault="00264EE9" w:rsidP="00AC4A43">
      <w:pPr>
        <w:pStyle w:val="ENDS-Nunito"/>
        <w:rPr>
          <w:lang w:val="es-ES"/>
        </w:rPr>
      </w:pPr>
    </w:p>
    <w:p w14:paraId="590185E3" w14:textId="77777777" w:rsidR="00264EE9" w:rsidRDefault="00264EE9" w:rsidP="00AC4A43">
      <w:pPr>
        <w:pStyle w:val="ENDS-Nunito"/>
        <w:rPr>
          <w:lang w:val="es-ES"/>
        </w:rPr>
      </w:pPr>
    </w:p>
    <w:p w14:paraId="30F2F9F1" w14:textId="77777777" w:rsidR="00264EE9" w:rsidRPr="00AC4A43" w:rsidRDefault="00264EE9" w:rsidP="00AC4A43">
      <w:pPr>
        <w:pStyle w:val="ENDS-Nunito"/>
        <w:rPr>
          <w:lang w:val="es-ES"/>
        </w:rPr>
      </w:pPr>
    </w:p>
    <w:p w14:paraId="620A67FA" w14:textId="024ACABD" w:rsidR="00AC4A43" w:rsidRDefault="00AC4A43" w:rsidP="008530F9">
      <w:pPr>
        <w:pStyle w:val="Heading2"/>
        <w:numPr>
          <w:ilvl w:val="1"/>
          <w:numId w:val="25"/>
        </w:numPr>
      </w:pPr>
      <w:bookmarkStart w:id="3" w:name="_Toc227141303"/>
      <w:r>
        <w:lastRenderedPageBreak/>
        <w:t>Limitaciones del presente documento</w:t>
      </w:r>
      <w:bookmarkEnd w:id="3"/>
    </w:p>
    <w:p w14:paraId="4A719415" w14:textId="0467F5BB" w:rsidR="00AC4A43" w:rsidRDefault="00AC4A43" w:rsidP="00AC4A43">
      <w:pPr>
        <w:pStyle w:val="ENDS-Nunito"/>
      </w:pPr>
      <w:r w:rsidRPr="3E8EA2E7">
        <w:rPr>
          <w:lang w:val="es-ES"/>
        </w:rPr>
        <w:t xml:space="preserve">Este documento incluirá contenido como la </w:t>
      </w:r>
      <w:r w:rsidRPr="002D0254">
        <w:t>definición</w:t>
      </w:r>
      <w:r w:rsidRPr="3E8EA2E7">
        <w:rPr>
          <w:lang w:val="es-ES"/>
        </w:rPr>
        <w:t xml:space="preserve"> detallada de los campos del modelado de metadatos, criterios para completar correctamente cada bloque (Conjunto de Datos, Distribuciones, Muestras y Análisis), explicaciones y ejemplos para mejorar el entendimiento por parte del interesado, pautas para la interoperabilidad con HealthDCAT-AP, indicaciones sobre roles y responsabilidades que pueden resultar complejas de entender, así como normativas aplicables a ciertos campos.</w:t>
      </w:r>
    </w:p>
    <w:p w14:paraId="07288570" w14:textId="094BED6F" w:rsidR="00AC4A43" w:rsidRDefault="00AC4A43" w:rsidP="00AC4A43">
      <w:pPr>
        <w:pStyle w:val="ENDS-Nunito"/>
      </w:pPr>
      <w:r w:rsidRPr="3E8EA2E7">
        <w:rPr>
          <w:lang w:val="es-ES"/>
        </w:rPr>
        <w:t xml:space="preserve">Sin embargo, lo que no se tendrá en cuenta, será el uso de la plataforma, ni procedimientos internos específicos </w:t>
      </w:r>
      <w:r w:rsidR="00264EE9" w:rsidRPr="3E8EA2E7">
        <w:rPr>
          <w:lang w:val="es-ES"/>
        </w:rPr>
        <w:t xml:space="preserve">sobre la generación de un dataset. Tampoco se tendrá en cuenta aspectos legales que requieran asesoramiento jurídico. </w:t>
      </w:r>
    </w:p>
    <w:p w14:paraId="7EA56D85" w14:textId="68AB9C44" w:rsidR="00264EE9" w:rsidRPr="00AC4A43" w:rsidRDefault="00264EE9" w:rsidP="00AC4A43">
      <w:pPr>
        <w:pStyle w:val="ENDS-Nunito"/>
      </w:pPr>
      <w:r>
        <w:t>En resumen, este documento será en una gran ayuda a aquellas personas que tengan un mínimo de conocimiento sobre la catalogación y uso de la herramienta descriptiva del catálogo.</w:t>
      </w:r>
    </w:p>
    <w:p w14:paraId="43CAED1A" w14:textId="1A96D591" w:rsidR="000F04BF" w:rsidRDefault="000F04BF" w:rsidP="00AC4A43">
      <w:pPr>
        <w:pStyle w:val="ENDS-Nunito"/>
      </w:pPr>
    </w:p>
    <w:p w14:paraId="62F87939" w14:textId="77777777" w:rsidR="00264EE9" w:rsidRDefault="00264EE9" w:rsidP="00AC4A43">
      <w:pPr>
        <w:pStyle w:val="ENDS-Nunito"/>
      </w:pPr>
    </w:p>
    <w:p w14:paraId="0CBDBAF0" w14:textId="77777777" w:rsidR="00264EE9" w:rsidRDefault="00264EE9" w:rsidP="00AC4A43">
      <w:pPr>
        <w:pStyle w:val="ENDS-Nunito"/>
      </w:pPr>
    </w:p>
    <w:p w14:paraId="114A358D" w14:textId="77777777" w:rsidR="00264EE9" w:rsidRDefault="00264EE9" w:rsidP="00AC4A43">
      <w:pPr>
        <w:pStyle w:val="ENDS-Nunito"/>
      </w:pPr>
    </w:p>
    <w:p w14:paraId="6268500B" w14:textId="77777777" w:rsidR="00264EE9" w:rsidRDefault="00264EE9" w:rsidP="00AC4A43">
      <w:pPr>
        <w:pStyle w:val="ENDS-Nunito"/>
      </w:pPr>
    </w:p>
    <w:p w14:paraId="109A6FE1" w14:textId="77777777" w:rsidR="00264EE9" w:rsidRDefault="00264EE9" w:rsidP="00AC4A43">
      <w:pPr>
        <w:pStyle w:val="ENDS-Nunito"/>
      </w:pPr>
    </w:p>
    <w:p w14:paraId="3CE59734" w14:textId="77777777" w:rsidR="00264EE9" w:rsidRDefault="00264EE9" w:rsidP="00AC4A43">
      <w:pPr>
        <w:pStyle w:val="ENDS-Nunito"/>
      </w:pPr>
    </w:p>
    <w:p w14:paraId="7D57283D" w14:textId="77777777" w:rsidR="00264EE9" w:rsidRDefault="00264EE9" w:rsidP="00AC4A43">
      <w:pPr>
        <w:pStyle w:val="ENDS-Nunito"/>
      </w:pPr>
    </w:p>
    <w:p w14:paraId="53ED4F1F" w14:textId="77777777" w:rsidR="00264EE9" w:rsidRDefault="00264EE9" w:rsidP="00AC4A43">
      <w:pPr>
        <w:pStyle w:val="ENDS-Nunito"/>
      </w:pPr>
    </w:p>
    <w:p w14:paraId="11A70FBC" w14:textId="77777777" w:rsidR="00264EE9" w:rsidRDefault="00264EE9" w:rsidP="00AC4A43">
      <w:pPr>
        <w:pStyle w:val="ENDS-Nunito"/>
      </w:pPr>
    </w:p>
    <w:p w14:paraId="6E161F31" w14:textId="77777777" w:rsidR="00264EE9" w:rsidRDefault="00264EE9" w:rsidP="00AC4A43">
      <w:pPr>
        <w:pStyle w:val="ENDS-Nunito"/>
      </w:pPr>
    </w:p>
    <w:p w14:paraId="5BCAE6CC" w14:textId="77777777" w:rsidR="00264EE9" w:rsidRDefault="00264EE9" w:rsidP="00AC4A43">
      <w:pPr>
        <w:pStyle w:val="ENDS-Nunito"/>
      </w:pPr>
    </w:p>
    <w:p w14:paraId="6420CF02" w14:textId="77777777" w:rsidR="00264EE9" w:rsidRDefault="00264EE9" w:rsidP="00AC4A43">
      <w:pPr>
        <w:pStyle w:val="ENDS-Nunito"/>
      </w:pPr>
    </w:p>
    <w:p w14:paraId="2C4DA864" w14:textId="77777777" w:rsidR="00264EE9" w:rsidRDefault="00264EE9" w:rsidP="00AC4A43">
      <w:pPr>
        <w:pStyle w:val="ENDS-Nunito"/>
      </w:pPr>
    </w:p>
    <w:p w14:paraId="07ADBA92" w14:textId="77777777" w:rsidR="00264EE9" w:rsidRDefault="00264EE9" w:rsidP="00AC4A43">
      <w:pPr>
        <w:pStyle w:val="ENDS-Nunito"/>
      </w:pPr>
    </w:p>
    <w:p w14:paraId="27E5CD30" w14:textId="77777777" w:rsidR="00264EE9" w:rsidRDefault="00264EE9" w:rsidP="00AC4A43">
      <w:pPr>
        <w:pStyle w:val="ENDS-Nunito"/>
      </w:pPr>
    </w:p>
    <w:p w14:paraId="3712503B" w14:textId="66FE671C" w:rsidR="00264EE9" w:rsidRDefault="00264EE9" w:rsidP="008530F9">
      <w:pPr>
        <w:pStyle w:val="Heading1"/>
        <w:numPr>
          <w:ilvl w:val="0"/>
          <w:numId w:val="24"/>
        </w:numPr>
      </w:pPr>
      <w:bookmarkStart w:id="4" w:name="_Toc227141304"/>
      <w:r>
        <w:lastRenderedPageBreak/>
        <w:t>Introducción</w:t>
      </w:r>
      <w:bookmarkEnd w:id="4"/>
    </w:p>
    <w:p w14:paraId="134A43F2" w14:textId="231D6E1D" w:rsidR="00B97A84" w:rsidRDefault="00B97A84" w:rsidP="00B97A84">
      <w:pPr>
        <w:rPr>
          <w:lang w:val="es-ES_tradnl"/>
        </w:rPr>
      </w:pPr>
      <w:r>
        <w:rPr>
          <w:lang w:val="es-ES_tradnl"/>
        </w:rPr>
        <w:t>El Catálogo const</w:t>
      </w:r>
      <w:r w:rsidR="00C40D51">
        <w:rPr>
          <w:lang w:val="es-ES_tradnl"/>
        </w:rPr>
        <w:t>ituye un punto centralizado</w:t>
      </w:r>
      <w:r w:rsidR="00E52331">
        <w:rPr>
          <w:lang w:val="es-ES_tradnl"/>
        </w:rPr>
        <w:t xml:space="preserve"> para la publicación, consulta</w:t>
      </w:r>
      <w:r w:rsidR="005F645E">
        <w:rPr>
          <w:lang w:val="es-ES_tradnl"/>
        </w:rPr>
        <w:t xml:space="preserve"> y reutilización de conjuntos de datos </w:t>
      </w:r>
      <w:r w:rsidR="009A4827">
        <w:rPr>
          <w:lang w:val="es-ES_tradnl"/>
        </w:rPr>
        <w:t xml:space="preserve">en el ámbito sanitario y de investigación. Su principal objetivo es mejorar la accesibilidad a los datos, favorecer la interoperabilidad entre instituciones </w:t>
      </w:r>
      <w:r w:rsidR="00FC5E57">
        <w:rPr>
          <w:lang w:val="es-ES_tradnl"/>
        </w:rPr>
        <w:t xml:space="preserve">y garantizar que la información se describe siguiendo </w:t>
      </w:r>
      <w:r w:rsidR="008F7D24">
        <w:rPr>
          <w:lang w:val="es-ES_tradnl"/>
        </w:rPr>
        <w:t>estándares</w:t>
      </w:r>
      <w:r w:rsidR="00FC5E57">
        <w:rPr>
          <w:lang w:val="es-ES_tradnl"/>
        </w:rPr>
        <w:t xml:space="preserve"> </w:t>
      </w:r>
      <w:r w:rsidR="008A0F7C">
        <w:rPr>
          <w:lang w:val="es-ES_tradnl"/>
        </w:rPr>
        <w:t xml:space="preserve">marcados por </w:t>
      </w:r>
      <w:r w:rsidR="0005225C">
        <w:rPr>
          <w:lang w:val="es-ES_tradnl"/>
        </w:rPr>
        <w:t>el Espacio Europeo de Datos Sanitarios</w:t>
      </w:r>
      <w:sdt>
        <w:sdtPr>
          <w:rPr>
            <w:lang w:val="es-ES_tradnl"/>
          </w:rPr>
          <w:id w:val="309532237"/>
          <w:citation/>
        </w:sdtPr>
        <w:sdtContent>
          <w:r w:rsidR="008F7D24">
            <w:rPr>
              <w:lang w:val="es-ES_tradnl"/>
            </w:rPr>
            <w:fldChar w:fldCharType="begin"/>
          </w:r>
          <w:r w:rsidR="008F7D24" w:rsidRPr="008F7D24">
            <w:instrText xml:space="preserve"> CITATION Eur1 \l 1033 </w:instrText>
          </w:r>
          <w:r w:rsidR="008F7D24">
            <w:rPr>
              <w:lang w:val="es-ES_tradnl"/>
            </w:rPr>
            <w:fldChar w:fldCharType="separate"/>
          </w:r>
          <w:r w:rsidR="008F7D24" w:rsidRPr="008F7D24">
            <w:rPr>
              <w:noProof/>
            </w:rPr>
            <w:t xml:space="preserve"> (European Commission, n.d.)</w:t>
          </w:r>
          <w:r w:rsidR="008F7D24">
            <w:rPr>
              <w:lang w:val="es-ES_tradnl"/>
            </w:rPr>
            <w:fldChar w:fldCharType="end"/>
          </w:r>
        </w:sdtContent>
      </w:sdt>
      <w:r w:rsidR="00AA4517">
        <w:rPr>
          <w:lang w:val="es-ES_tradnl"/>
        </w:rPr>
        <w:t xml:space="preserve">. Para ello, el catálogo se basa en </w:t>
      </w:r>
      <w:r w:rsidR="00BA38AA">
        <w:rPr>
          <w:lang w:val="es-ES_tradnl"/>
        </w:rPr>
        <w:t>la estructura DCAT-AP(W3C) y HealthDCAT-AP Release 6</w:t>
      </w:r>
      <w:r w:rsidR="00765047">
        <w:rPr>
          <w:lang w:val="es-ES_tradnl"/>
        </w:rPr>
        <w:t xml:space="preserve"> (HealthData@EU), </w:t>
      </w:r>
      <w:r w:rsidR="00AF32A4">
        <w:rPr>
          <w:lang w:val="es-ES_tradnl"/>
        </w:rPr>
        <w:t xml:space="preserve">que </w:t>
      </w:r>
      <w:r w:rsidR="00B30A90">
        <w:rPr>
          <w:lang w:val="es-ES_tradnl"/>
        </w:rPr>
        <w:t>establecen cómo deben estructurarse y documentarse los metadatos.</w:t>
      </w:r>
    </w:p>
    <w:p w14:paraId="6CA5D993" w14:textId="593793BD" w:rsidR="0008509B" w:rsidRPr="0008509B" w:rsidRDefault="005702A9" w:rsidP="0008509B">
      <w:pPr>
        <w:rPr>
          <w:lang w:val="es-ES_tradnl"/>
        </w:rPr>
      </w:pPr>
      <w:r>
        <w:rPr>
          <w:lang w:val="es-ES_tradnl"/>
        </w:rPr>
        <w:t>Una correcta implementación de los</w:t>
      </w:r>
      <w:r w:rsidR="008A6432">
        <w:rPr>
          <w:lang w:val="es-ES_tradnl"/>
        </w:rPr>
        <w:t xml:space="preserve"> metadatos </w:t>
      </w:r>
      <w:r w:rsidR="00E068D9">
        <w:rPr>
          <w:lang w:val="es-ES_tradnl"/>
        </w:rPr>
        <w:t xml:space="preserve">conlleva </w:t>
      </w:r>
      <w:r w:rsidR="00FE350E">
        <w:rPr>
          <w:lang w:val="es-ES_tradnl"/>
        </w:rPr>
        <w:t>que los conjuntos de datos sean encontrables, comprensibles y reutilizables</w:t>
      </w:r>
      <w:r w:rsidR="00CC2B08">
        <w:rPr>
          <w:lang w:val="es-ES_tradnl"/>
        </w:rPr>
        <w:t xml:space="preserve"> según los principios FAIR</w:t>
      </w:r>
      <w:r w:rsidR="00FE350E">
        <w:rPr>
          <w:lang w:val="es-ES_tradnl"/>
        </w:rPr>
        <w:t xml:space="preserve"> por otros equipos técnicos</w:t>
      </w:r>
      <w:r w:rsidR="007E761A">
        <w:rPr>
          <w:lang w:val="es-ES_tradnl"/>
        </w:rPr>
        <w:t xml:space="preserve"> e investigadores</w:t>
      </w:r>
      <w:sdt>
        <w:sdtPr>
          <w:rPr>
            <w:lang w:val="es-ES_tradnl"/>
          </w:rPr>
          <w:id w:val="2016184042"/>
          <w:citation/>
        </w:sdtPr>
        <w:sdtContent>
          <w:r w:rsidR="00E145DD">
            <w:rPr>
              <w:lang w:val="es-ES_tradnl"/>
            </w:rPr>
            <w:fldChar w:fldCharType="begin"/>
          </w:r>
          <w:r w:rsidR="00E145DD" w:rsidRPr="00E145DD">
            <w:instrText xml:space="preserve"> CITATION GOF \l 1033 </w:instrText>
          </w:r>
          <w:r w:rsidR="00E145DD">
            <w:rPr>
              <w:lang w:val="es-ES_tradnl"/>
            </w:rPr>
            <w:fldChar w:fldCharType="separate"/>
          </w:r>
          <w:r w:rsidR="00E145DD" w:rsidRPr="00E145DD">
            <w:rPr>
              <w:noProof/>
            </w:rPr>
            <w:t xml:space="preserve"> (GO FAIR Initiative, n.d.)</w:t>
          </w:r>
          <w:r w:rsidR="00E145DD">
            <w:rPr>
              <w:lang w:val="es-ES_tradnl"/>
            </w:rPr>
            <w:fldChar w:fldCharType="end"/>
          </w:r>
        </w:sdtContent>
      </w:sdt>
      <w:r w:rsidR="007E761A">
        <w:rPr>
          <w:lang w:val="es-ES_tradnl"/>
        </w:rPr>
        <w:t>.</w:t>
      </w:r>
      <w:r w:rsidR="0079026F">
        <w:rPr>
          <w:lang w:val="es-ES_tradnl"/>
        </w:rPr>
        <w:t xml:space="preserve"> Es por ello </w:t>
      </w:r>
      <w:r w:rsidR="00AF0BC1">
        <w:rPr>
          <w:lang w:val="es-ES_tradnl"/>
        </w:rPr>
        <w:t>por lo que</w:t>
      </w:r>
      <w:r w:rsidR="0079026F">
        <w:rPr>
          <w:lang w:val="es-ES_tradnl"/>
        </w:rPr>
        <w:t xml:space="preserve"> se crea esta guía</w:t>
      </w:r>
      <w:r w:rsidR="00AF0BC1">
        <w:rPr>
          <w:lang w:val="es-ES_tradnl"/>
        </w:rPr>
        <w:t xml:space="preserve">, presentando una descripción estructurada de todos los campos del catálogo </w:t>
      </w:r>
      <w:r w:rsidR="00AF0BC1" w:rsidRPr="0008509B">
        <w:rPr>
          <w:lang w:val="es-ES_tradnl"/>
        </w:rPr>
        <w:t>—obligatorios, recomendados y facultativos— e incluye</w:t>
      </w:r>
      <w:r w:rsidR="00AF0BC1">
        <w:rPr>
          <w:lang w:val="es-ES_tradnl"/>
        </w:rPr>
        <w:t xml:space="preserve"> </w:t>
      </w:r>
      <w:r w:rsidR="00AF0BC1" w:rsidRPr="0008509B">
        <w:rPr>
          <w:lang w:val="es-ES_tradnl"/>
        </w:rPr>
        <w:t xml:space="preserve">aclaraciones y ejemplos que facilitan </w:t>
      </w:r>
      <w:r w:rsidR="00AF0BC1">
        <w:rPr>
          <w:lang w:val="es-ES_tradnl"/>
        </w:rPr>
        <w:t>la</w:t>
      </w:r>
      <w:r w:rsidR="00AF0BC1" w:rsidRPr="0008509B">
        <w:rPr>
          <w:lang w:val="es-ES_tradnl"/>
        </w:rPr>
        <w:t xml:space="preserve"> interpretación de cada propiedad.</w:t>
      </w:r>
    </w:p>
    <w:p w14:paraId="37EEDED8" w14:textId="3198CEBE" w:rsidR="00132093" w:rsidRDefault="0008509B" w:rsidP="0008509B">
      <w:r w:rsidRPr="48C0216F">
        <w:t>El documento se organiza en cuatro bloques principales que reproducen la estructura del modelo de metadatos definido por HealthDCAT</w:t>
      </w:r>
      <w:r w:rsidRPr="48C0216F">
        <w:rPr>
          <w:rFonts w:ascii="Cambria Math" w:hAnsi="Cambria Math" w:cs="Cambria Math"/>
        </w:rPr>
        <w:t>‑</w:t>
      </w:r>
      <w:r w:rsidRPr="48C0216F">
        <w:t>AP:</w:t>
      </w:r>
    </w:p>
    <w:p w14:paraId="0159DCFB" w14:textId="4671EC83" w:rsidR="0008509B" w:rsidRDefault="0008509B" w:rsidP="008530F9">
      <w:pPr>
        <w:pStyle w:val="ListParagraph"/>
        <w:numPr>
          <w:ilvl w:val="0"/>
          <w:numId w:val="26"/>
        </w:numPr>
        <w:rPr>
          <w:lang w:val="es-ES_tradnl"/>
        </w:rPr>
      </w:pPr>
      <w:r>
        <w:rPr>
          <w:lang w:val="es-ES_tradnl"/>
        </w:rPr>
        <w:t>Distribuciones</w:t>
      </w:r>
    </w:p>
    <w:p w14:paraId="472DA4E2" w14:textId="25F626DF" w:rsidR="0008509B" w:rsidRDefault="0007635B" w:rsidP="008530F9">
      <w:pPr>
        <w:pStyle w:val="ListParagraph"/>
        <w:numPr>
          <w:ilvl w:val="0"/>
          <w:numId w:val="26"/>
        </w:numPr>
        <w:rPr>
          <w:lang w:val="es-ES_tradnl"/>
        </w:rPr>
      </w:pPr>
      <w:r>
        <w:rPr>
          <w:lang w:val="es-ES_tradnl"/>
        </w:rPr>
        <w:t>Muestras</w:t>
      </w:r>
    </w:p>
    <w:p w14:paraId="3B68E6BD" w14:textId="32A040C3" w:rsidR="0007635B" w:rsidRPr="0008509B" w:rsidRDefault="0007635B" w:rsidP="008530F9">
      <w:pPr>
        <w:pStyle w:val="ListParagraph"/>
        <w:numPr>
          <w:ilvl w:val="0"/>
          <w:numId w:val="26"/>
        </w:numPr>
        <w:rPr>
          <w:lang w:val="es-ES_tradnl"/>
        </w:rPr>
      </w:pPr>
      <w:r>
        <w:rPr>
          <w:lang w:val="es-ES_tradnl"/>
        </w:rPr>
        <w:t>Análisis</w:t>
      </w:r>
    </w:p>
    <w:p w14:paraId="06008404" w14:textId="6F7CE78E" w:rsidR="00264EE9" w:rsidRDefault="00264EE9" w:rsidP="008530F9">
      <w:pPr>
        <w:pStyle w:val="Heading1"/>
        <w:numPr>
          <w:ilvl w:val="0"/>
          <w:numId w:val="24"/>
        </w:numPr>
      </w:pPr>
      <w:bookmarkStart w:id="5" w:name="_Toc227141305"/>
      <w:r w:rsidRPr="00264EE9">
        <w:lastRenderedPageBreak/>
        <w:t>Estructura general del catálogo</w:t>
      </w:r>
      <w:bookmarkEnd w:id="5"/>
    </w:p>
    <w:p w14:paraId="49857ECE" w14:textId="77777777" w:rsidR="005B3859" w:rsidRDefault="005B3859" w:rsidP="005B3859">
      <w:r>
        <w:t>Antes de profundizar en las propiedades y especificaciones de cada campo del catálogo, es importante definir correctamente cada uno de los bloques que lo componen, comprendiendo sus diferencias y sus casos de uso.</w:t>
      </w:r>
    </w:p>
    <w:p w14:paraId="052FFF2F" w14:textId="63659EF8" w:rsidR="005B3859" w:rsidRDefault="005B3859" w:rsidP="005B3859">
      <w:r>
        <w:t xml:space="preserve">El primer bloque que aparece al acceder a la herramienta descriptiva de la Unión Europea es el </w:t>
      </w:r>
      <w:r w:rsidRPr="00246AA8">
        <w:rPr>
          <w:b/>
          <w:bCs/>
        </w:rPr>
        <w:t>Conjunto de Datos</w:t>
      </w:r>
      <w:r>
        <w:t>, que representa el recurso principal publicado en el catálogo. Este bloque es esencial y debe completarse siempre. Incluye la información fundamental que describe el dataset y permite su identificación</w:t>
      </w:r>
      <w:r w:rsidR="00DD269E">
        <w:t xml:space="preserve"> y descubrimiento</w:t>
      </w:r>
      <w:r>
        <w:t>. Todos los investigadores o publicadores de metadatos deben cumplimentarlo obligatoriamente para que el conjunto de datos pueda ser incorporado al catálogo.</w:t>
      </w:r>
    </w:p>
    <w:p w14:paraId="39923BE1" w14:textId="7754DB80" w:rsidR="006A0F96" w:rsidRDefault="00246AA8" w:rsidP="00FD75A0">
      <w:r w:rsidRPr="00246AA8">
        <w:t xml:space="preserve">A continuación, se encuentra el bloque de </w:t>
      </w:r>
      <w:r w:rsidRPr="005D273E">
        <w:rPr>
          <w:b/>
          <w:bCs/>
        </w:rPr>
        <w:t>Distribuciones</w:t>
      </w:r>
      <w:r w:rsidRPr="00246AA8">
        <w:t>, que describe las diferentes formas de acceso al conjunto de datos. Aunque en el bloque de Conjunto de Datos ya se solicita el identificador o la URL principal del recurso, es en el bloque de Distribuciones donde se especifican los archivos o servicios concretos disponibles. Cada distribución aparecerá en el catálogo como un recurso descargable o accesible desde la sección “</w:t>
      </w:r>
      <w:r w:rsidRPr="005D273E">
        <w:rPr>
          <w:i/>
          <w:iCs/>
        </w:rPr>
        <w:t>Datos y Recursos</w:t>
      </w:r>
      <w:r w:rsidRPr="00246AA8">
        <w:t>”.</w:t>
      </w:r>
      <w:r w:rsidR="004D255C">
        <w:rPr>
          <w:lang w:val="es-ES_tradnl"/>
        </w:rPr>
        <w:br/>
      </w:r>
      <w:r w:rsidR="00364ABE" w:rsidRPr="00364ABE">
        <w:rPr>
          <w:noProof/>
          <w:lang w:val="es-ES_tradnl"/>
        </w:rPr>
        <w:drawing>
          <wp:inline distT="0" distB="0" distL="0" distR="0" wp14:anchorId="66455954" wp14:editId="6B67FACA">
            <wp:extent cx="4230094" cy="4058583"/>
            <wp:effectExtent l="0" t="0" r="0" b="0"/>
            <wp:docPr id="193961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6343" name=""/>
                    <pic:cNvPicPr/>
                  </pic:nvPicPr>
                  <pic:blipFill>
                    <a:blip r:embed="rId18"/>
                    <a:stretch>
                      <a:fillRect/>
                    </a:stretch>
                  </pic:blipFill>
                  <pic:spPr>
                    <a:xfrm>
                      <a:off x="0" y="0"/>
                      <a:ext cx="4247511" cy="4075294"/>
                    </a:xfrm>
                    <a:prstGeom prst="rect">
                      <a:avLst/>
                    </a:prstGeom>
                  </pic:spPr>
                </pic:pic>
              </a:graphicData>
            </a:graphic>
          </wp:inline>
        </w:drawing>
      </w:r>
    </w:p>
    <w:p w14:paraId="11EA8B57" w14:textId="13FAD595" w:rsidR="006A0F96" w:rsidRPr="006A0F96" w:rsidRDefault="006A0F96" w:rsidP="00FD75A0">
      <w:pPr>
        <w:rPr>
          <w:b/>
          <w:bCs/>
        </w:rPr>
      </w:pPr>
      <w:r w:rsidRPr="006A0F96">
        <w:lastRenderedPageBreak/>
        <w:t xml:space="preserve">El bloque de </w:t>
      </w:r>
      <w:r w:rsidRPr="006A0F96">
        <w:rPr>
          <w:b/>
          <w:bCs/>
        </w:rPr>
        <w:t>Muestras</w:t>
      </w:r>
      <w:r w:rsidRPr="006A0F96">
        <w:t xml:space="preserve"> solo debe completarse si se desea </w:t>
      </w:r>
      <w:r>
        <w:t>añadir</w:t>
      </w:r>
      <w:r w:rsidRPr="006A0F96">
        <w:t xml:space="preserve"> un subconjunto representativo del conjunto de datos principal. </w:t>
      </w:r>
      <w:r w:rsidRPr="006A0F96">
        <w:rPr>
          <w:b/>
          <w:bCs/>
          <w:highlight w:val="yellow"/>
        </w:rPr>
        <w:t>No todos los catálogos implementan este bloque.</w:t>
      </w:r>
    </w:p>
    <w:p w14:paraId="6156C5F2" w14:textId="29C13550" w:rsidR="003F3502" w:rsidRPr="003F3502" w:rsidRDefault="003F3502" w:rsidP="003F3502">
      <w:r w:rsidRPr="48C0216F">
        <w:t xml:space="preserve">Por último, el bloque de </w:t>
      </w:r>
      <w:r w:rsidRPr="48C0216F">
        <w:rPr>
          <w:b/>
        </w:rPr>
        <w:t>Análisis</w:t>
      </w:r>
      <w:r w:rsidRPr="48C0216F">
        <w:t xml:space="preserve"> debe completarse cuando se genera un conjunto de datos derivado a partir de otro ya existente en el catálogo. Esto incluye cualquier recurso obtenido mediante transformaciones, agregaciones, cruces, u otros procesos analíticos realizados sobre un dataset previo. Su objetivo es documentar la relación entre el dataset original y el derivado, garantizando trazabilidad, interoperabilidad y coherencia semántica conforme al modelo HealthDCAT</w:t>
      </w:r>
      <w:r w:rsidRPr="48C0216F">
        <w:rPr>
          <w:rFonts w:ascii="Cambria Math" w:hAnsi="Cambria Math" w:cs="Cambria Math"/>
        </w:rPr>
        <w:t>‑</w:t>
      </w:r>
      <w:r w:rsidRPr="48C0216F">
        <w:t>AP.</w:t>
      </w:r>
    </w:p>
    <w:p w14:paraId="147DD08C" w14:textId="58F4D078" w:rsidR="000A6AD2" w:rsidRPr="003F3502" w:rsidRDefault="003F3502" w:rsidP="003F3502">
      <w:r w:rsidRPr="48C0216F">
        <w:t xml:space="preserve">En la práctica, la primera pregunta que debe plantearse un investigador es </w:t>
      </w:r>
      <w:r w:rsidRPr="48C0216F">
        <w:rPr>
          <w:i/>
        </w:rPr>
        <w:t>qué tipo de recurso va a describir</w:t>
      </w:r>
      <w:r w:rsidRPr="48C0216F">
        <w:t xml:space="preserve"> (dataset, distribución, muestra o análisis) y, a partir de ahí, determinar los campos de accesibilidad correspondientes.</w:t>
      </w:r>
    </w:p>
    <w:p w14:paraId="1BD11409" w14:textId="77777777" w:rsidR="00D50840" w:rsidRPr="00D50840" w:rsidRDefault="00D50840" w:rsidP="00D50840">
      <w:pPr>
        <w:rPr>
          <w:lang w:val="es-ES_tradnl"/>
        </w:rPr>
      </w:pPr>
    </w:p>
    <w:p w14:paraId="7311086B" w14:textId="19A87BA6" w:rsidR="00264EE9" w:rsidRDefault="00264EE9" w:rsidP="008530F9">
      <w:pPr>
        <w:pStyle w:val="Heading1"/>
        <w:numPr>
          <w:ilvl w:val="0"/>
          <w:numId w:val="24"/>
        </w:numPr>
      </w:pPr>
      <w:bookmarkStart w:id="6" w:name="_Toc227141306"/>
      <w:r w:rsidRPr="00264EE9">
        <w:lastRenderedPageBreak/>
        <w:t>Roles y responsabilidades (muy importante para cliente)</w:t>
      </w:r>
      <w:bookmarkEnd w:id="6"/>
    </w:p>
    <w:p w14:paraId="74E5EC99" w14:textId="5AAF0D7E" w:rsidR="00B963FA" w:rsidRPr="00B963FA" w:rsidRDefault="00B963FA" w:rsidP="00B963FA">
      <w:r w:rsidRPr="48C0216F">
        <w:t>Como se explicó en el apartado anterior, el catálogo está estructurado en distintos bloques que deben cumplimentarse en función de la naturaleza y el objetivo del conjunto de datos que se desea incorporar. Sin embargo, antes de comenzar a describir el dataset, es igualmente importante reflexionar sobre su nivel de accesibilidad, ya que este determinará el número de campos obligatorios a completar y la visibilidad de los metadatos en función del tipo de usuario. Estos son los puntos a tener en cuen</w:t>
      </w:r>
      <w:r w:rsidR="00BF3322" w:rsidRPr="48C0216F">
        <w:t>ta referido al nivel de acceso</w:t>
      </w:r>
      <w:r w:rsidR="00F236C8" w:rsidRPr="48C0216F">
        <w:t>:</w:t>
      </w:r>
    </w:p>
    <w:p w14:paraId="0F32FED3" w14:textId="496A614A" w:rsidR="00FB1BE8" w:rsidRDefault="00FB1BE8" w:rsidP="008530F9">
      <w:pPr>
        <w:pStyle w:val="ListParagraph"/>
        <w:numPr>
          <w:ilvl w:val="0"/>
          <w:numId w:val="27"/>
        </w:numPr>
        <w:rPr>
          <w:lang w:val="es-ES_tradnl"/>
        </w:rPr>
      </w:pPr>
      <w:r>
        <w:rPr>
          <w:lang w:val="es-ES_tradnl"/>
        </w:rPr>
        <w:t>Público</w:t>
      </w:r>
    </w:p>
    <w:p w14:paraId="1069A3AE" w14:textId="7FB790CB" w:rsidR="00FB1BE8" w:rsidRDefault="00FB1BE8" w:rsidP="008530F9">
      <w:pPr>
        <w:pStyle w:val="ListParagraph"/>
        <w:numPr>
          <w:ilvl w:val="0"/>
          <w:numId w:val="27"/>
        </w:numPr>
        <w:rPr>
          <w:lang w:val="es-ES_tradnl"/>
        </w:rPr>
      </w:pPr>
      <w:r>
        <w:rPr>
          <w:lang w:val="es-ES_tradnl"/>
        </w:rPr>
        <w:t>Restringido</w:t>
      </w:r>
    </w:p>
    <w:p w14:paraId="25FBE59D" w14:textId="1D69E0AF" w:rsidR="00FB1BE8" w:rsidRDefault="00FB1BE8" w:rsidP="008530F9">
      <w:pPr>
        <w:pStyle w:val="ListParagraph"/>
        <w:numPr>
          <w:ilvl w:val="0"/>
          <w:numId w:val="27"/>
        </w:numPr>
        <w:rPr>
          <w:lang w:val="es-ES_tradnl"/>
        </w:rPr>
      </w:pPr>
      <w:r>
        <w:rPr>
          <w:lang w:val="es-ES_tradnl"/>
        </w:rPr>
        <w:t>No Público</w:t>
      </w:r>
    </w:p>
    <w:p w14:paraId="44AC5927" w14:textId="6C6B6396" w:rsidR="00F63DF8" w:rsidRDefault="00F63DF8" w:rsidP="00F63DF8">
      <w:pPr>
        <w:rPr>
          <w:lang w:val="es-ES_tradnl"/>
        </w:rPr>
      </w:pPr>
      <w:r>
        <w:rPr>
          <w:lang w:val="es-ES_tradnl"/>
        </w:rPr>
        <w:t>E</w:t>
      </w:r>
      <w:r w:rsidRPr="00F63DF8">
        <w:rPr>
          <w:lang w:val="es-ES_tradnl"/>
        </w:rPr>
        <w:t>stos niveles afectan a todos los bloques del catálogo. Aunque la estructura de campos es siempre la misma, el nivel de acceso modifica el número de campos obligatorios, recomendados y facultativos. También influye en qué metadatos serán visibles para cada tipo de usuario, en función de sus permisos de acceso.</w:t>
      </w:r>
    </w:p>
    <w:p w14:paraId="129C99DF" w14:textId="218B17B0" w:rsidR="00B9539A" w:rsidRPr="00F63DF8" w:rsidRDefault="00B9539A" w:rsidP="00F63DF8">
      <w:pPr>
        <w:rPr>
          <w:lang w:val="es-ES_tradnl"/>
        </w:rPr>
      </w:pPr>
      <w:r w:rsidRPr="00B9539A">
        <w:rPr>
          <w:lang w:val="es-ES_tradnl"/>
        </w:rPr>
        <w:t>Además, es necesario tener en cuenta que la correcta descripción de un conjunto de datos implica identificar cuatro roles fundamentales, que pueden coincidir en una misma persona u organización:</w:t>
      </w:r>
    </w:p>
    <w:p w14:paraId="4C160FB3" w14:textId="77777777" w:rsidR="000C16BA" w:rsidRPr="000C16BA" w:rsidRDefault="000C16BA" w:rsidP="000C16BA">
      <w:pPr>
        <w:rPr>
          <w:color w:val="auto"/>
        </w:rPr>
      </w:pPr>
      <w:r w:rsidRPr="48C0216F">
        <w:rPr>
          <w:color w:val="auto"/>
        </w:rPr>
        <w:t>• Creador: Persona u organización que ha generado los datos. Equivale al autor original del dataset.</w:t>
      </w:r>
    </w:p>
    <w:p w14:paraId="056520FF" w14:textId="77777777" w:rsidR="000C16BA" w:rsidRPr="000C16BA" w:rsidRDefault="000C16BA" w:rsidP="000C16BA">
      <w:pPr>
        <w:rPr>
          <w:color w:val="auto"/>
          <w:lang w:val="es-ES_tradnl"/>
        </w:rPr>
      </w:pPr>
      <w:r w:rsidRPr="000C16BA">
        <w:rPr>
          <w:color w:val="auto"/>
          <w:lang w:val="es-ES_tradnl"/>
        </w:rPr>
        <w:t>• Editor: Responsable de publicar los metadatos y poner el conjunto de datos a disposición del catálogo.</w:t>
      </w:r>
    </w:p>
    <w:p w14:paraId="13AF7762" w14:textId="77777777" w:rsidR="000C16BA" w:rsidRPr="000C16BA" w:rsidRDefault="000C16BA" w:rsidP="000C16BA">
      <w:pPr>
        <w:rPr>
          <w:color w:val="auto"/>
          <w:lang w:val="es-ES_tradnl"/>
        </w:rPr>
      </w:pPr>
      <w:r w:rsidRPr="000C16BA">
        <w:rPr>
          <w:color w:val="auto"/>
          <w:lang w:val="es-ES_tradnl"/>
        </w:rPr>
        <w:t>• Titular: Entidad que posee la responsabilidad legal y la custodia oficial de los datos. Habitualmente es la institución de origen del creador o del editor.</w:t>
      </w:r>
    </w:p>
    <w:p w14:paraId="206A7FA6" w14:textId="4D83AC8A" w:rsidR="000C16BA" w:rsidRDefault="000C16BA" w:rsidP="000C16BA">
      <w:pPr>
        <w:rPr>
          <w:color w:val="auto"/>
        </w:rPr>
      </w:pPr>
      <w:r w:rsidRPr="48C0216F">
        <w:rPr>
          <w:color w:val="auto"/>
        </w:rPr>
        <w:t>• Anotadores de calidad: Organismo encargado de verificar el cumplimiento de requisitos de calidad y, en su caso, de normativa de protección de datos (RGPD). Este rol solo debe cumplimentarse si el dataset contiene datos personales; incluso en ese caso, se trata de un campo recomendado, no obligatorio, independientemente del nivel de acceso.</w:t>
      </w:r>
    </w:p>
    <w:p w14:paraId="4CFDB480" w14:textId="68A4D042" w:rsidR="00CD3E22" w:rsidRPr="00A61E59" w:rsidRDefault="00A61E59" w:rsidP="00FB1BE8">
      <w:pPr>
        <w:rPr>
          <w:color w:val="auto"/>
          <w:lang w:val="es-ES_tradnl"/>
        </w:rPr>
      </w:pPr>
      <w:r w:rsidRPr="00A61E59">
        <w:rPr>
          <w:color w:val="auto"/>
          <w:lang w:val="es-ES_tradnl"/>
        </w:rPr>
        <w:t>Es importante recordar que estos roles pueden repetirse según el caso: el creador puede ser también el editor, y el titular puede coincidir con la organización responsable de anotar la calidad de los datos.</w:t>
      </w:r>
    </w:p>
    <w:p w14:paraId="123F18D6" w14:textId="6A8F5759" w:rsidR="00264EE9" w:rsidRDefault="00264EE9" w:rsidP="008530F9">
      <w:pPr>
        <w:pStyle w:val="Heading1"/>
        <w:numPr>
          <w:ilvl w:val="0"/>
          <w:numId w:val="24"/>
        </w:numPr>
      </w:pPr>
      <w:bookmarkStart w:id="7" w:name="_Toc227141307"/>
      <w:r w:rsidRPr="00264EE9">
        <w:lastRenderedPageBreak/>
        <w:t>Bloque 1: Conjunto de Datos</w:t>
      </w:r>
      <w:r w:rsidR="00152D75">
        <w:t xml:space="preserve"> (Público)</w:t>
      </w:r>
      <w:bookmarkEnd w:id="7"/>
    </w:p>
    <w:p w14:paraId="4D649651" w14:textId="66573C18" w:rsidR="00264EE9" w:rsidRDefault="00264EE9" w:rsidP="00264EE9">
      <w:pPr>
        <w:pStyle w:val="Heading2"/>
      </w:pPr>
      <w:bookmarkStart w:id="8" w:name="_Toc227141308"/>
      <w:r>
        <w:t>5.1 Obligatorios</w:t>
      </w:r>
      <w:bookmarkEnd w:id="8"/>
    </w:p>
    <w:p w14:paraId="31DA6670" w14:textId="77777777" w:rsidR="00152D75" w:rsidRPr="00152D75" w:rsidRDefault="00152D75" w:rsidP="00152D75">
      <w:pPr>
        <w:pStyle w:val="ENDS-Nunito"/>
        <w:rPr>
          <w:lang w:val="es-ES"/>
        </w:rPr>
      </w:pPr>
      <w:r w:rsidRPr="00152D75">
        <w:rPr>
          <w:b/>
          <w:bCs/>
          <w:lang w:val="es-ES"/>
        </w:rPr>
        <w:t>Título:</w:t>
      </w:r>
      <w:r w:rsidRPr="00152D75">
        <w:rPr>
          <w:lang w:val="es-ES"/>
        </w:rPr>
        <w:t> </w:t>
      </w:r>
    </w:p>
    <w:p w14:paraId="22989C00" w14:textId="1AF72FFF" w:rsidR="00152D75" w:rsidRPr="00152D75" w:rsidRDefault="00152D75" w:rsidP="00152D75">
      <w:pPr>
        <w:pStyle w:val="ENDS-Nunito"/>
        <w:rPr>
          <w:lang w:val="es-ES"/>
        </w:rPr>
      </w:pPr>
      <w:r w:rsidRPr="00152D75">
        <w:rPr>
          <w:rStyle w:val="IntenseReference"/>
          <w:lang w:val="es-ES"/>
        </w:rPr>
        <w:t>Definición</w:t>
      </w:r>
      <w:r w:rsidRPr="00152D75">
        <w:rPr>
          <w:i/>
          <w:iCs/>
          <w:u w:val="single"/>
          <w:lang w:val="es-ES"/>
        </w:rPr>
        <w:t>:</w:t>
      </w:r>
      <w:r w:rsidRPr="00152D75">
        <w:rPr>
          <w:lang w:val="es-ES"/>
        </w:rPr>
        <w:t xml:space="preserve"> </w:t>
      </w:r>
      <w:r w:rsidR="00E14D9F" w:rsidRPr="00E14D9F">
        <w:rPr>
          <w:lang w:val="es-ES"/>
        </w:rPr>
        <w:t>Nombre oficial del conjunto de datos.</w:t>
      </w:r>
      <w:r w:rsidRPr="00152D75">
        <w:rPr>
          <w:lang w:val="es-ES"/>
        </w:rPr>
        <w:t>  </w:t>
      </w:r>
    </w:p>
    <w:p w14:paraId="53A56026" w14:textId="2E3FB110" w:rsidR="00152D75" w:rsidRPr="00152D75" w:rsidRDefault="00152D75" w:rsidP="00152D75">
      <w:pPr>
        <w:pStyle w:val="ENDS-Nunito"/>
        <w:rPr>
          <w:lang w:val="es-ES"/>
        </w:rPr>
      </w:pPr>
      <w:r w:rsidRPr="00152D75">
        <w:rPr>
          <w:i/>
          <w:iCs/>
          <w:u w:val="single"/>
          <w:lang w:val="es-ES"/>
        </w:rPr>
        <w:t>Ejemplo:</w:t>
      </w:r>
      <w:r w:rsidRPr="00152D75">
        <w:rPr>
          <w:lang w:val="es-ES"/>
        </w:rPr>
        <w:t> Leishmania </w:t>
      </w:r>
      <w:r>
        <w:rPr>
          <w:lang w:val="es-ES"/>
        </w:rPr>
        <w:t>Donovani</w:t>
      </w:r>
    </w:p>
    <w:p w14:paraId="0A667BD5" w14:textId="77777777" w:rsidR="00152D75" w:rsidRPr="00152D75" w:rsidRDefault="00152D75" w:rsidP="00152D75">
      <w:pPr>
        <w:pStyle w:val="ENDS-Nunito"/>
        <w:rPr>
          <w:lang w:val="es-ES"/>
        </w:rPr>
      </w:pPr>
      <w:r w:rsidRPr="00152D75">
        <w:rPr>
          <w:b/>
          <w:bCs/>
          <w:lang w:val="es-ES"/>
        </w:rPr>
        <w:t>Descripción libre</w:t>
      </w:r>
      <w:r w:rsidRPr="00152D75">
        <w:rPr>
          <w:lang w:val="es-ES"/>
        </w:rPr>
        <w:t>: </w:t>
      </w:r>
    </w:p>
    <w:p w14:paraId="18A94EAE" w14:textId="1A92D573" w:rsidR="00152D75" w:rsidRPr="00152D75" w:rsidRDefault="00152D75" w:rsidP="00152D75">
      <w:pPr>
        <w:pStyle w:val="ENDS-Nunito"/>
        <w:rPr>
          <w:lang w:val="es-ES"/>
        </w:rPr>
      </w:pPr>
      <w:r w:rsidRPr="00152D75">
        <w:rPr>
          <w:rStyle w:val="IntenseReference"/>
          <w:lang w:val="es-ES"/>
        </w:rPr>
        <w:t>Definición</w:t>
      </w:r>
      <w:r w:rsidRPr="00152D75">
        <w:rPr>
          <w:i/>
          <w:iCs/>
          <w:u w:val="single"/>
          <w:lang w:val="es-ES"/>
        </w:rPr>
        <w:t>:</w:t>
      </w:r>
      <w:r w:rsidRPr="00152D75">
        <w:rPr>
          <w:lang w:val="es-ES"/>
        </w:rPr>
        <w:t> </w:t>
      </w:r>
      <w:r w:rsidR="00E14D9F" w:rsidRPr="00E14D9F">
        <w:rPr>
          <w:lang w:val="es-ES"/>
        </w:rPr>
        <w:t>Explica de forma breve y clara el contenido y propósito del conjunto de datos</w:t>
      </w:r>
      <w:r w:rsidRPr="00152D75">
        <w:rPr>
          <w:lang w:val="es-ES"/>
        </w:rPr>
        <w:t>. </w:t>
      </w:r>
    </w:p>
    <w:p w14:paraId="323C3ACF" w14:textId="77777777" w:rsidR="00152D75" w:rsidRPr="00152D75" w:rsidRDefault="00152D75" w:rsidP="00152D75">
      <w:pPr>
        <w:pStyle w:val="ENDS-Nunito"/>
        <w:rPr>
          <w:lang w:val="es-ES"/>
        </w:rPr>
      </w:pPr>
      <w:r w:rsidRPr="00152D75">
        <w:rPr>
          <w:b/>
          <w:bCs/>
          <w:lang w:val="es-ES"/>
        </w:rPr>
        <w:t>Tema:</w:t>
      </w:r>
      <w:r w:rsidRPr="00152D75">
        <w:rPr>
          <w:lang w:val="es-ES"/>
        </w:rPr>
        <w:t> </w:t>
      </w:r>
    </w:p>
    <w:p w14:paraId="4BA8E99F" w14:textId="63A023DB" w:rsidR="00152D75" w:rsidRPr="00152D75" w:rsidRDefault="00152D75" w:rsidP="00900DCD">
      <w:pPr>
        <w:pStyle w:val="ENDS-Nunito"/>
        <w:rPr>
          <w:lang w:val="es-ES"/>
        </w:rPr>
      </w:pPr>
      <w:r w:rsidRPr="00152D75">
        <w:rPr>
          <w:rStyle w:val="IntenseReference"/>
          <w:lang w:val="es-ES"/>
        </w:rPr>
        <w:t>Definición</w:t>
      </w:r>
      <w:r w:rsidRPr="00152D75">
        <w:rPr>
          <w:i/>
          <w:iCs/>
          <w:u w:val="single"/>
          <w:lang w:val="es-ES"/>
        </w:rPr>
        <w:t>:</w:t>
      </w:r>
      <w:r w:rsidRPr="00152D75">
        <w:rPr>
          <w:lang w:val="es-ES"/>
        </w:rPr>
        <w:t> </w:t>
      </w:r>
      <w:r w:rsidR="00900DCD" w:rsidRPr="00900DCD">
        <w:rPr>
          <w:lang w:val="es-ES"/>
        </w:rPr>
        <w:t>Este campo identifica el tema general del conjunto de datos. No debe confundirse con el campo “Temas de salud”, que es más específico y aparecerá más adelante.</w:t>
      </w:r>
      <w:r w:rsidR="00900DCD">
        <w:rPr>
          <w:lang w:val="es-ES"/>
        </w:rPr>
        <w:t xml:space="preserve"> </w:t>
      </w:r>
      <w:r w:rsidR="00900DCD" w:rsidRPr="00900DCD">
        <w:rPr>
          <w:lang w:val="es-ES"/>
        </w:rPr>
        <w:t>Aquí se selecciona un ámbito amplio (por ejemplo, salud, medio ambiente, investigación…), pudiendo incluir más de un tema si procede.</w:t>
      </w:r>
    </w:p>
    <w:p w14:paraId="5AA93C8C" w14:textId="65F656B2" w:rsidR="00152D75" w:rsidRPr="00152D75" w:rsidRDefault="00152D75" w:rsidP="00152D75">
      <w:pPr>
        <w:pStyle w:val="ENDS-Nunito"/>
        <w:rPr>
          <w:lang w:val="es-ES"/>
        </w:rPr>
      </w:pPr>
      <w:r w:rsidRPr="00152D75">
        <w:rPr>
          <w:i/>
          <w:iCs/>
          <w:u w:val="single"/>
          <w:lang w:val="es-ES"/>
        </w:rPr>
        <w:t>Ejemplo:</w:t>
      </w:r>
      <w:r w:rsidR="00D876C3" w:rsidRPr="00D876C3">
        <w:rPr>
          <w:lang w:val="es-ES"/>
        </w:rPr>
        <w:t xml:space="preserve"> Un conjunto de datos con variables sanitarias y ambientales puede etiquetarse con “Salud” como tema principal y “Medioambiental” como tema secundario.</w:t>
      </w:r>
    </w:p>
    <w:p w14:paraId="2984BCB9" w14:textId="25CE15D0" w:rsidR="00152D75" w:rsidRPr="00152D75" w:rsidRDefault="00152D75" w:rsidP="00152D75">
      <w:pPr>
        <w:pStyle w:val="ENDS-Nunito"/>
        <w:rPr>
          <w:lang w:val="es-ES"/>
        </w:rPr>
      </w:pPr>
      <w:r w:rsidRPr="00152D75">
        <w:rPr>
          <w:noProof/>
          <w:lang w:val="es-ES"/>
        </w:rPr>
        <w:drawing>
          <wp:inline distT="0" distB="0" distL="0" distR="0" wp14:anchorId="48885965" wp14:editId="409EC3E6">
            <wp:extent cx="1676400" cy="1181100"/>
            <wp:effectExtent l="0" t="0" r="0" b="0"/>
            <wp:docPr id="9309325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0" cy="1181100"/>
                    </a:xfrm>
                    <a:prstGeom prst="rect">
                      <a:avLst/>
                    </a:prstGeom>
                    <a:noFill/>
                    <a:ln>
                      <a:noFill/>
                    </a:ln>
                  </pic:spPr>
                </pic:pic>
              </a:graphicData>
            </a:graphic>
          </wp:inline>
        </w:drawing>
      </w:r>
      <w:r w:rsidRPr="00152D75">
        <w:rPr>
          <w:lang w:val="es-ES"/>
        </w:rPr>
        <w:t> </w:t>
      </w:r>
    </w:p>
    <w:p w14:paraId="6448D454" w14:textId="77777777" w:rsidR="00152D75" w:rsidRPr="00152D75" w:rsidRDefault="00152D75" w:rsidP="00152D75">
      <w:pPr>
        <w:pStyle w:val="ENDS-Nunito"/>
        <w:rPr>
          <w:lang w:val="es-ES"/>
        </w:rPr>
      </w:pPr>
      <w:r w:rsidRPr="00152D75">
        <w:rPr>
          <w:b/>
          <w:bCs/>
          <w:lang w:val="es-ES"/>
        </w:rPr>
        <w:t>Identificador</w:t>
      </w:r>
      <w:r w:rsidRPr="00152D75">
        <w:rPr>
          <w:lang w:val="es-ES"/>
        </w:rPr>
        <w:t> </w:t>
      </w:r>
    </w:p>
    <w:p w14:paraId="6C5662EE" w14:textId="30D86A3A" w:rsidR="00152D75" w:rsidRPr="00152D75" w:rsidRDefault="00960BB8" w:rsidP="00152D75">
      <w:pPr>
        <w:pStyle w:val="ENDS-Nunito"/>
        <w:rPr>
          <w:lang w:val="es-ES"/>
        </w:rPr>
      </w:pPr>
      <w:r w:rsidRPr="00FF7B1A">
        <w:rPr>
          <w:rStyle w:val="IntenseReference"/>
        </w:rPr>
        <w:t>Definición</w:t>
      </w:r>
      <w:r>
        <w:rPr>
          <w:lang w:val="es-ES"/>
        </w:rPr>
        <w:t>:</w:t>
      </w:r>
      <w:r w:rsidR="00E517FB" w:rsidRPr="00E517FB">
        <w:t xml:space="preserve"> </w:t>
      </w:r>
      <w:r w:rsidR="00051372" w:rsidRPr="00051372">
        <w:rPr>
          <w:lang w:val="es-ES"/>
        </w:rPr>
        <w:t xml:space="preserve">El identificador se refiere al id único del conjunto de datos. </w:t>
      </w:r>
      <w:r w:rsidR="00E517FB" w:rsidRPr="00E517FB">
        <w:rPr>
          <w:lang w:val="es-ES"/>
        </w:rPr>
        <w:t xml:space="preserve">Su función principal es permitir que el dataset pueda ser referenciado tanto dentro del catálogo como desde otros sistemas. Este identificador </w:t>
      </w:r>
      <w:r w:rsidR="005A52B8">
        <w:rPr>
          <w:lang w:val="es-ES"/>
        </w:rPr>
        <w:t>tiene que corresponderse al DOI proporcionado por la organización.</w:t>
      </w:r>
      <w:r w:rsidR="00152D75" w:rsidRPr="00152D75">
        <w:rPr>
          <w:lang w:val="es-ES"/>
        </w:rPr>
        <w:t> </w:t>
      </w:r>
    </w:p>
    <w:p w14:paraId="491E29D7" w14:textId="0E765D7E" w:rsidR="00152D75" w:rsidRPr="00152D75" w:rsidRDefault="001A5AA7" w:rsidP="00152D75">
      <w:pPr>
        <w:pStyle w:val="ENDS-Nunito"/>
        <w:rPr>
          <w:lang w:val="es-ES"/>
        </w:rPr>
      </w:pPr>
      <w:r w:rsidRPr="001A5AA7">
        <w:rPr>
          <w:lang w:val="es-ES"/>
        </w:rPr>
        <w:t>Cuando un conjunto de datos evoluciona y se publica una nueva versión en un entorno distinto o bajo un identificador diferente, el identificador más reciente prevalece como referencia principal del dataset.</w:t>
      </w:r>
    </w:p>
    <w:p w14:paraId="2537EDCE" w14:textId="77777777" w:rsidR="00152D75" w:rsidRPr="00152D75" w:rsidRDefault="00152D75" w:rsidP="00152D75">
      <w:pPr>
        <w:pStyle w:val="ENDS-Nunito"/>
        <w:rPr>
          <w:lang w:val="es-ES"/>
        </w:rPr>
      </w:pPr>
      <w:r w:rsidRPr="00152D75">
        <w:rPr>
          <w:lang w:val="es-ES"/>
        </w:rPr>
        <w:t>Sirve para: </w:t>
      </w:r>
    </w:p>
    <w:p w14:paraId="6DAAC35C" w14:textId="2846114F" w:rsidR="00152D75" w:rsidRPr="00152D75" w:rsidRDefault="00152D75" w:rsidP="008530F9">
      <w:pPr>
        <w:pStyle w:val="ENDS-Nunito"/>
        <w:numPr>
          <w:ilvl w:val="0"/>
          <w:numId w:val="28"/>
        </w:numPr>
        <w:rPr>
          <w:lang w:val="es-ES"/>
        </w:rPr>
      </w:pPr>
      <w:r w:rsidRPr="00152D75">
        <w:rPr>
          <w:lang w:val="es-ES"/>
        </w:rPr>
        <w:t>Localizar el dataset en el catálogo</w:t>
      </w:r>
      <w:r w:rsidR="001A5AA7">
        <w:rPr>
          <w:lang w:val="es-ES"/>
        </w:rPr>
        <w:t>.</w:t>
      </w:r>
      <w:r w:rsidRPr="00152D75">
        <w:rPr>
          <w:lang w:val="es-ES"/>
        </w:rPr>
        <w:t> </w:t>
      </w:r>
    </w:p>
    <w:p w14:paraId="4B15A438" w14:textId="45319B56" w:rsidR="00152D75" w:rsidRPr="00152D75" w:rsidRDefault="00152D75" w:rsidP="008530F9">
      <w:pPr>
        <w:pStyle w:val="ENDS-Nunito"/>
        <w:numPr>
          <w:ilvl w:val="0"/>
          <w:numId w:val="29"/>
        </w:numPr>
        <w:rPr>
          <w:lang w:val="es-ES"/>
        </w:rPr>
      </w:pPr>
      <w:r w:rsidRPr="00152D75">
        <w:rPr>
          <w:lang w:val="es-ES"/>
        </w:rPr>
        <w:lastRenderedPageBreak/>
        <w:t>Referenciarlo desde otros catálogos</w:t>
      </w:r>
      <w:r w:rsidR="001A5AA7">
        <w:rPr>
          <w:lang w:val="es-ES"/>
        </w:rPr>
        <w:t>.</w:t>
      </w:r>
    </w:p>
    <w:p w14:paraId="1849E5AB" w14:textId="5F99BF20" w:rsidR="00152D75" w:rsidRDefault="00152D75" w:rsidP="008530F9">
      <w:pPr>
        <w:pStyle w:val="ENDS-Nunito"/>
        <w:numPr>
          <w:ilvl w:val="0"/>
          <w:numId w:val="30"/>
        </w:numPr>
        <w:rPr>
          <w:lang w:val="es-ES"/>
        </w:rPr>
      </w:pPr>
      <w:r w:rsidRPr="00152D75">
        <w:rPr>
          <w:lang w:val="es-ES"/>
        </w:rPr>
        <w:t>Interoperabilidad entre portales</w:t>
      </w:r>
      <w:r w:rsidR="001A5AA7">
        <w:rPr>
          <w:lang w:val="es-ES"/>
        </w:rPr>
        <w:t>.</w:t>
      </w:r>
    </w:p>
    <w:p w14:paraId="214EDC68" w14:textId="3EA82DE9" w:rsidR="001A5AA7" w:rsidRPr="00152D75" w:rsidRDefault="001A5AA7" w:rsidP="001A5AA7">
      <w:pPr>
        <w:pStyle w:val="ENDS-Nunito"/>
        <w:rPr>
          <w:b/>
          <w:bCs/>
          <w:lang w:val="es-ES"/>
        </w:rPr>
      </w:pPr>
      <w:r w:rsidRPr="00720AD4">
        <w:rPr>
          <w:i/>
          <w:iCs/>
          <w:lang w:val="es-ES"/>
        </w:rPr>
        <w:t>Notas adicionales:</w:t>
      </w:r>
      <w:r w:rsidR="00720AD4">
        <w:rPr>
          <w:b/>
          <w:bCs/>
          <w:lang w:val="es-ES"/>
        </w:rPr>
        <w:t xml:space="preserve"> </w:t>
      </w:r>
      <w:r w:rsidR="00720AD4" w:rsidRPr="00720AD4">
        <w:rPr>
          <w:lang w:val="es-ES"/>
        </w:rPr>
        <w:t>Cuando el conjunto de datos es privado, se encuentra en fase piloto o aún no dispone de una URL estable, el identificador puede ser proporcionado como texto plano (plain text). Posteriormente, una vez se publique en un repositorio oficial, podrá sustituirse por un identificador persistente.</w:t>
      </w:r>
    </w:p>
    <w:p w14:paraId="65FC851F" w14:textId="541DA92D" w:rsidR="00152D75" w:rsidRPr="00152D75" w:rsidRDefault="00152D75" w:rsidP="00152D75">
      <w:pPr>
        <w:pStyle w:val="ENDS-Nunito"/>
        <w:rPr>
          <w:lang w:val="es-ES"/>
        </w:rPr>
      </w:pPr>
    </w:p>
    <w:p w14:paraId="238BD25A" w14:textId="77777777" w:rsidR="00152D75" w:rsidRPr="00152D75" w:rsidRDefault="00152D75" w:rsidP="00152D75">
      <w:pPr>
        <w:pStyle w:val="ENDS-Nunito"/>
        <w:rPr>
          <w:lang w:val="es-ES"/>
        </w:rPr>
      </w:pPr>
      <w:r w:rsidRPr="00152D75">
        <w:rPr>
          <w:b/>
          <w:bCs/>
          <w:lang w:val="es-ES"/>
        </w:rPr>
        <w:t>Nombre del organismo de acceso a los datos sanitarios </w:t>
      </w:r>
      <w:r w:rsidRPr="00152D75">
        <w:rPr>
          <w:lang w:val="es-ES"/>
        </w:rPr>
        <w:t> </w:t>
      </w:r>
    </w:p>
    <w:p w14:paraId="28E48C02" w14:textId="36DA0DA9" w:rsidR="00152D75" w:rsidRDefault="00152D75" w:rsidP="00720AD4">
      <w:pPr>
        <w:pStyle w:val="ENDS-Nunito"/>
        <w:rPr>
          <w:lang w:val="es-ES"/>
        </w:rPr>
      </w:pPr>
      <w:r w:rsidRPr="00152D75">
        <w:rPr>
          <w:rStyle w:val="IntenseReference"/>
          <w:lang w:val="es-ES"/>
        </w:rPr>
        <w:t>Definición</w:t>
      </w:r>
      <w:r w:rsidRPr="00152D75">
        <w:rPr>
          <w:lang w:val="es-ES"/>
        </w:rPr>
        <w:t>: Es la organización que da acceso a los datos sanitarios</w:t>
      </w:r>
      <w:r w:rsidR="00720AD4">
        <w:rPr>
          <w:lang w:val="es-ES"/>
        </w:rPr>
        <w:t xml:space="preserve">. Se refiere a la organización </w:t>
      </w:r>
      <w:r w:rsidR="00BE1CED">
        <w:rPr>
          <w:lang w:val="es-ES"/>
        </w:rPr>
        <w:t>principal y específica que suele generar los datos o que, al menos haya introducido los datos en el catálogo.</w:t>
      </w:r>
    </w:p>
    <w:p w14:paraId="5345FEFC" w14:textId="19CD7F2E" w:rsidR="00BE1CED" w:rsidRPr="00152D75" w:rsidRDefault="00BE1CED" w:rsidP="00720AD4">
      <w:pPr>
        <w:pStyle w:val="ENDS-Nunito"/>
        <w:rPr>
          <w:lang w:val="es-ES"/>
        </w:rPr>
      </w:pPr>
      <w:r>
        <w:rPr>
          <w:lang w:val="es-ES"/>
        </w:rPr>
        <w:t>Ejemplo: Conjuntos de datos generados por centros específicos como el CISA por ejemplo debe integrar el nombre de la organización principal que corresponde a CSIC y se añadirá otro nombre específico llamado CISA.</w:t>
      </w:r>
    </w:p>
    <w:p w14:paraId="62DC0230" w14:textId="77777777" w:rsidR="00152D75" w:rsidRPr="00152D75" w:rsidRDefault="00152D75" w:rsidP="00152D75">
      <w:pPr>
        <w:pStyle w:val="ENDS-Nunito"/>
        <w:rPr>
          <w:lang w:val="es-ES"/>
        </w:rPr>
      </w:pPr>
      <w:r w:rsidRPr="00152D75">
        <w:rPr>
          <w:lang w:val="es-ES"/>
        </w:rPr>
        <w:t> </w:t>
      </w:r>
    </w:p>
    <w:p w14:paraId="2D4CE6FF" w14:textId="77777777" w:rsidR="00152D75" w:rsidRPr="00152D75" w:rsidRDefault="00152D75" w:rsidP="00152D75">
      <w:pPr>
        <w:pStyle w:val="ENDS-Nunito"/>
        <w:rPr>
          <w:lang w:val="es-ES"/>
        </w:rPr>
      </w:pPr>
      <w:r w:rsidRPr="00152D75">
        <w:rPr>
          <w:b/>
          <w:bCs/>
          <w:lang w:val="es-ES"/>
        </w:rPr>
        <w:t>Página de contacto del organismo de acceso a los datos sanitarios </w:t>
      </w:r>
      <w:r w:rsidRPr="00152D75">
        <w:rPr>
          <w:lang w:val="es-ES"/>
        </w:rPr>
        <w:t> </w:t>
      </w:r>
    </w:p>
    <w:p w14:paraId="7A468C44" w14:textId="7B8AC676" w:rsidR="00152D75" w:rsidRPr="00152D75" w:rsidRDefault="00152D75" w:rsidP="00152D75">
      <w:pPr>
        <w:pStyle w:val="ENDS-Nunito"/>
        <w:rPr>
          <w:lang w:val="es-ES"/>
        </w:rPr>
      </w:pPr>
      <w:r w:rsidRPr="00152D75">
        <w:rPr>
          <w:rStyle w:val="IntenseReference"/>
          <w:lang w:val="es-ES"/>
        </w:rPr>
        <w:t>Definición</w:t>
      </w:r>
      <w:r w:rsidR="00BE1CED">
        <w:rPr>
          <w:lang w:val="es-ES"/>
        </w:rPr>
        <w:t xml:space="preserve">: </w:t>
      </w:r>
      <w:r w:rsidRPr="00152D75">
        <w:rPr>
          <w:lang w:val="es-ES"/>
        </w:rPr>
        <w:t>Se requiere añadir una página web que permita contactar con el organismo que da acceso a los datos sanitarios.  </w:t>
      </w:r>
      <w:r w:rsidR="00BE1CED">
        <w:rPr>
          <w:lang w:val="es-ES"/>
        </w:rPr>
        <w:t>Corresponde al centro específico.</w:t>
      </w:r>
    </w:p>
    <w:p w14:paraId="7F7FFF6A" w14:textId="68460E8B" w:rsidR="00152D75" w:rsidRDefault="00152D75" w:rsidP="00152D75">
      <w:pPr>
        <w:pStyle w:val="ENDS-Nunito"/>
        <w:rPr>
          <w:lang w:val="es-ES"/>
        </w:rPr>
      </w:pPr>
      <w:r w:rsidRPr="00152D75">
        <w:rPr>
          <w:lang w:val="es-ES"/>
        </w:rPr>
        <w:t>Por ejemplo: </w:t>
      </w:r>
      <w:r w:rsidR="0091229D" w:rsidRPr="0091229D">
        <w:rPr>
          <w:lang w:val="es-ES"/>
        </w:rPr>
        <w:t>https://www.cisa.csic.es/</w:t>
      </w:r>
    </w:p>
    <w:p w14:paraId="6C76894E" w14:textId="77777777" w:rsidR="00152D75" w:rsidRPr="00152D75" w:rsidRDefault="00152D75" w:rsidP="00152D75">
      <w:pPr>
        <w:pStyle w:val="ENDS-Nunito"/>
        <w:rPr>
          <w:lang w:val="es-ES"/>
        </w:rPr>
      </w:pPr>
      <w:r w:rsidRPr="00152D75">
        <w:rPr>
          <w:lang w:val="es-ES"/>
        </w:rPr>
        <w:t> </w:t>
      </w:r>
    </w:p>
    <w:p w14:paraId="1A7E62A9" w14:textId="77777777" w:rsidR="00152D75" w:rsidRPr="00152D75" w:rsidRDefault="00152D75" w:rsidP="00152D75">
      <w:pPr>
        <w:pStyle w:val="ENDS-Nunito"/>
        <w:rPr>
          <w:lang w:val="es-ES"/>
        </w:rPr>
      </w:pPr>
      <w:r w:rsidRPr="00152D75">
        <w:rPr>
          <w:b/>
          <w:bCs/>
          <w:lang w:val="es-ES"/>
        </w:rPr>
        <w:t>Correo electrónico</w:t>
      </w:r>
      <w:r w:rsidRPr="00152D75">
        <w:rPr>
          <w:lang w:val="es-ES"/>
        </w:rPr>
        <w:t> </w:t>
      </w:r>
    </w:p>
    <w:p w14:paraId="7D9BA177" w14:textId="6ACB7E2D" w:rsidR="00152D75" w:rsidRPr="00152D75" w:rsidRDefault="0091229D" w:rsidP="00152D75">
      <w:pPr>
        <w:pStyle w:val="ENDS-Nunito"/>
        <w:rPr>
          <w:lang w:val="es-ES"/>
        </w:rPr>
      </w:pPr>
      <w:r w:rsidRPr="00FF7B1A">
        <w:rPr>
          <w:rStyle w:val="IntenseReference"/>
        </w:rPr>
        <w:t>Definición</w:t>
      </w:r>
      <w:r>
        <w:rPr>
          <w:lang w:val="es-ES"/>
        </w:rPr>
        <w:t xml:space="preserve">: </w:t>
      </w:r>
      <w:r w:rsidR="00152D75" w:rsidRPr="00152D75">
        <w:rPr>
          <w:lang w:val="es-ES"/>
        </w:rPr>
        <w:t>Se requiere añadir el correo electrónico para ponerse en contacto con el organismo de acceso a los datos sanitarios</w:t>
      </w:r>
      <w:r>
        <w:rPr>
          <w:lang w:val="es-ES"/>
        </w:rPr>
        <w:t>. Corresponde al centro específico.</w:t>
      </w:r>
    </w:p>
    <w:p w14:paraId="2E5ECE3E" w14:textId="77777777" w:rsidR="00152D75" w:rsidRPr="00152D75" w:rsidRDefault="00152D75" w:rsidP="00152D75">
      <w:pPr>
        <w:pStyle w:val="ENDS-Nunito"/>
        <w:rPr>
          <w:lang w:val="es-ES"/>
        </w:rPr>
      </w:pPr>
      <w:r w:rsidRPr="00152D75">
        <w:rPr>
          <w:lang w:val="es-ES"/>
        </w:rPr>
        <w:t> </w:t>
      </w:r>
    </w:p>
    <w:p w14:paraId="061AD953" w14:textId="77777777" w:rsidR="00152D75" w:rsidRPr="00152D75" w:rsidRDefault="00152D75" w:rsidP="00152D75">
      <w:pPr>
        <w:pStyle w:val="ENDS-Nunito"/>
        <w:rPr>
          <w:lang w:val="es-ES"/>
        </w:rPr>
      </w:pPr>
      <w:r w:rsidRPr="00152D75">
        <w:rPr>
          <w:b/>
          <w:bCs/>
          <w:lang w:val="es-ES"/>
        </w:rPr>
        <w:t>Teléfono</w:t>
      </w:r>
      <w:r w:rsidRPr="00152D75">
        <w:rPr>
          <w:lang w:val="es-ES"/>
        </w:rPr>
        <w:t> </w:t>
      </w:r>
    </w:p>
    <w:p w14:paraId="4F0FEC7D" w14:textId="77777777" w:rsidR="00152D75" w:rsidRPr="00152D75" w:rsidRDefault="00152D75" w:rsidP="00152D75">
      <w:pPr>
        <w:pStyle w:val="ENDS-Nunito"/>
        <w:rPr>
          <w:lang w:val="es-ES"/>
        </w:rPr>
      </w:pPr>
      <w:r w:rsidRPr="00152D75">
        <w:rPr>
          <w:rStyle w:val="IntenseReference"/>
          <w:lang w:val="es-ES"/>
        </w:rPr>
        <w:t>Definición</w:t>
      </w:r>
      <w:r w:rsidRPr="00152D75">
        <w:rPr>
          <w:lang w:val="es-ES"/>
        </w:rPr>
        <w:t>: Se requiere el teléfono de la entidad u organización encargada.  Este campo es el contacto para llamar al centro u organización responsable de acceder al catálogo para cualquier duda. </w:t>
      </w:r>
    </w:p>
    <w:p w14:paraId="30F05F1D" w14:textId="77777777" w:rsidR="00152D75" w:rsidRPr="00152D75" w:rsidRDefault="00152D75" w:rsidP="00152D75">
      <w:pPr>
        <w:pStyle w:val="ENDS-Nunito"/>
        <w:rPr>
          <w:lang w:val="es-ES"/>
        </w:rPr>
      </w:pPr>
      <w:r w:rsidRPr="00152D75">
        <w:rPr>
          <w:lang w:val="es-ES"/>
        </w:rPr>
        <w:t> </w:t>
      </w:r>
    </w:p>
    <w:p w14:paraId="107D9E00" w14:textId="77777777" w:rsidR="00152D75" w:rsidRDefault="00152D75" w:rsidP="00152D75">
      <w:pPr>
        <w:pStyle w:val="ENDS-Nunito"/>
        <w:rPr>
          <w:lang w:val="es-ES"/>
        </w:rPr>
      </w:pPr>
      <w:r w:rsidRPr="00152D75">
        <w:rPr>
          <w:lang w:val="es-ES"/>
        </w:rPr>
        <w:t> </w:t>
      </w:r>
    </w:p>
    <w:p w14:paraId="74542950" w14:textId="77777777" w:rsidR="0091229D" w:rsidRPr="00152D75" w:rsidRDefault="0091229D" w:rsidP="00152D75">
      <w:pPr>
        <w:pStyle w:val="ENDS-Nunito"/>
        <w:rPr>
          <w:lang w:val="es-ES"/>
        </w:rPr>
      </w:pPr>
    </w:p>
    <w:p w14:paraId="3E231DE6" w14:textId="77777777" w:rsidR="00152D75" w:rsidRPr="00152D75" w:rsidRDefault="00152D75" w:rsidP="00152D75">
      <w:pPr>
        <w:pStyle w:val="ENDS-Nunito"/>
        <w:rPr>
          <w:lang w:val="es-ES"/>
        </w:rPr>
      </w:pPr>
      <w:r w:rsidRPr="00152D75">
        <w:rPr>
          <w:b/>
          <w:bCs/>
          <w:lang w:val="es-ES"/>
        </w:rPr>
        <w:lastRenderedPageBreak/>
        <w:t>Horario de Apertura: </w:t>
      </w:r>
      <w:r w:rsidRPr="00152D75">
        <w:rPr>
          <w:lang w:val="es-ES"/>
        </w:rPr>
        <w:t> </w:t>
      </w:r>
    </w:p>
    <w:p w14:paraId="643EC75C" w14:textId="77777777" w:rsidR="00152D75" w:rsidRPr="00152D75" w:rsidRDefault="00152D75" w:rsidP="00152D75">
      <w:pPr>
        <w:pStyle w:val="ENDS-Nunito"/>
        <w:rPr>
          <w:lang w:val="es-ES"/>
        </w:rPr>
      </w:pPr>
      <w:r w:rsidRPr="00152D75">
        <w:rPr>
          <w:u w:val="single"/>
          <w:lang w:val="es-ES"/>
        </w:rPr>
        <w:t>Descripción</w:t>
      </w:r>
      <w:r w:rsidRPr="00152D75">
        <w:rPr>
          <w:lang w:val="es-ES"/>
        </w:rPr>
        <w:t> </w:t>
      </w:r>
    </w:p>
    <w:p w14:paraId="72E886F2" w14:textId="175709E8" w:rsidR="00152D75" w:rsidRPr="00152D75" w:rsidRDefault="0091229D" w:rsidP="00152D75">
      <w:pPr>
        <w:pStyle w:val="ENDS-Nunito"/>
        <w:rPr>
          <w:lang w:val="es-ES"/>
        </w:rPr>
      </w:pPr>
      <w:r w:rsidRPr="00FF7B1A">
        <w:rPr>
          <w:rStyle w:val="IntenseReference"/>
        </w:rPr>
        <w:t>Definición</w:t>
      </w:r>
      <w:r w:rsidRPr="0091229D">
        <w:rPr>
          <w:i/>
          <w:iCs/>
          <w:lang w:val="es-ES"/>
        </w:rPr>
        <w:t>:</w:t>
      </w:r>
      <w:r>
        <w:rPr>
          <w:lang w:val="es-ES"/>
        </w:rPr>
        <w:t xml:space="preserve"> Se refiere a la hora a la que abre el organismo para responder a preguntas</w:t>
      </w:r>
      <w:r w:rsidR="00CB17FC">
        <w:rPr>
          <w:lang w:val="es-ES"/>
        </w:rPr>
        <w:t>, mails entre otras.</w:t>
      </w:r>
      <w:r w:rsidR="00152D75" w:rsidRPr="00152D75">
        <w:rPr>
          <w:lang w:val="es-ES"/>
        </w:rPr>
        <w:t> </w:t>
      </w:r>
    </w:p>
    <w:p w14:paraId="519EADDD" w14:textId="77777777" w:rsidR="00CB17FC" w:rsidRDefault="00152D75" w:rsidP="00152D75">
      <w:pPr>
        <w:pStyle w:val="ENDS-Nunito"/>
        <w:rPr>
          <w:lang w:val="es-ES"/>
        </w:rPr>
      </w:pPr>
      <w:r w:rsidRPr="00152D75">
        <w:rPr>
          <w:u w:val="single"/>
          <w:lang w:val="es-ES"/>
        </w:rPr>
        <w:t>Frecuencia</w:t>
      </w:r>
      <w:r w:rsidRPr="00152D75">
        <w:rPr>
          <w:lang w:val="es-ES"/>
        </w:rPr>
        <w:t> </w:t>
      </w:r>
    </w:p>
    <w:p w14:paraId="250D8E95" w14:textId="77E4486C" w:rsidR="00152D75" w:rsidRPr="00152D75" w:rsidRDefault="00CB17FC" w:rsidP="00152D75">
      <w:pPr>
        <w:pStyle w:val="ENDS-Nunito"/>
        <w:rPr>
          <w:lang w:val="es-ES"/>
        </w:rPr>
      </w:pPr>
      <w:r>
        <w:rPr>
          <w:lang w:val="es-ES"/>
        </w:rPr>
        <w:t xml:space="preserve">Ejemplo: </w:t>
      </w:r>
      <w:r w:rsidR="009852EB">
        <w:rPr>
          <w:lang w:val="es-ES"/>
        </w:rPr>
        <w:t xml:space="preserve">En horarios normales suele añadirse diaria. Por ejemplo, si en la descripción se añade de lunes a viernes de 9:00 a 15:00, la frecuencia será diaria porque </w:t>
      </w:r>
      <w:r w:rsidR="00F9114E">
        <w:rPr>
          <w:lang w:val="es-ES"/>
        </w:rPr>
        <w:t>abre todos los días.</w:t>
      </w:r>
      <w:r w:rsidR="00152D75" w:rsidRPr="00152D75">
        <w:rPr>
          <w:lang w:val="es-ES"/>
        </w:rPr>
        <w:t> </w:t>
      </w:r>
    </w:p>
    <w:p w14:paraId="1423AE04" w14:textId="77777777" w:rsidR="00152D75" w:rsidRPr="00152D75" w:rsidRDefault="00152D75" w:rsidP="00152D75">
      <w:pPr>
        <w:pStyle w:val="ENDS-Nunito"/>
        <w:rPr>
          <w:lang w:val="es-ES"/>
        </w:rPr>
      </w:pPr>
      <w:r w:rsidRPr="00152D75">
        <w:rPr>
          <w:lang w:val="es-ES"/>
        </w:rPr>
        <w:t> </w:t>
      </w:r>
    </w:p>
    <w:p w14:paraId="37D798A9" w14:textId="77777777" w:rsidR="00152D75" w:rsidRPr="00152D75" w:rsidRDefault="00152D75" w:rsidP="00152D75">
      <w:pPr>
        <w:pStyle w:val="ENDS-Nunito"/>
        <w:rPr>
          <w:lang w:val="es-ES"/>
        </w:rPr>
      </w:pPr>
      <w:r w:rsidRPr="00152D75">
        <w:rPr>
          <w:b/>
          <w:bCs/>
          <w:lang w:val="es-ES"/>
        </w:rPr>
        <w:t>Horarios especiales de apertura</w:t>
      </w:r>
      <w:r w:rsidRPr="00152D75">
        <w:rPr>
          <w:lang w:val="es-ES"/>
        </w:rPr>
        <w:t> </w:t>
      </w:r>
    </w:p>
    <w:p w14:paraId="650850A0" w14:textId="3356BB08" w:rsidR="00152D75" w:rsidRPr="00152D75" w:rsidRDefault="00152D75" w:rsidP="00152D75">
      <w:pPr>
        <w:pStyle w:val="ENDS-Nunito"/>
        <w:rPr>
          <w:lang w:val="es-ES"/>
        </w:rPr>
      </w:pPr>
      <w:r w:rsidRPr="00152D75">
        <w:rPr>
          <w:rStyle w:val="IntenseReference"/>
          <w:lang w:val="es-ES"/>
        </w:rPr>
        <w:t>Definición</w:t>
      </w:r>
      <w:r w:rsidRPr="00152D75">
        <w:rPr>
          <w:i/>
          <w:iCs/>
          <w:lang w:val="es-ES"/>
        </w:rPr>
        <w:t>:</w:t>
      </w:r>
      <w:r w:rsidRPr="00152D75">
        <w:rPr>
          <w:lang w:val="es-ES"/>
        </w:rPr>
        <w:t xml:space="preserve"> Cuando el horario de</w:t>
      </w:r>
      <w:r w:rsidR="00F9114E">
        <w:rPr>
          <w:lang w:val="es-ES"/>
        </w:rPr>
        <w:t xml:space="preserve"> la organización </w:t>
      </w:r>
      <w:r w:rsidRPr="00152D75">
        <w:rPr>
          <w:lang w:val="es-ES"/>
        </w:rPr>
        <w:t>cambia</w:t>
      </w:r>
      <w:r w:rsidR="00F9114E">
        <w:rPr>
          <w:lang w:val="es-ES"/>
        </w:rPr>
        <w:t>. Corresponde a festivos nacionales o regionales entre otros.</w:t>
      </w:r>
    </w:p>
    <w:p w14:paraId="0B0A0409" w14:textId="29D2AACF" w:rsidR="00152D75" w:rsidRPr="00152D75" w:rsidRDefault="00152D75" w:rsidP="00152D75">
      <w:pPr>
        <w:pStyle w:val="ENDS-Nunito"/>
        <w:rPr>
          <w:lang w:val="es-ES"/>
        </w:rPr>
      </w:pPr>
      <w:r w:rsidRPr="00152D75">
        <w:rPr>
          <w:lang w:val="es-ES"/>
        </w:rPr>
        <w:t xml:space="preserve">Por ejemplo: </w:t>
      </w:r>
      <w:r w:rsidR="00F9114E">
        <w:rPr>
          <w:lang w:val="es-ES"/>
        </w:rPr>
        <w:t>Horarios festivos nacionales y regionales</w:t>
      </w:r>
      <w:r w:rsidRPr="00152D75">
        <w:rPr>
          <w:lang w:val="es-ES"/>
        </w:rPr>
        <w:t>. </w:t>
      </w:r>
    </w:p>
    <w:p w14:paraId="1A49950E" w14:textId="77777777" w:rsidR="00152D75" w:rsidRPr="00152D75" w:rsidRDefault="00152D75" w:rsidP="00152D75">
      <w:pPr>
        <w:pStyle w:val="ENDS-Nunito"/>
        <w:rPr>
          <w:lang w:val="es-ES"/>
        </w:rPr>
      </w:pPr>
      <w:r w:rsidRPr="00152D75">
        <w:rPr>
          <w:u w:val="single"/>
          <w:lang w:val="es-ES"/>
        </w:rPr>
        <w:t>Frecuencia:</w:t>
      </w:r>
      <w:r w:rsidRPr="00152D75">
        <w:rPr>
          <w:lang w:val="es-ES"/>
        </w:rPr>
        <w:t> </w:t>
      </w:r>
    </w:p>
    <w:p w14:paraId="13E7EE04" w14:textId="7A77FA41" w:rsidR="00152D75" w:rsidRPr="00152D75" w:rsidRDefault="008B1A9F" w:rsidP="00152D75">
      <w:pPr>
        <w:pStyle w:val="ENDS-Nunito"/>
        <w:rPr>
          <w:lang w:val="es-ES"/>
        </w:rPr>
      </w:pPr>
      <w:r>
        <w:rPr>
          <w:lang w:val="es-ES"/>
        </w:rPr>
        <w:t xml:space="preserve">Ejemplo: </w:t>
      </w:r>
      <w:r w:rsidR="00152D75" w:rsidRPr="00152D75">
        <w:rPr>
          <w:lang w:val="es-ES"/>
        </w:rPr>
        <w:t>Si hemos puestos festivos nacionales, pondremos en frecuencia anual. </w:t>
      </w:r>
    </w:p>
    <w:p w14:paraId="43A2BE35" w14:textId="77777777" w:rsidR="00152D75" w:rsidRPr="00152D75" w:rsidRDefault="00152D75" w:rsidP="00152D75">
      <w:pPr>
        <w:pStyle w:val="ENDS-Nunito"/>
        <w:rPr>
          <w:lang w:val="es-ES"/>
        </w:rPr>
      </w:pPr>
      <w:r w:rsidRPr="00152D75">
        <w:rPr>
          <w:lang w:val="es-ES"/>
        </w:rPr>
        <w:t> </w:t>
      </w:r>
    </w:p>
    <w:p w14:paraId="5567DE48" w14:textId="77777777" w:rsidR="00152D75" w:rsidRPr="00152D75" w:rsidRDefault="00152D75" w:rsidP="00152D75">
      <w:pPr>
        <w:pStyle w:val="ENDS-Nunito"/>
        <w:rPr>
          <w:lang w:val="es-ES"/>
        </w:rPr>
      </w:pPr>
      <w:r w:rsidRPr="00152D75">
        <w:rPr>
          <w:b/>
          <w:bCs/>
          <w:lang w:val="es-ES"/>
        </w:rPr>
        <w:t>Legislación aplicabe:</w:t>
      </w:r>
      <w:r w:rsidRPr="00152D75">
        <w:rPr>
          <w:lang w:val="es-ES"/>
        </w:rPr>
        <w:t> </w:t>
      </w:r>
    </w:p>
    <w:p w14:paraId="0CC740A2" w14:textId="1EC02135" w:rsidR="00152D75" w:rsidRPr="00152D75" w:rsidRDefault="00152D75" w:rsidP="00152D75">
      <w:pPr>
        <w:pStyle w:val="ENDS-Nunito"/>
        <w:rPr>
          <w:lang w:val="es-ES"/>
        </w:rPr>
      </w:pPr>
      <w:r w:rsidRPr="00152D75">
        <w:rPr>
          <w:lang w:val="es-ES"/>
        </w:rPr>
        <w:t>Es la </w:t>
      </w:r>
      <w:r w:rsidR="008B1A9F" w:rsidRPr="00152D75">
        <w:rPr>
          <w:lang w:val="es-ES"/>
        </w:rPr>
        <w:t>legislación</w:t>
      </w:r>
      <w:r w:rsidRPr="00152D75">
        <w:rPr>
          <w:lang w:val="es-ES"/>
        </w:rPr>
        <w:t> que controla el acceso a los conjuntos de datos. Es </w:t>
      </w:r>
      <w:r w:rsidR="008B1A9F" w:rsidRPr="00152D75">
        <w:rPr>
          <w:lang w:val="es-ES"/>
        </w:rPr>
        <w:t>decir</w:t>
      </w:r>
      <w:r w:rsidRPr="00152D75">
        <w:rPr>
          <w:lang w:val="es-ES"/>
        </w:rPr>
        <w:t xml:space="preserve"> es quien ha permitido que el catálogo exista. Esto quiere decir </w:t>
      </w:r>
      <w:r w:rsidR="008B1A9F">
        <w:rPr>
          <w:lang w:val="es-ES"/>
        </w:rPr>
        <w:t xml:space="preserve">que </w:t>
      </w:r>
      <w:r w:rsidRPr="00152D75">
        <w:rPr>
          <w:lang w:val="es-ES"/>
        </w:rPr>
        <w:t xml:space="preserve">este dataset está regulado por </w:t>
      </w:r>
      <w:r w:rsidR="008B1A9F">
        <w:rPr>
          <w:lang w:val="es-ES"/>
        </w:rPr>
        <w:t>ciertas</w:t>
      </w:r>
      <w:r w:rsidRPr="00152D75">
        <w:rPr>
          <w:lang w:val="es-ES"/>
        </w:rPr>
        <w:t xml:space="preserve"> normas. </w:t>
      </w:r>
    </w:p>
    <w:p w14:paraId="53073D79" w14:textId="27709400" w:rsidR="00152D75" w:rsidRPr="00152D75" w:rsidRDefault="00152D75" w:rsidP="00152D75">
      <w:pPr>
        <w:pStyle w:val="ENDS-Nunito"/>
        <w:rPr>
          <w:lang w:val="es-ES"/>
        </w:rPr>
      </w:pPr>
      <w:r w:rsidRPr="00152D75">
        <w:rPr>
          <w:lang w:val="es-ES"/>
        </w:rPr>
        <w:t>Se debe poner obligatoriamente </w:t>
      </w:r>
      <w:hyperlink r:id="rId20" w:tgtFrame="_blank" w:history="1">
        <w:r w:rsidRPr="00152D75">
          <w:rPr>
            <w:rStyle w:val="Hyperlink"/>
            <w:i/>
            <w:iCs/>
            <w:lang w:val="es-ES"/>
          </w:rPr>
          <w:t>http://data.europa.eu/eli/reg/2025/327/oj</w:t>
        </w:r>
      </w:hyperlink>
      <w:r w:rsidRPr="00152D75">
        <w:rPr>
          <w:i/>
          <w:iCs/>
          <w:lang w:val="es-ES"/>
        </w:rPr>
        <w:t>.</w:t>
      </w:r>
      <w:r w:rsidRPr="00152D75">
        <w:rPr>
          <w:lang w:val="es-ES"/>
        </w:rPr>
        <w:t> </w:t>
      </w:r>
    </w:p>
    <w:p w14:paraId="57CE34C1" w14:textId="77777777" w:rsidR="00152D75" w:rsidRPr="00152D75" w:rsidRDefault="00152D75" w:rsidP="00152D75">
      <w:pPr>
        <w:pStyle w:val="ENDS-Nunito"/>
        <w:rPr>
          <w:lang w:val="es-ES"/>
        </w:rPr>
      </w:pPr>
      <w:r w:rsidRPr="00152D75">
        <w:rPr>
          <w:i/>
          <w:iCs/>
          <w:lang w:val="es-ES"/>
        </w:rPr>
        <w:t>Se puede añadir más legislaciones como esta:</w:t>
      </w:r>
      <w:r w:rsidRPr="00152D75">
        <w:rPr>
          <w:lang w:val="es-ES"/>
        </w:rPr>
        <w:t> </w:t>
      </w:r>
    </w:p>
    <w:p w14:paraId="1CCABC3D" w14:textId="77777777" w:rsidR="00152D75" w:rsidRDefault="00152D75" w:rsidP="00152D75">
      <w:pPr>
        <w:pStyle w:val="ENDS-Nunito"/>
        <w:rPr>
          <w:lang w:val="es-ES"/>
        </w:rPr>
      </w:pPr>
      <w:hyperlink r:id="rId21" w:tgtFrame="_blank" w:history="1">
        <w:r w:rsidRPr="00152D75">
          <w:rPr>
            <w:rStyle w:val="Hyperlink"/>
            <w:lang w:val="es-ES"/>
          </w:rPr>
          <w:t>http://data.europa.eu/eli/reg/2022/868/oj</w:t>
        </w:r>
      </w:hyperlink>
      <w:r w:rsidRPr="00152D75">
        <w:rPr>
          <w:lang w:val="es-ES"/>
        </w:rPr>
        <w:t> </w:t>
      </w:r>
    </w:p>
    <w:p w14:paraId="28A427C2" w14:textId="288D65FE" w:rsidR="00152D75" w:rsidRPr="00152D75" w:rsidRDefault="00152D75" w:rsidP="00152D75">
      <w:pPr>
        <w:pStyle w:val="ENDS-Nunito"/>
        <w:rPr>
          <w:lang w:val="es-ES"/>
        </w:rPr>
      </w:pPr>
      <w:r w:rsidRPr="00152D75">
        <w:rPr>
          <w:b/>
          <w:bCs/>
          <w:lang w:val="es-ES"/>
        </w:rPr>
        <w:t>Categoría sanitaria</w:t>
      </w:r>
      <w:r w:rsidRPr="00152D75">
        <w:rPr>
          <w:lang w:val="es-ES"/>
        </w:rPr>
        <w:t> </w:t>
      </w:r>
    </w:p>
    <w:p w14:paraId="3C960EC6" w14:textId="6CF8632D" w:rsidR="00152D75" w:rsidRPr="00152D75" w:rsidRDefault="00152D75" w:rsidP="00152D75">
      <w:pPr>
        <w:pStyle w:val="ENDS-Nunito"/>
        <w:rPr>
          <w:lang w:val="es-ES"/>
        </w:rPr>
      </w:pPr>
      <w:r w:rsidRPr="00152D75">
        <w:rPr>
          <w:lang w:val="es-ES"/>
        </w:rPr>
        <w:t>Esta es la categoría sanitaria a la que pertenece el conjunto de datos. </w:t>
      </w:r>
      <w:r w:rsidR="00DB0F2B">
        <w:rPr>
          <w:lang w:val="es-ES"/>
        </w:rPr>
        <w:t xml:space="preserve">En este campo se </w:t>
      </w:r>
      <w:r w:rsidR="00F007C0">
        <w:rPr>
          <w:lang w:val="es-ES"/>
        </w:rPr>
        <w:t>puede añadir más de una categoría sanitaria y proporciona una lista de opciones desplegable que ayuda a investigador a añadir este campo correctamente.</w:t>
      </w:r>
    </w:p>
    <w:p w14:paraId="63C19ED7" w14:textId="77777777" w:rsidR="00152D75" w:rsidRDefault="00152D75" w:rsidP="00152D75">
      <w:pPr>
        <w:pStyle w:val="ENDS-Nunito"/>
        <w:rPr>
          <w:lang w:val="es-ES"/>
        </w:rPr>
      </w:pPr>
      <w:r w:rsidRPr="00152D75">
        <w:rPr>
          <w:lang w:val="es-ES"/>
        </w:rPr>
        <w:t> </w:t>
      </w:r>
    </w:p>
    <w:p w14:paraId="0F3928BC" w14:textId="77777777" w:rsidR="00DB0F2B" w:rsidRDefault="00DB0F2B" w:rsidP="00152D75">
      <w:pPr>
        <w:pStyle w:val="ENDS-Nunito"/>
        <w:rPr>
          <w:lang w:val="es-ES"/>
        </w:rPr>
      </w:pPr>
    </w:p>
    <w:p w14:paraId="0A46546E" w14:textId="77777777" w:rsidR="00DB0F2B" w:rsidRPr="00152D75" w:rsidRDefault="00DB0F2B" w:rsidP="00152D75">
      <w:pPr>
        <w:pStyle w:val="ENDS-Nunito"/>
        <w:rPr>
          <w:lang w:val="es-ES"/>
        </w:rPr>
      </w:pPr>
    </w:p>
    <w:p w14:paraId="43A181EA" w14:textId="77777777" w:rsidR="00152D75" w:rsidRPr="00152D75" w:rsidRDefault="00152D75" w:rsidP="00152D75">
      <w:pPr>
        <w:pStyle w:val="ENDS-Nunito"/>
        <w:rPr>
          <w:lang w:val="es-ES"/>
        </w:rPr>
      </w:pPr>
    </w:p>
    <w:p w14:paraId="7A78E771" w14:textId="6975C6C4" w:rsidR="00264EE9" w:rsidRDefault="00264EE9" w:rsidP="00264EE9">
      <w:pPr>
        <w:pStyle w:val="Heading2"/>
      </w:pPr>
      <w:bookmarkStart w:id="9" w:name="_Toc227141309"/>
      <w:r>
        <w:t>5.2 Recomendados</w:t>
      </w:r>
      <w:bookmarkEnd w:id="9"/>
    </w:p>
    <w:p w14:paraId="64C86245" w14:textId="77777777" w:rsidR="00B80EE0" w:rsidRPr="00B80EE0" w:rsidRDefault="00B80EE0" w:rsidP="00B80EE0">
      <w:pPr>
        <w:pStyle w:val="ENDS-Nunito"/>
        <w:rPr>
          <w:lang w:val="es-ES"/>
        </w:rPr>
      </w:pPr>
      <w:r w:rsidRPr="00B80EE0">
        <w:rPr>
          <w:b/>
          <w:bCs/>
          <w:lang w:val="es-ES"/>
        </w:rPr>
        <w:t>Finalidad</w:t>
      </w:r>
      <w:r w:rsidRPr="00B80EE0">
        <w:rPr>
          <w:lang w:val="es-ES"/>
        </w:rPr>
        <w:t> </w:t>
      </w:r>
    </w:p>
    <w:p w14:paraId="595E21A4" w14:textId="77777777" w:rsidR="00094D65" w:rsidRDefault="00094D65" w:rsidP="00B80EE0">
      <w:pPr>
        <w:pStyle w:val="ENDS-Nunito"/>
        <w:rPr>
          <w:lang w:val="es-ES"/>
        </w:rPr>
      </w:pPr>
      <w:r w:rsidRPr="00094D65">
        <w:rPr>
          <w:lang w:val="es-ES"/>
        </w:rPr>
        <w:t>Declaración en texto libre sobre la finalidad del tratamiento de los datos.</w:t>
      </w:r>
    </w:p>
    <w:p w14:paraId="4C534110" w14:textId="0C55F9D5" w:rsidR="00B80EE0" w:rsidRDefault="00B80EE0" w:rsidP="00B80EE0">
      <w:pPr>
        <w:pStyle w:val="ENDS-Nunito"/>
        <w:rPr>
          <w:lang w:val="es-ES"/>
        </w:rPr>
      </w:pPr>
      <w:r w:rsidRPr="00B80EE0">
        <w:rPr>
          <w:b/>
          <w:bCs/>
          <w:lang w:val="es-ES"/>
        </w:rPr>
        <w:t>Palabra clave</w:t>
      </w:r>
      <w:r w:rsidRPr="00B80EE0">
        <w:rPr>
          <w:lang w:val="es-ES"/>
        </w:rPr>
        <w:t> </w:t>
      </w:r>
    </w:p>
    <w:p w14:paraId="4C92D4F5" w14:textId="798B1CD6" w:rsidR="00433A32" w:rsidRPr="00B80EE0" w:rsidRDefault="00433A32" w:rsidP="00B80EE0">
      <w:pPr>
        <w:pStyle w:val="ENDS-Nunito"/>
        <w:rPr>
          <w:lang w:val="es-ES"/>
        </w:rPr>
      </w:pPr>
      <w:r w:rsidRPr="00433A32">
        <w:rPr>
          <w:lang w:val="es-ES"/>
        </w:rPr>
        <w:t xml:space="preserve">Palabras relevantes que describen el </w:t>
      </w:r>
      <w:r w:rsidR="005D23B3">
        <w:rPr>
          <w:lang w:val="es-ES"/>
        </w:rPr>
        <w:t>D</w:t>
      </w:r>
      <w:r w:rsidRPr="00433A32">
        <w:rPr>
          <w:lang w:val="es-ES"/>
        </w:rPr>
        <w:t>ataset. Facilitan su localización en el catálogo.</w:t>
      </w:r>
    </w:p>
    <w:p w14:paraId="1592EDC9" w14:textId="77777777" w:rsidR="00B80EE0" w:rsidRPr="00B80EE0" w:rsidRDefault="00B80EE0" w:rsidP="00B80EE0">
      <w:pPr>
        <w:pStyle w:val="ENDS-Nunito"/>
        <w:rPr>
          <w:lang w:val="es-ES"/>
        </w:rPr>
      </w:pPr>
      <w:r w:rsidRPr="00B80EE0">
        <w:rPr>
          <w:b/>
          <w:bCs/>
          <w:lang w:val="es-ES"/>
        </w:rPr>
        <w:t>Cobertura de población</w:t>
      </w:r>
      <w:r w:rsidRPr="00B80EE0">
        <w:rPr>
          <w:lang w:val="es-ES"/>
        </w:rPr>
        <w:t> </w:t>
      </w:r>
    </w:p>
    <w:p w14:paraId="40B8E4FA" w14:textId="5C696027" w:rsidR="00B80EE0" w:rsidRPr="00B80EE0" w:rsidRDefault="00B80EE0" w:rsidP="00B80EE0">
      <w:pPr>
        <w:pStyle w:val="ENDS-Nunito"/>
        <w:rPr>
          <w:lang w:val="es-ES"/>
        </w:rPr>
      </w:pPr>
      <w:r w:rsidRPr="00B80EE0">
        <w:rPr>
          <w:rStyle w:val="IntenseReference"/>
          <w:lang w:val="es-ES"/>
        </w:rPr>
        <w:t>Definición</w:t>
      </w:r>
      <w:r w:rsidRPr="00B80EE0">
        <w:rPr>
          <w:lang w:val="es-ES"/>
        </w:rPr>
        <w:t xml:space="preserve">: </w:t>
      </w:r>
      <w:r w:rsidR="00497962" w:rsidRPr="00497962">
        <w:rPr>
          <w:lang w:val="es-ES"/>
        </w:rPr>
        <w:t>Población utilizada para realizar el estudio.</w:t>
      </w:r>
    </w:p>
    <w:p w14:paraId="61B53A19" w14:textId="21882C6F" w:rsidR="00B80EE0" w:rsidRPr="00B80EE0" w:rsidRDefault="00B80EE0" w:rsidP="00B80EE0">
      <w:pPr>
        <w:pStyle w:val="ENDS-Nunito"/>
        <w:rPr>
          <w:lang w:val="es-ES"/>
        </w:rPr>
      </w:pPr>
      <w:r w:rsidRPr="00B80EE0">
        <w:rPr>
          <w:lang w:val="es-ES"/>
        </w:rPr>
        <w:t>Por </w:t>
      </w:r>
      <w:r w:rsidR="004C27BF" w:rsidRPr="00B80EE0">
        <w:rPr>
          <w:lang w:val="es-ES"/>
        </w:rPr>
        <w:t>ejemplo</w:t>
      </w:r>
      <w:r w:rsidRPr="00B80EE0">
        <w:rPr>
          <w:lang w:val="es-ES"/>
        </w:rPr>
        <w:t>: Se tuvo en cuenta a niños menores de 12 años. </w:t>
      </w:r>
    </w:p>
    <w:p w14:paraId="0082CB72" w14:textId="77777777" w:rsidR="00B80EE0" w:rsidRPr="00B80EE0" w:rsidRDefault="00B80EE0" w:rsidP="00B80EE0">
      <w:pPr>
        <w:pStyle w:val="ENDS-Nunito"/>
        <w:rPr>
          <w:lang w:val="es-ES"/>
        </w:rPr>
      </w:pPr>
      <w:r w:rsidRPr="00B80EE0">
        <w:rPr>
          <w:b/>
          <w:bCs/>
          <w:lang w:val="es-ES"/>
        </w:rPr>
        <w:t>Número de personas individuales</w:t>
      </w:r>
      <w:r w:rsidRPr="00B80EE0">
        <w:rPr>
          <w:lang w:val="es-ES"/>
        </w:rPr>
        <w:t> </w:t>
      </w:r>
    </w:p>
    <w:p w14:paraId="34C37948" w14:textId="2C6D81CF" w:rsidR="00B80EE0" w:rsidRPr="00B80EE0" w:rsidRDefault="00B80EE0" w:rsidP="00B80EE0">
      <w:pPr>
        <w:pStyle w:val="ENDS-Nunito"/>
        <w:rPr>
          <w:lang w:val="es-ES"/>
        </w:rPr>
      </w:pPr>
      <w:r w:rsidRPr="00B80EE0">
        <w:rPr>
          <w:rStyle w:val="IntenseReference"/>
          <w:lang w:val="es-ES"/>
        </w:rPr>
        <w:t>Definición</w:t>
      </w:r>
      <w:r w:rsidRPr="00B80EE0">
        <w:rPr>
          <w:lang w:val="es-ES"/>
        </w:rPr>
        <w:t>: </w:t>
      </w:r>
      <w:r w:rsidR="001705E3">
        <w:rPr>
          <w:lang w:val="es-ES"/>
        </w:rPr>
        <w:t xml:space="preserve"> </w:t>
      </w:r>
      <w:r w:rsidR="00497962" w:rsidRPr="00497962">
        <w:rPr>
          <w:lang w:val="es-ES"/>
        </w:rPr>
        <w:t>Total de registros correspondientes a individuos. Solo se completa si se han tenido en cuenta personas físicas.</w:t>
      </w:r>
    </w:p>
    <w:p w14:paraId="7626F5B5" w14:textId="131629DC" w:rsidR="00B80EE0" w:rsidRPr="00B80EE0" w:rsidRDefault="00B80EE0" w:rsidP="00B80EE0">
      <w:pPr>
        <w:pStyle w:val="ENDS-Nunito"/>
        <w:rPr>
          <w:lang w:val="es-ES"/>
        </w:rPr>
      </w:pPr>
      <w:r w:rsidRPr="00B80EE0">
        <w:rPr>
          <w:lang w:val="es-ES"/>
        </w:rPr>
        <w:t>Por ejemplo: Si no tienes población humana</w:t>
      </w:r>
      <w:r w:rsidR="00387FE4">
        <w:rPr>
          <w:lang w:val="es-ES"/>
        </w:rPr>
        <w:t>, se añade al campo un 0</w:t>
      </w:r>
      <w:r w:rsidRPr="00B80EE0">
        <w:rPr>
          <w:lang w:val="es-ES"/>
        </w:rPr>
        <w:t>. </w:t>
      </w:r>
    </w:p>
    <w:p w14:paraId="4FAD27A0" w14:textId="77777777" w:rsidR="00B80EE0" w:rsidRPr="00B80EE0" w:rsidRDefault="00B80EE0" w:rsidP="00B80EE0">
      <w:pPr>
        <w:pStyle w:val="ENDS-Nunito"/>
        <w:rPr>
          <w:lang w:val="es-ES"/>
        </w:rPr>
      </w:pPr>
      <w:r w:rsidRPr="00B80EE0">
        <w:rPr>
          <w:b/>
          <w:bCs/>
          <w:lang w:val="es-ES"/>
        </w:rPr>
        <w:t>Unidades de registros</w:t>
      </w:r>
      <w:r w:rsidRPr="00B80EE0">
        <w:rPr>
          <w:lang w:val="es-ES"/>
        </w:rPr>
        <w:t> </w:t>
      </w:r>
    </w:p>
    <w:p w14:paraId="40D5FD2B" w14:textId="168B8201" w:rsidR="00B80EE0" w:rsidRDefault="00B80EE0" w:rsidP="00B80EE0">
      <w:pPr>
        <w:pStyle w:val="ENDS-Nunito"/>
        <w:rPr>
          <w:lang w:val="es-ES"/>
        </w:rPr>
      </w:pPr>
      <w:r w:rsidRPr="00B80EE0">
        <w:rPr>
          <w:rStyle w:val="IntenseReference"/>
          <w:lang w:val="es-ES"/>
        </w:rPr>
        <w:t>Definición</w:t>
      </w:r>
      <w:r w:rsidRPr="00B80EE0">
        <w:rPr>
          <w:lang w:val="es-ES"/>
        </w:rPr>
        <w:t xml:space="preserve">: </w:t>
      </w:r>
      <w:r w:rsidR="00324F41" w:rsidRPr="00324F41">
        <w:rPr>
          <w:lang w:val="es-ES"/>
        </w:rPr>
        <w:t>Número total de registros o filas del conjunto de datos. No necesariamente humanos.</w:t>
      </w:r>
    </w:p>
    <w:p w14:paraId="6C5E1E81" w14:textId="73602F89" w:rsidR="00B80EE0" w:rsidRPr="00B80EE0" w:rsidRDefault="00387FE4" w:rsidP="00B80EE0">
      <w:pPr>
        <w:pStyle w:val="ENDS-Nunito"/>
        <w:rPr>
          <w:lang w:val="es-ES"/>
        </w:rPr>
      </w:pPr>
      <w:r>
        <w:rPr>
          <w:lang w:val="es-ES"/>
        </w:rPr>
        <w:t xml:space="preserve">Ejemplo: </w:t>
      </w:r>
      <w:r w:rsidR="00324F41" w:rsidRPr="00324F41">
        <w:rPr>
          <w:lang w:val="es-ES"/>
        </w:rPr>
        <w:t>Si el dataset contiene 1000 filas, se añade “1000”.</w:t>
      </w:r>
    </w:p>
    <w:p w14:paraId="71C52A6E" w14:textId="77777777" w:rsidR="00B80EE0" w:rsidRPr="00B80EE0" w:rsidRDefault="00B80EE0" w:rsidP="00B80EE0">
      <w:pPr>
        <w:pStyle w:val="ENDS-Nunito"/>
        <w:rPr>
          <w:lang w:val="es-ES"/>
        </w:rPr>
      </w:pPr>
      <w:r w:rsidRPr="00B80EE0">
        <w:rPr>
          <w:b/>
          <w:bCs/>
          <w:lang w:val="es-ES"/>
        </w:rPr>
        <w:t>Edad típica mínima</w:t>
      </w:r>
      <w:r w:rsidRPr="00B80EE0">
        <w:rPr>
          <w:lang w:val="es-ES"/>
        </w:rPr>
        <w:t> </w:t>
      </w:r>
    </w:p>
    <w:p w14:paraId="0BED8672" w14:textId="73ADCD08" w:rsidR="00B80EE0" w:rsidRPr="00B80EE0" w:rsidRDefault="00B80EE0" w:rsidP="00B80EE0">
      <w:pPr>
        <w:pStyle w:val="ENDS-Nunito"/>
        <w:rPr>
          <w:lang w:val="es-ES"/>
        </w:rPr>
      </w:pPr>
      <w:r w:rsidRPr="00B80EE0">
        <w:rPr>
          <w:rStyle w:val="IntenseReference"/>
          <w:lang w:val="es-ES"/>
        </w:rPr>
        <w:t>Definición</w:t>
      </w:r>
      <w:r w:rsidRPr="00B80EE0">
        <w:rPr>
          <w:lang w:val="es-ES"/>
        </w:rPr>
        <w:t>: Edad mínima del estudio de la muestra de datos. </w:t>
      </w:r>
    </w:p>
    <w:p w14:paraId="324B67AE" w14:textId="77777777" w:rsidR="00B80EE0" w:rsidRPr="00B80EE0" w:rsidRDefault="00B80EE0" w:rsidP="00B80EE0">
      <w:pPr>
        <w:pStyle w:val="ENDS-Nunito"/>
        <w:rPr>
          <w:lang w:val="es-ES"/>
        </w:rPr>
      </w:pPr>
      <w:r w:rsidRPr="00B80EE0">
        <w:rPr>
          <w:b/>
          <w:bCs/>
          <w:lang w:val="es-ES"/>
        </w:rPr>
        <w:t>Edad típica máxima</w:t>
      </w:r>
      <w:r w:rsidRPr="00B80EE0">
        <w:rPr>
          <w:lang w:val="es-ES"/>
        </w:rPr>
        <w:t> </w:t>
      </w:r>
    </w:p>
    <w:p w14:paraId="211645DF" w14:textId="48788B6D" w:rsidR="009E6CD0" w:rsidRPr="00B80EE0" w:rsidRDefault="00B80EE0" w:rsidP="00B80EE0">
      <w:pPr>
        <w:pStyle w:val="ENDS-Nunito"/>
        <w:rPr>
          <w:lang w:val="es-ES"/>
        </w:rPr>
      </w:pPr>
      <w:r w:rsidRPr="00B80EE0">
        <w:rPr>
          <w:rStyle w:val="IntenseReference"/>
          <w:lang w:val="es-ES"/>
        </w:rPr>
        <w:t>Definición</w:t>
      </w:r>
      <w:r w:rsidRPr="00B80EE0">
        <w:rPr>
          <w:lang w:val="es-ES"/>
        </w:rPr>
        <w:t>: Edad máxima del estudio de la muestra de datos. </w:t>
      </w:r>
    </w:p>
    <w:p w14:paraId="56F114E4" w14:textId="77777777" w:rsidR="00B80EE0" w:rsidRPr="00B80EE0" w:rsidRDefault="00B80EE0" w:rsidP="00B80EE0">
      <w:pPr>
        <w:pStyle w:val="ENDS-Nunito"/>
        <w:rPr>
          <w:lang w:val="es-ES"/>
        </w:rPr>
      </w:pPr>
      <w:r w:rsidRPr="00B80EE0">
        <w:rPr>
          <w:b/>
          <w:bCs/>
          <w:lang w:val="es-ES"/>
        </w:rPr>
        <w:t>Datos personales</w:t>
      </w:r>
      <w:r w:rsidRPr="00B80EE0">
        <w:rPr>
          <w:lang w:val="es-ES"/>
        </w:rPr>
        <w:t> </w:t>
      </w:r>
    </w:p>
    <w:p w14:paraId="4E564902" w14:textId="77777777" w:rsidR="0021013B" w:rsidRDefault="0021013B" w:rsidP="00B80EE0">
      <w:pPr>
        <w:pStyle w:val="ENDS-Nunito"/>
        <w:rPr>
          <w:lang w:val="es-ES"/>
        </w:rPr>
      </w:pPr>
      <w:r w:rsidRPr="0021013B">
        <w:rPr>
          <w:lang w:val="es-ES"/>
        </w:rPr>
        <w:t>Indica los campos del dataset que contienen datos personales. Se pueden añadir varios.</w:t>
      </w:r>
    </w:p>
    <w:p w14:paraId="22696814" w14:textId="5530DB34" w:rsidR="00B80EE0" w:rsidRPr="00B80EE0" w:rsidRDefault="00B80EE0" w:rsidP="00B80EE0">
      <w:pPr>
        <w:pStyle w:val="ENDS-Nunito"/>
        <w:rPr>
          <w:lang w:val="es-ES"/>
        </w:rPr>
      </w:pPr>
      <w:r w:rsidRPr="00B80EE0">
        <w:rPr>
          <w:lang w:val="es-ES"/>
        </w:rPr>
        <w:t>Por ejemplo: Género </w:t>
      </w:r>
    </w:p>
    <w:p w14:paraId="40CA853B" w14:textId="7A7F02E1" w:rsidR="00B80EE0" w:rsidRDefault="007616B5" w:rsidP="00B80EE0">
      <w:pPr>
        <w:pStyle w:val="ENDS-Nunito"/>
        <w:rPr>
          <w:lang w:val="es-ES"/>
        </w:rPr>
      </w:pPr>
      <w:r w:rsidRPr="007616B5">
        <w:rPr>
          <w:highlight w:val="cyan"/>
          <w:lang w:val="es-ES"/>
        </w:rPr>
        <w:t>Por aquí me he quedao:</w:t>
      </w:r>
    </w:p>
    <w:p w14:paraId="1156B2A6" w14:textId="77777777" w:rsidR="0021013B" w:rsidRPr="00B80EE0" w:rsidRDefault="0021013B" w:rsidP="00B80EE0">
      <w:pPr>
        <w:pStyle w:val="ENDS-Nunito"/>
        <w:rPr>
          <w:lang w:val="es-ES"/>
        </w:rPr>
      </w:pPr>
    </w:p>
    <w:p w14:paraId="34660A97" w14:textId="77777777" w:rsidR="00B80EE0" w:rsidRPr="00B80EE0" w:rsidRDefault="00B80EE0" w:rsidP="00B80EE0">
      <w:pPr>
        <w:pStyle w:val="ENDS-Nunito"/>
        <w:rPr>
          <w:lang w:val="es-ES"/>
        </w:rPr>
      </w:pPr>
      <w:r w:rsidRPr="00B80EE0">
        <w:rPr>
          <w:b/>
          <w:bCs/>
          <w:lang w:val="es-ES"/>
        </w:rPr>
        <w:lastRenderedPageBreak/>
        <w:t>Fundamentos Legales</w:t>
      </w:r>
      <w:r w:rsidRPr="00B80EE0">
        <w:rPr>
          <w:lang w:val="es-ES"/>
        </w:rPr>
        <w:t> </w:t>
      </w:r>
    </w:p>
    <w:p w14:paraId="49B11ABF" w14:textId="0AE1DC45" w:rsidR="00B80EE0" w:rsidRDefault="00B80EE0" w:rsidP="00B80EE0">
      <w:pPr>
        <w:pStyle w:val="ENDS-Nunito"/>
        <w:rPr>
          <w:lang w:val="es-ES"/>
        </w:rPr>
      </w:pPr>
      <w:r w:rsidRPr="00B80EE0">
        <w:rPr>
          <w:rStyle w:val="IntenseReference"/>
          <w:lang w:val="es-ES"/>
        </w:rPr>
        <w:t>Definición</w:t>
      </w:r>
      <w:r w:rsidRPr="00B80EE0">
        <w:rPr>
          <w:lang w:val="es-ES"/>
        </w:rPr>
        <w:t>: </w:t>
      </w:r>
      <w:r w:rsidR="0021013B" w:rsidRPr="0021013B">
        <w:rPr>
          <w:lang w:val="es-ES"/>
        </w:rPr>
        <w:t>Campo aplicable únicamente a conjuntos de datos que contengan datos personales.</w:t>
      </w:r>
    </w:p>
    <w:p w14:paraId="4B879222" w14:textId="54C1618A" w:rsidR="003A1EE9" w:rsidRPr="00B80EE0" w:rsidRDefault="003A1EE9" w:rsidP="00B80EE0">
      <w:pPr>
        <w:pStyle w:val="ENDS-Nunito"/>
        <w:rPr>
          <w:lang w:val="es-ES"/>
        </w:rPr>
      </w:pPr>
      <w:r>
        <w:rPr>
          <w:lang w:val="es-ES"/>
        </w:rPr>
        <w:t>Ejemplo: E</w:t>
      </w:r>
      <w:r w:rsidRPr="003A1EE9">
        <w:rPr>
          <w:lang w:val="es-ES"/>
        </w:rPr>
        <w:t>xplica qué datos personales se tratan y proporciona una breve descripción.</w:t>
      </w:r>
    </w:p>
    <w:p w14:paraId="2A5BEDB3" w14:textId="77777777" w:rsidR="00B80EE0" w:rsidRPr="00B80EE0" w:rsidRDefault="00B80EE0" w:rsidP="00B80EE0">
      <w:pPr>
        <w:pStyle w:val="ENDS-Nunito"/>
        <w:rPr>
          <w:lang w:val="es-ES"/>
        </w:rPr>
      </w:pPr>
      <w:r w:rsidRPr="00B80EE0">
        <w:rPr>
          <w:lang w:val="es-ES"/>
        </w:rPr>
        <w:t> </w:t>
      </w:r>
    </w:p>
    <w:p w14:paraId="23BABD7A" w14:textId="77777777" w:rsidR="00B80EE0" w:rsidRPr="00B80EE0" w:rsidRDefault="00B80EE0" w:rsidP="00B80EE0">
      <w:pPr>
        <w:pStyle w:val="ENDS-Nunito"/>
        <w:rPr>
          <w:lang w:val="es-ES"/>
        </w:rPr>
      </w:pPr>
      <w:r w:rsidRPr="00B80EE0">
        <w:rPr>
          <w:b/>
          <w:bCs/>
          <w:lang w:val="es-ES"/>
        </w:rPr>
        <w:t>Descripción de la base jurídica</w:t>
      </w:r>
      <w:r w:rsidRPr="00B80EE0">
        <w:rPr>
          <w:lang w:val="es-ES"/>
        </w:rPr>
        <w:t> </w:t>
      </w:r>
    </w:p>
    <w:p w14:paraId="4E03B5CE" w14:textId="77777777" w:rsidR="00B80EE0" w:rsidRPr="00B80EE0" w:rsidRDefault="00B80EE0" w:rsidP="00B80EE0">
      <w:pPr>
        <w:pStyle w:val="ENDS-Nunito"/>
        <w:rPr>
          <w:lang w:val="es-ES"/>
        </w:rPr>
      </w:pPr>
      <w:r w:rsidRPr="00B80EE0">
        <w:rPr>
          <w:rStyle w:val="IntenseReference"/>
          <w:lang w:val="es-ES"/>
        </w:rPr>
        <w:t>Definición</w:t>
      </w:r>
      <w:r w:rsidRPr="00B80EE0">
        <w:rPr>
          <w:i/>
          <w:iCs/>
          <w:lang w:val="es-ES"/>
        </w:rPr>
        <w:t>:</w:t>
      </w:r>
      <w:r w:rsidRPr="00B80EE0">
        <w:rPr>
          <w:lang w:val="es-ES"/>
        </w:rPr>
        <w:t xml:space="preserve"> Se dice que datos personales se tratan y se da una pequeña descripción. </w:t>
      </w:r>
    </w:p>
    <w:p w14:paraId="7F627A6C" w14:textId="1943FC86" w:rsidR="00B80EE0" w:rsidRPr="00B80EE0" w:rsidRDefault="00B80EE0" w:rsidP="00B80EE0">
      <w:pPr>
        <w:pStyle w:val="ENDS-Nunito"/>
        <w:rPr>
          <w:lang w:val="es-ES"/>
        </w:rPr>
      </w:pPr>
      <w:r w:rsidRPr="00B80EE0">
        <w:rPr>
          <w:i/>
          <w:iCs/>
          <w:lang w:val="es-ES"/>
        </w:rPr>
        <w:t>Ejemplo:</w:t>
      </w:r>
      <w:r w:rsidRPr="00B80EE0">
        <w:rPr>
          <w:lang w:val="es-ES"/>
        </w:rPr>
        <w:t> </w:t>
      </w:r>
      <w:r w:rsidR="003D35B9" w:rsidRPr="003D35B9">
        <w:rPr>
          <w:lang w:val="es-ES"/>
        </w:rPr>
        <w:t>El conjunto de datos no contiene datos personales ni información relativa a personas físicas identificadas o identificables.</w:t>
      </w:r>
    </w:p>
    <w:p w14:paraId="7FFF7239" w14:textId="77777777" w:rsidR="00B80EE0" w:rsidRPr="00B80EE0" w:rsidRDefault="00B80EE0" w:rsidP="00B80EE0">
      <w:pPr>
        <w:pStyle w:val="ENDS-Nunito"/>
        <w:rPr>
          <w:lang w:val="es-ES"/>
        </w:rPr>
      </w:pPr>
      <w:r w:rsidRPr="00B80EE0">
        <w:rPr>
          <w:lang w:val="es-ES"/>
        </w:rPr>
        <w:t> </w:t>
      </w:r>
    </w:p>
    <w:p w14:paraId="05CDF19E" w14:textId="77777777" w:rsidR="00B80EE0" w:rsidRPr="00B80EE0" w:rsidRDefault="00B80EE0" w:rsidP="00B80EE0">
      <w:pPr>
        <w:pStyle w:val="ENDS-Nunito"/>
        <w:rPr>
          <w:lang w:val="es-ES"/>
        </w:rPr>
      </w:pPr>
      <w:r w:rsidRPr="00B80EE0">
        <w:rPr>
          <w:b/>
          <w:bCs/>
          <w:lang w:val="es-ES"/>
        </w:rPr>
        <w:t>Fuente de la base jurídica</w:t>
      </w:r>
      <w:r w:rsidRPr="00B80EE0">
        <w:rPr>
          <w:lang w:val="es-ES"/>
        </w:rPr>
        <w:t> </w:t>
      </w:r>
    </w:p>
    <w:p w14:paraId="48BAE615" w14:textId="4C28F6FD" w:rsidR="00B80EE0" w:rsidRPr="00B80EE0" w:rsidRDefault="00B80EE0" w:rsidP="00B80EE0">
      <w:pPr>
        <w:pStyle w:val="ENDS-Nunito"/>
        <w:rPr>
          <w:lang w:val="es-ES"/>
        </w:rPr>
      </w:pPr>
      <w:r w:rsidRPr="00B80EE0">
        <w:rPr>
          <w:rStyle w:val="IntenseReference"/>
          <w:lang w:val="es-ES"/>
        </w:rPr>
        <w:t>Definición</w:t>
      </w:r>
      <w:r w:rsidRPr="00B80EE0">
        <w:rPr>
          <w:lang w:val="es-ES"/>
        </w:rPr>
        <w:t>: </w:t>
      </w:r>
      <w:r w:rsidR="003D35B9" w:rsidRPr="003D35B9">
        <w:rPr>
          <w:lang w:val="es-ES"/>
        </w:rPr>
        <w:t>Base jurídica utilizada para justificar el tratamiento de datos personales.</w:t>
      </w:r>
    </w:p>
    <w:p w14:paraId="4519897F" w14:textId="77777777" w:rsidR="00B80EE0" w:rsidRPr="00B80EE0" w:rsidRDefault="00B80EE0" w:rsidP="00B80EE0">
      <w:pPr>
        <w:pStyle w:val="ENDS-Nunito"/>
        <w:rPr>
          <w:lang w:val="es-ES"/>
        </w:rPr>
      </w:pPr>
      <w:r w:rsidRPr="00B80EE0">
        <w:rPr>
          <w:lang w:val="es-ES"/>
        </w:rPr>
        <w:t>Ejemplo: RGPD Artículo 6(1)(e) y 9(2)(i) </w:t>
      </w:r>
    </w:p>
    <w:p w14:paraId="7FBCAD1E" w14:textId="77777777" w:rsidR="00B80EE0" w:rsidRPr="00B80EE0" w:rsidRDefault="00B80EE0" w:rsidP="00B80EE0">
      <w:pPr>
        <w:pStyle w:val="ENDS-Nunito"/>
        <w:rPr>
          <w:lang w:val="es-ES"/>
        </w:rPr>
      </w:pPr>
      <w:r w:rsidRPr="00B80EE0">
        <w:rPr>
          <w:lang w:val="es-ES"/>
        </w:rPr>
        <w:t> </w:t>
      </w:r>
    </w:p>
    <w:p w14:paraId="044A4BE4" w14:textId="77777777" w:rsidR="00B80EE0" w:rsidRPr="00B80EE0" w:rsidRDefault="00B80EE0" w:rsidP="00B80EE0">
      <w:pPr>
        <w:pStyle w:val="ENDS-Nunito"/>
        <w:rPr>
          <w:lang w:val="es-ES"/>
        </w:rPr>
      </w:pPr>
      <w:r w:rsidRPr="00B80EE0">
        <w:rPr>
          <w:b/>
          <w:bCs/>
          <w:lang w:val="es-ES"/>
        </w:rPr>
        <w:t>Periodo de conservación</w:t>
      </w:r>
      <w:r w:rsidRPr="00B80EE0">
        <w:rPr>
          <w:lang w:val="es-ES"/>
        </w:rPr>
        <w:t> </w:t>
      </w:r>
    </w:p>
    <w:p w14:paraId="314E2433" w14:textId="0B5A09E8" w:rsidR="00B80EE0" w:rsidRPr="00B80EE0" w:rsidRDefault="00B80EE0" w:rsidP="00135032">
      <w:pPr>
        <w:pStyle w:val="ENDS-Nunito"/>
        <w:rPr>
          <w:lang w:val="es-ES"/>
        </w:rPr>
      </w:pPr>
      <w:r w:rsidRPr="00B80EE0">
        <w:rPr>
          <w:rStyle w:val="IntenseReference"/>
          <w:lang w:val="es-ES"/>
        </w:rPr>
        <w:t>Definición</w:t>
      </w:r>
      <w:r w:rsidRPr="00B80EE0">
        <w:rPr>
          <w:lang w:val="es-ES"/>
        </w:rPr>
        <w:t xml:space="preserve">: </w:t>
      </w:r>
      <w:r w:rsidR="00135032" w:rsidRPr="00135032">
        <w:rPr>
          <w:lang w:val="es-ES"/>
        </w:rPr>
        <w:t>Intervalo de tiempo durante el cual se conservarán los datos para su uso secundario.</w:t>
      </w:r>
      <w:r w:rsidR="00135032">
        <w:rPr>
          <w:lang w:val="es-ES"/>
        </w:rPr>
        <w:t xml:space="preserve"> </w:t>
      </w:r>
      <w:r w:rsidR="00135032" w:rsidRPr="00135032">
        <w:rPr>
          <w:lang w:val="es-ES"/>
        </w:rPr>
        <w:t>Incluye fecha de inicio y de fin.</w:t>
      </w:r>
      <w:r w:rsidR="00135032">
        <w:rPr>
          <w:lang w:val="es-ES"/>
        </w:rPr>
        <w:t xml:space="preserve"> </w:t>
      </w:r>
      <w:r w:rsidR="00135032" w:rsidRPr="00135032">
        <w:rPr>
          <w:lang w:val="es-ES"/>
        </w:rPr>
        <w:t>Si no hay fecha final concreta, se utiliza una fecha muy posterior (por ejemplo, año 2099).</w:t>
      </w:r>
    </w:p>
    <w:p w14:paraId="1DCF7F1D" w14:textId="77777777" w:rsidR="00B80EE0" w:rsidRPr="00B80EE0" w:rsidRDefault="00B80EE0" w:rsidP="00B80EE0">
      <w:pPr>
        <w:pStyle w:val="ENDS-Nunito"/>
        <w:rPr>
          <w:lang w:val="es-ES"/>
        </w:rPr>
      </w:pPr>
      <w:r w:rsidRPr="00B80EE0">
        <w:rPr>
          <w:lang w:val="es-ES"/>
        </w:rPr>
        <w:t> </w:t>
      </w:r>
    </w:p>
    <w:p w14:paraId="3C4C330F" w14:textId="77777777" w:rsidR="00B80EE0" w:rsidRPr="00B80EE0" w:rsidRDefault="00B80EE0" w:rsidP="00B80EE0">
      <w:pPr>
        <w:pStyle w:val="ENDS-Nunito"/>
        <w:rPr>
          <w:lang w:val="es-ES"/>
        </w:rPr>
      </w:pPr>
      <w:r w:rsidRPr="00B80EE0">
        <w:rPr>
          <w:b/>
          <w:bCs/>
          <w:lang w:val="es-ES"/>
        </w:rPr>
        <w:t>Punto de contacto</w:t>
      </w:r>
      <w:r w:rsidRPr="00B80EE0">
        <w:rPr>
          <w:lang w:val="es-ES"/>
        </w:rPr>
        <w:t> </w:t>
      </w:r>
    </w:p>
    <w:p w14:paraId="524F90C7" w14:textId="6E7EED31" w:rsidR="00B80EE0" w:rsidRPr="00B80EE0" w:rsidRDefault="00B80EE0" w:rsidP="00B80EE0">
      <w:pPr>
        <w:pStyle w:val="ENDS-Nunito"/>
        <w:rPr>
          <w:lang w:val="es-ES"/>
        </w:rPr>
      </w:pPr>
      <w:r w:rsidRPr="00B80EE0">
        <w:rPr>
          <w:rStyle w:val="IntenseReference"/>
          <w:lang w:val="es-ES"/>
        </w:rPr>
        <w:t>Definición</w:t>
      </w:r>
      <w:r w:rsidRPr="00B80EE0">
        <w:rPr>
          <w:lang w:val="es-ES"/>
        </w:rPr>
        <w:t xml:space="preserve">: </w:t>
      </w:r>
      <w:r w:rsidR="00135032" w:rsidRPr="00135032">
        <w:rPr>
          <w:lang w:val="es-ES"/>
        </w:rPr>
        <w:t>Persona u organización a la que el investigador puede enviar consultas sobre el conjunto de datos —es decir, quien lo ha incorporado al catálogo.</w:t>
      </w:r>
    </w:p>
    <w:p w14:paraId="51720353" w14:textId="3DEE9E75" w:rsidR="00B80EE0" w:rsidRDefault="00B80EE0" w:rsidP="00B80EE0">
      <w:pPr>
        <w:pStyle w:val="ENDS-Nunito"/>
        <w:rPr>
          <w:lang w:val="es-ES"/>
        </w:rPr>
      </w:pPr>
      <w:r w:rsidRPr="00B80EE0">
        <w:rPr>
          <w:lang w:val="es-ES"/>
        </w:rPr>
        <w:t>Por ejemplo: CBMSO</w:t>
      </w:r>
      <w:r w:rsidR="00C900AA">
        <w:rPr>
          <w:lang w:val="es-ES"/>
        </w:rPr>
        <w:t>.</w:t>
      </w:r>
    </w:p>
    <w:p w14:paraId="25FA3AC5" w14:textId="77777777" w:rsidR="00135032" w:rsidRPr="00B80EE0" w:rsidRDefault="00135032" w:rsidP="00B80EE0">
      <w:pPr>
        <w:pStyle w:val="ENDS-Nunito"/>
        <w:rPr>
          <w:lang w:val="es-ES"/>
        </w:rPr>
      </w:pPr>
    </w:p>
    <w:p w14:paraId="1DF6699C" w14:textId="77777777" w:rsidR="00B80EE0" w:rsidRDefault="00B80EE0" w:rsidP="00B80EE0">
      <w:pPr>
        <w:pStyle w:val="ENDS-Nunito"/>
        <w:rPr>
          <w:lang w:val="es-ES"/>
        </w:rPr>
      </w:pPr>
      <w:r w:rsidRPr="00B80EE0">
        <w:rPr>
          <w:lang w:val="es-ES"/>
        </w:rPr>
        <w:t> </w:t>
      </w:r>
    </w:p>
    <w:p w14:paraId="1E9964F9" w14:textId="77777777" w:rsidR="00135032" w:rsidRDefault="00135032" w:rsidP="00B80EE0">
      <w:pPr>
        <w:pStyle w:val="ENDS-Nunito"/>
        <w:rPr>
          <w:lang w:val="es-ES"/>
        </w:rPr>
      </w:pPr>
    </w:p>
    <w:p w14:paraId="4BB20ABE" w14:textId="77777777" w:rsidR="00135032" w:rsidRPr="00B80EE0" w:rsidRDefault="00135032" w:rsidP="00B80EE0">
      <w:pPr>
        <w:pStyle w:val="ENDS-Nunito"/>
        <w:rPr>
          <w:lang w:val="es-ES"/>
        </w:rPr>
      </w:pPr>
    </w:p>
    <w:p w14:paraId="1F05CBBB" w14:textId="6D79C219" w:rsidR="00B80EE0" w:rsidRPr="00B80EE0" w:rsidRDefault="00B80EE0" w:rsidP="00B80EE0">
      <w:pPr>
        <w:pStyle w:val="ENDS-Nunito"/>
        <w:rPr>
          <w:lang w:val="es-ES"/>
        </w:rPr>
      </w:pPr>
      <w:r w:rsidRPr="00B80EE0">
        <w:rPr>
          <w:lang w:val="es-ES"/>
        </w:rPr>
        <w:t> </w:t>
      </w:r>
    </w:p>
    <w:p w14:paraId="3C6597E1" w14:textId="77777777" w:rsidR="00B80EE0" w:rsidRPr="00B80EE0" w:rsidRDefault="00B80EE0" w:rsidP="00B80EE0">
      <w:pPr>
        <w:pStyle w:val="ENDS-Nunito"/>
        <w:rPr>
          <w:lang w:val="es-ES"/>
        </w:rPr>
      </w:pPr>
      <w:r w:rsidRPr="00B80EE0">
        <w:rPr>
          <w:b/>
          <w:bCs/>
          <w:lang w:val="es-ES"/>
        </w:rPr>
        <w:lastRenderedPageBreak/>
        <w:t>Página de contacto</w:t>
      </w:r>
      <w:r w:rsidRPr="00B80EE0">
        <w:rPr>
          <w:lang w:val="es-ES"/>
        </w:rPr>
        <w:t> </w:t>
      </w:r>
    </w:p>
    <w:p w14:paraId="20806F80" w14:textId="77777777" w:rsidR="00B80EE0" w:rsidRPr="00B80EE0" w:rsidRDefault="00B80EE0" w:rsidP="00B80EE0">
      <w:pPr>
        <w:pStyle w:val="ENDS-Nunito"/>
        <w:rPr>
          <w:lang w:val="es-ES"/>
        </w:rPr>
      </w:pPr>
      <w:r w:rsidRPr="00B80EE0">
        <w:rPr>
          <w:rStyle w:val="IntenseReference"/>
          <w:lang w:val="es-ES"/>
        </w:rPr>
        <w:t>Definición</w:t>
      </w:r>
      <w:r w:rsidRPr="00B80EE0">
        <w:rPr>
          <w:lang w:val="es-ES"/>
        </w:rPr>
        <w:t>: Es el campo requerido por el que el investigador del uso secundario se pondrá en contacto con el organismo que haya realizado el conjunto de datos. Se le añadirá una url a su página web. </w:t>
      </w:r>
    </w:p>
    <w:p w14:paraId="7A425664" w14:textId="77777777" w:rsidR="00B80EE0" w:rsidRPr="00B80EE0" w:rsidRDefault="00B80EE0" w:rsidP="00B80EE0">
      <w:pPr>
        <w:pStyle w:val="ENDS-Nunito"/>
        <w:rPr>
          <w:lang w:val="es-ES"/>
        </w:rPr>
      </w:pPr>
      <w:r w:rsidRPr="00B80EE0">
        <w:rPr>
          <w:lang w:val="es-ES"/>
        </w:rPr>
        <w:t> </w:t>
      </w:r>
    </w:p>
    <w:p w14:paraId="5DF932D0" w14:textId="77777777" w:rsidR="00B80EE0" w:rsidRPr="00B80EE0" w:rsidRDefault="00B80EE0" w:rsidP="00B80EE0">
      <w:pPr>
        <w:pStyle w:val="ENDS-Nunito"/>
        <w:rPr>
          <w:lang w:val="es-ES"/>
        </w:rPr>
      </w:pPr>
      <w:r w:rsidRPr="00B80EE0">
        <w:rPr>
          <w:b/>
          <w:bCs/>
          <w:lang w:val="es-ES"/>
        </w:rPr>
        <w:t>Email</w:t>
      </w:r>
      <w:r w:rsidRPr="00B80EE0">
        <w:rPr>
          <w:lang w:val="es-ES"/>
        </w:rPr>
        <w:t> </w:t>
      </w:r>
    </w:p>
    <w:p w14:paraId="3C1F3266" w14:textId="77777777" w:rsidR="00B80EE0" w:rsidRPr="00B80EE0" w:rsidRDefault="00B80EE0" w:rsidP="00B80EE0">
      <w:pPr>
        <w:pStyle w:val="ENDS-Nunito"/>
        <w:rPr>
          <w:lang w:val="es-ES"/>
        </w:rPr>
      </w:pPr>
      <w:r w:rsidRPr="00B80EE0">
        <w:rPr>
          <w:lang w:val="es-ES"/>
        </w:rPr>
        <w:t>Se especifica el organismo por el cual se pondrá en contacto el investigador de uso secundario para ponerse en contacto con el organismo que realizó el conjunto de datos. </w:t>
      </w:r>
    </w:p>
    <w:p w14:paraId="13DD4EEB" w14:textId="77777777" w:rsidR="00B80EE0" w:rsidRPr="00B80EE0" w:rsidRDefault="00B80EE0" w:rsidP="00B80EE0">
      <w:pPr>
        <w:pStyle w:val="ENDS-Nunito"/>
        <w:rPr>
          <w:lang w:val="es-ES"/>
        </w:rPr>
      </w:pPr>
      <w:r w:rsidRPr="00B80EE0">
        <w:rPr>
          <w:lang w:val="es-ES"/>
        </w:rPr>
        <w:t> </w:t>
      </w:r>
    </w:p>
    <w:p w14:paraId="2C295B5F" w14:textId="77777777" w:rsidR="00B80EE0" w:rsidRPr="00B80EE0" w:rsidRDefault="00B80EE0" w:rsidP="00B80EE0">
      <w:pPr>
        <w:pStyle w:val="ENDS-Nunito"/>
        <w:rPr>
          <w:lang w:val="es-ES"/>
        </w:rPr>
      </w:pPr>
      <w:r w:rsidRPr="00B80EE0">
        <w:rPr>
          <w:b/>
          <w:bCs/>
          <w:u w:val="single"/>
          <w:lang w:val="es-ES"/>
        </w:rPr>
        <w:t>Editor</w:t>
      </w:r>
      <w:r w:rsidRPr="00B80EE0">
        <w:rPr>
          <w:lang w:val="es-ES"/>
        </w:rPr>
        <w:t> </w:t>
      </w:r>
    </w:p>
    <w:p w14:paraId="49A328B9" w14:textId="77777777" w:rsidR="00B80EE0" w:rsidRPr="00B80EE0" w:rsidRDefault="00B80EE0" w:rsidP="00B80EE0">
      <w:pPr>
        <w:pStyle w:val="ENDS-Nunito"/>
        <w:rPr>
          <w:lang w:val="es-ES"/>
        </w:rPr>
      </w:pPr>
      <w:r w:rsidRPr="00B80EE0">
        <w:rPr>
          <w:b/>
          <w:bCs/>
          <w:lang w:val="es-ES"/>
        </w:rPr>
        <w:t>Nombre del editor:</w:t>
      </w:r>
      <w:r w:rsidRPr="00B80EE0">
        <w:rPr>
          <w:lang w:val="es-ES"/>
        </w:rPr>
        <w:t> </w:t>
      </w:r>
    </w:p>
    <w:p w14:paraId="135E198D" w14:textId="13960143" w:rsidR="00B80EE0" w:rsidRPr="00B80EE0" w:rsidRDefault="00B80EE0" w:rsidP="00B80EE0">
      <w:pPr>
        <w:pStyle w:val="ENDS-Nunito"/>
        <w:rPr>
          <w:lang w:val="es-ES"/>
        </w:rPr>
      </w:pPr>
      <w:r w:rsidRPr="00B80EE0">
        <w:rPr>
          <w:rStyle w:val="IntenseReference"/>
          <w:lang w:val="es-ES"/>
        </w:rPr>
        <w:t>Definición</w:t>
      </w:r>
      <w:r w:rsidRPr="00B80EE0">
        <w:rPr>
          <w:lang w:val="es-ES"/>
        </w:rPr>
        <w:t xml:space="preserve">: </w:t>
      </w:r>
      <w:r w:rsidR="004D6427">
        <w:rPr>
          <w:lang w:val="es-ES"/>
        </w:rPr>
        <w:t>Entidad que</w:t>
      </w:r>
      <w:r w:rsidRPr="00B80EE0">
        <w:rPr>
          <w:lang w:val="es-ES"/>
        </w:rPr>
        <w:t xml:space="preserve"> proporcionó ese conjunto de datos </w:t>
      </w:r>
    </w:p>
    <w:p w14:paraId="1C06EF9F" w14:textId="4C0E997C" w:rsidR="00B80EE0" w:rsidRPr="00B80EE0" w:rsidRDefault="00B80EE0" w:rsidP="00B80EE0">
      <w:pPr>
        <w:pStyle w:val="ENDS-Nunito"/>
        <w:rPr>
          <w:lang w:val="es-ES"/>
        </w:rPr>
      </w:pPr>
      <w:r w:rsidRPr="00B80EE0">
        <w:rPr>
          <w:lang w:val="es-ES"/>
        </w:rPr>
        <w:t>Por ejemplo: CBMSO </w:t>
      </w:r>
    </w:p>
    <w:p w14:paraId="51235F7B" w14:textId="77777777" w:rsidR="00B80EE0" w:rsidRPr="00B80EE0" w:rsidRDefault="00B80EE0" w:rsidP="00B80EE0">
      <w:pPr>
        <w:pStyle w:val="ENDS-Nunito"/>
        <w:rPr>
          <w:lang w:val="es-ES"/>
        </w:rPr>
      </w:pPr>
      <w:r w:rsidRPr="00B80EE0">
        <w:rPr>
          <w:b/>
          <w:bCs/>
          <w:lang w:val="es-ES"/>
        </w:rPr>
        <w:t>Tipo de editor</w:t>
      </w:r>
      <w:r w:rsidRPr="00B80EE0">
        <w:rPr>
          <w:lang w:val="es-ES"/>
        </w:rPr>
        <w:t> </w:t>
      </w:r>
    </w:p>
    <w:p w14:paraId="5512DEC7" w14:textId="11FD04C9" w:rsidR="00B80EE0" w:rsidRPr="00B80EE0" w:rsidRDefault="00B80EE0" w:rsidP="00B80EE0">
      <w:pPr>
        <w:pStyle w:val="ENDS-Nunito"/>
        <w:rPr>
          <w:lang w:val="es-ES"/>
        </w:rPr>
      </w:pPr>
      <w:r w:rsidRPr="00B80EE0">
        <w:rPr>
          <w:rStyle w:val="IntenseReference"/>
          <w:lang w:val="es-ES"/>
        </w:rPr>
        <w:t>Definición</w:t>
      </w:r>
      <w:r w:rsidRPr="00B80EE0">
        <w:rPr>
          <w:i/>
          <w:iCs/>
          <w:lang w:val="es-ES"/>
        </w:rPr>
        <w:t>:</w:t>
      </w:r>
      <w:r w:rsidRPr="00B80EE0">
        <w:rPr>
          <w:lang w:val="es-ES"/>
        </w:rPr>
        <w:t xml:space="preserve"> </w:t>
      </w:r>
      <w:r w:rsidR="009644CA">
        <w:rPr>
          <w:lang w:val="es-ES"/>
        </w:rPr>
        <w:t>En este campo aparece una lista desplegable</w:t>
      </w:r>
      <w:r w:rsidR="001365E1">
        <w:rPr>
          <w:lang w:val="es-ES"/>
        </w:rPr>
        <w:t xml:space="preserve"> con diferentes opciones. Normalmente suele </w:t>
      </w:r>
      <w:r w:rsidR="00F80196">
        <w:rPr>
          <w:lang w:val="es-ES"/>
        </w:rPr>
        <w:t xml:space="preserve">ser una organización de investigación y </w:t>
      </w:r>
      <w:r w:rsidR="00BC3772">
        <w:rPr>
          <w:lang w:val="es-ES"/>
        </w:rPr>
        <w:t>académicas.</w:t>
      </w:r>
      <w:r w:rsidRPr="00B80EE0">
        <w:rPr>
          <w:lang w:val="es-ES"/>
        </w:rPr>
        <w:t> </w:t>
      </w:r>
    </w:p>
    <w:p w14:paraId="4FF9641D" w14:textId="77777777" w:rsidR="00B80EE0" w:rsidRPr="00B80EE0" w:rsidRDefault="00B80EE0" w:rsidP="00B80EE0">
      <w:pPr>
        <w:pStyle w:val="ENDS-Nunito"/>
        <w:rPr>
          <w:lang w:val="es-ES"/>
        </w:rPr>
      </w:pPr>
      <w:r w:rsidRPr="00B80EE0">
        <w:rPr>
          <w:b/>
          <w:bCs/>
          <w:lang w:val="es-ES"/>
        </w:rPr>
        <w:t>Página de contacto del editor</w:t>
      </w:r>
      <w:r w:rsidRPr="00B80EE0">
        <w:rPr>
          <w:lang w:val="es-ES"/>
        </w:rPr>
        <w:t> </w:t>
      </w:r>
    </w:p>
    <w:p w14:paraId="2D8294FD" w14:textId="3D7036C6" w:rsidR="00B80EE0" w:rsidRPr="00B80EE0" w:rsidRDefault="00BC3772" w:rsidP="00B80EE0">
      <w:pPr>
        <w:pStyle w:val="ENDS-Nunito"/>
        <w:rPr>
          <w:lang w:val="es-ES"/>
        </w:rPr>
      </w:pPr>
      <w:r w:rsidRPr="00FF7B1A">
        <w:rPr>
          <w:rStyle w:val="IntenseReference"/>
        </w:rPr>
        <w:t>Definición</w:t>
      </w:r>
      <w:r w:rsidRPr="008E03DF">
        <w:rPr>
          <w:i/>
          <w:iCs/>
          <w:lang w:val="es-ES"/>
        </w:rPr>
        <w:t>:</w:t>
      </w:r>
      <w:r>
        <w:rPr>
          <w:lang w:val="es-ES"/>
        </w:rPr>
        <w:t xml:space="preserve"> Se refiere a la página web de la organización</w:t>
      </w:r>
      <w:r w:rsidR="008E03DF">
        <w:rPr>
          <w:lang w:val="es-ES"/>
        </w:rPr>
        <w:t>.</w:t>
      </w:r>
    </w:p>
    <w:p w14:paraId="059A6955" w14:textId="77777777" w:rsidR="00B80EE0" w:rsidRPr="00B80EE0" w:rsidRDefault="00B80EE0" w:rsidP="00B80EE0">
      <w:pPr>
        <w:pStyle w:val="ENDS-Nunito"/>
        <w:rPr>
          <w:lang w:val="es-ES"/>
        </w:rPr>
      </w:pPr>
      <w:r w:rsidRPr="00B80EE0">
        <w:rPr>
          <w:b/>
          <w:bCs/>
          <w:lang w:val="es-ES"/>
        </w:rPr>
        <w:t>Correo electrónico del editor</w:t>
      </w:r>
      <w:r w:rsidRPr="00B80EE0">
        <w:rPr>
          <w:lang w:val="es-ES"/>
        </w:rPr>
        <w:t> </w:t>
      </w:r>
    </w:p>
    <w:p w14:paraId="0FC796EE" w14:textId="3F5D7121" w:rsidR="00B80EE0" w:rsidRPr="00B80EE0" w:rsidRDefault="008E03DF" w:rsidP="00B80EE0">
      <w:pPr>
        <w:pStyle w:val="ENDS-Nunito"/>
        <w:rPr>
          <w:lang w:val="es-ES"/>
        </w:rPr>
      </w:pPr>
      <w:r w:rsidRPr="00FF7B1A">
        <w:rPr>
          <w:rStyle w:val="IntenseReference"/>
        </w:rPr>
        <w:t>Definición</w:t>
      </w:r>
      <w:r>
        <w:rPr>
          <w:lang w:val="es-ES"/>
        </w:rPr>
        <w:t>: Corresponde a</w:t>
      </w:r>
      <w:r w:rsidR="00493DC6">
        <w:rPr>
          <w:lang w:val="es-ES"/>
        </w:rPr>
        <w:t>l correo electrónico</w:t>
      </w:r>
      <w:r w:rsidR="003A7612">
        <w:rPr>
          <w:lang w:val="es-ES"/>
        </w:rPr>
        <w:t xml:space="preserve"> de la organización que ha publicado los datos.</w:t>
      </w:r>
    </w:p>
    <w:p w14:paraId="76F5F303" w14:textId="77777777" w:rsidR="00B80EE0" w:rsidRPr="00B80EE0" w:rsidRDefault="00B80EE0" w:rsidP="00B80EE0">
      <w:pPr>
        <w:pStyle w:val="ENDS-Nunito"/>
        <w:rPr>
          <w:lang w:val="es-ES"/>
        </w:rPr>
      </w:pPr>
      <w:r w:rsidRPr="00B80EE0">
        <w:rPr>
          <w:b/>
          <w:bCs/>
          <w:lang w:val="es-ES"/>
        </w:rPr>
        <w:t>Teléfono del editor</w:t>
      </w:r>
      <w:r w:rsidRPr="00B80EE0">
        <w:rPr>
          <w:lang w:val="es-ES"/>
        </w:rPr>
        <w:t> </w:t>
      </w:r>
    </w:p>
    <w:p w14:paraId="17C833E7" w14:textId="0A47A83E" w:rsidR="00177AD5" w:rsidRPr="00B80EE0" w:rsidRDefault="003A7612" w:rsidP="00B80EE0">
      <w:pPr>
        <w:pStyle w:val="ENDS-Nunito"/>
        <w:rPr>
          <w:lang w:val="es-ES"/>
        </w:rPr>
      </w:pPr>
      <w:r w:rsidRPr="00FF7B1A">
        <w:rPr>
          <w:rStyle w:val="IntenseReference"/>
        </w:rPr>
        <w:t>Definición</w:t>
      </w:r>
      <w:r w:rsidRPr="003A7612">
        <w:rPr>
          <w:i/>
          <w:iCs/>
          <w:lang w:val="es-ES"/>
        </w:rPr>
        <w:t>:</w:t>
      </w:r>
      <w:r>
        <w:rPr>
          <w:lang w:val="es-ES"/>
        </w:rPr>
        <w:t xml:space="preserve"> Corresponde al teléfono de la organización del editor.</w:t>
      </w:r>
    </w:p>
    <w:p w14:paraId="3B74457B" w14:textId="77777777" w:rsidR="00B80EE0" w:rsidRPr="00B80EE0" w:rsidRDefault="00B80EE0" w:rsidP="00B80EE0">
      <w:pPr>
        <w:pStyle w:val="ENDS-Nunito"/>
        <w:rPr>
          <w:lang w:val="es-ES"/>
        </w:rPr>
      </w:pPr>
      <w:r w:rsidRPr="00B80EE0">
        <w:rPr>
          <w:b/>
          <w:bCs/>
          <w:lang w:val="es-ES"/>
        </w:rPr>
        <w:t>Horario de apertura</w:t>
      </w:r>
      <w:r w:rsidRPr="00B80EE0">
        <w:rPr>
          <w:lang w:val="es-ES"/>
        </w:rPr>
        <w:t> </w:t>
      </w:r>
    </w:p>
    <w:p w14:paraId="769A5F10" w14:textId="77777777" w:rsidR="00B80EE0" w:rsidRPr="00B80EE0" w:rsidRDefault="00B80EE0" w:rsidP="00B80EE0">
      <w:pPr>
        <w:pStyle w:val="ENDS-Nunito"/>
        <w:rPr>
          <w:lang w:val="es-ES"/>
        </w:rPr>
      </w:pPr>
      <w:r w:rsidRPr="00B80EE0">
        <w:rPr>
          <w:u w:val="single"/>
          <w:lang w:val="es-ES"/>
        </w:rPr>
        <w:t>Descripción</w:t>
      </w:r>
      <w:r w:rsidRPr="00B80EE0">
        <w:rPr>
          <w:lang w:val="es-ES"/>
        </w:rPr>
        <w:t> </w:t>
      </w:r>
    </w:p>
    <w:p w14:paraId="1B3DF1C9" w14:textId="749001DA" w:rsidR="00B80EE0" w:rsidRPr="00B80EE0" w:rsidRDefault="00B80EE0" w:rsidP="00B80EE0">
      <w:pPr>
        <w:pStyle w:val="ENDS-Nunito"/>
        <w:rPr>
          <w:lang w:val="es-ES"/>
        </w:rPr>
      </w:pPr>
      <w:r w:rsidRPr="00B80EE0">
        <w:rPr>
          <w:rStyle w:val="IntenseReference"/>
          <w:lang w:val="es-ES"/>
        </w:rPr>
        <w:t>Definición</w:t>
      </w:r>
      <w:r w:rsidRPr="00B80EE0">
        <w:rPr>
          <w:i/>
          <w:iCs/>
          <w:lang w:val="es-ES"/>
        </w:rPr>
        <w:t>:</w:t>
      </w:r>
      <w:r w:rsidRPr="00B80EE0">
        <w:rPr>
          <w:lang w:val="es-ES"/>
        </w:rPr>
        <w:t> </w:t>
      </w:r>
      <w:r w:rsidR="003A7612">
        <w:rPr>
          <w:lang w:val="es-ES"/>
        </w:rPr>
        <w:t>Corresponde al horario habitual que suele tener la organización.</w:t>
      </w:r>
      <w:r w:rsidRPr="00B80EE0">
        <w:rPr>
          <w:lang w:val="es-ES"/>
        </w:rPr>
        <w:t> </w:t>
      </w:r>
    </w:p>
    <w:p w14:paraId="327160FF" w14:textId="77777777" w:rsidR="00B80EE0" w:rsidRPr="00B80EE0" w:rsidRDefault="00B80EE0" w:rsidP="00B80EE0">
      <w:pPr>
        <w:pStyle w:val="ENDS-Nunito"/>
        <w:rPr>
          <w:lang w:val="es-ES"/>
        </w:rPr>
      </w:pPr>
      <w:r w:rsidRPr="00B80EE0">
        <w:rPr>
          <w:u w:val="single"/>
          <w:lang w:val="es-ES"/>
        </w:rPr>
        <w:t>Frecuencia</w:t>
      </w:r>
      <w:r w:rsidRPr="00B80EE0">
        <w:rPr>
          <w:lang w:val="es-ES"/>
        </w:rPr>
        <w:t> </w:t>
      </w:r>
    </w:p>
    <w:p w14:paraId="42A2DA39" w14:textId="1FF79D81" w:rsidR="00B80EE0" w:rsidRPr="00B80EE0" w:rsidRDefault="003A7612" w:rsidP="00B80EE0">
      <w:pPr>
        <w:pStyle w:val="ENDS-Nunito"/>
        <w:rPr>
          <w:lang w:val="es-ES"/>
        </w:rPr>
      </w:pPr>
      <w:r>
        <w:rPr>
          <w:lang w:val="es-ES"/>
        </w:rPr>
        <w:t>Por ejemplo: Suele ser diaria la frecuencia ya que no cambian los horarios normalmente.</w:t>
      </w:r>
      <w:r w:rsidR="00B80EE0" w:rsidRPr="00B80EE0">
        <w:rPr>
          <w:lang w:val="es-ES"/>
        </w:rPr>
        <w:t> </w:t>
      </w:r>
    </w:p>
    <w:p w14:paraId="7C9A9066" w14:textId="77777777" w:rsidR="00B80EE0" w:rsidRPr="00B80EE0" w:rsidRDefault="00B80EE0" w:rsidP="00B80EE0">
      <w:pPr>
        <w:pStyle w:val="ENDS-Nunito"/>
        <w:rPr>
          <w:lang w:val="es-ES"/>
        </w:rPr>
      </w:pPr>
      <w:r w:rsidRPr="00B80EE0">
        <w:rPr>
          <w:lang w:val="es-ES"/>
        </w:rPr>
        <w:lastRenderedPageBreak/>
        <w:t> </w:t>
      </w:r>
    </w:p>
    <w:p w14:paraId="50A29523" w14:textId="77777777" w:rsidR="00B80EE0" w:rsidRPr="00B80EE0" w:rsidRDefault="00B80EE0" w:rsidP="00B80EE0">
      <w:pPr>
        <w:pStyle w:val="ENDS-Nunito"/>
        <w:rPr>
          <w:lang w:val="es-ES"/>
        </w:rPr>
      </w:pPr>
      <w:r w:rsidRPr="00B80EE0">
        <w:rPr>
          <w:b/>
          <w:bCs/>
          <w:lang w:val="es-ES"/>
        </w:rPr>
        <w:t>Horas especiales de apertura</w:t>
      </w:r>
      <w:r w:rsidRPr="00B80EE0">
        <w:rPr>
          <w:lang w:val="es-ES"/>
        </w:rPr>
        <w:t> </w:t>
      </w:r>
    </w:p>
    <w:p w14:paraId="084031C4" w14:textId="77777777" w:rsidR="00B80EE0" w:rsidRPr="00B80EE0" w:rsidRDefault="00B80EE0" w:rsidP="00B80EE0">
      <w:pPr>
        <w:pStyle w:val="ENDS-Nunito"/>
        <w:rPr>
          <w:lang w:val="es-ES"/>
        </w:rPr>
      </w:pPr>
      <w:r w:rsidRPr="00B80EE0">
        <w:rPr>
          <w:u w:val="single"/>
          <w:lang w:val="es-ES"/>
        </w:rPr>
        <w:t>Descripción</w:t>
      </w:r>
      <w:r w:rsidRPr="00B80EE0">
        <w:rPr>
          <w:lang w:val="es-ES"/>
        </w:rPr>
        <w:t> </w:t>
      </w:r>
    </w:p>
    <w:p w14:paraId="21C1DBB6" w14:textId="57BD2B0C" w:rsidR="00B80EE0" w:rsidRPr="00B80EE0" w:rsidRDefault="00B80EE0" w:rsidP="00B80EE0">
      <w:pPr>
        <w:pStyle w:val="ENDS-Nunito"/>
        <w:rPr>
          <w:lang w:val="es-ES"/>
        </w:rPr>
      </w:pPr>
      <w:r w:rsidRPr="00B80EE0">
        <w:rPr>
          <w:rStyle w:val="IntenseReference"/>
          <w:lang w:val="es-ES"/>
        </w:rPr>
        <w:t>Definición</w:t>
      </w:r>
      <w:r w:rsidRPr="00B80EE0">
        <w:rPr>
          <w:lang w:val="es-ES"/>
        </w:rPr>
        <w:t xml:space="preserve">: </w:t>
      </w:r>
      <w:r w:rsidR="003A7612">
        <w:rPr>
          <w:lang w:val="es-ES"/>
        </w:rPr>
        <w:t>Corresponde al horario</w:t>
      </w:r>
      <w:r w:rsidR="00A50E8D">
        <w:rPr>
          <w:lang w:val="es-ES"/>
        </w:rPr>
        <w:t xml:space="preserve"> que cierra la organización del editor.</w:t>
      </w:r>
      <w:r w:rsidRPr="00B80EE0">
        <w:rPr>
          <w:lang w:val="es-ES"/>
        </w:rPr>
        <w:t> </w:t>
      </w:r>
    </w:p>
    <w:p w14:paraId="25168EBD" w14:textId="4C90E45B" w:rsidR="00B80EE0" w:rsidRPr="00B80EE0" w:rsidRDefault="00B80EE0" w:rsidP="00B80EE0">
      <w:pPr>
        <w:pStyle w:val="ENDS-Nunito"/>
        <w:rPr>
          <w:lang w:val="es-ES"/>
        </w:rPr>
      </w:pPr>
      <w:r w:rsidRPr="00B80EE0">
        <w:rPr>
          <w:lang w:val="es-ES"/>
        </w:rPr>
        <w:t xml:space="preserve">Ejemplo: </w:t>
      </w:r>
      <w:r w:rsidR="003A7612">
        <w:rPr>
          <w:lang w:val="es-ES"/>
        </w:rPr>
        <w:t>Festivos nacionales y regionales.</w:t>
      </w:r>
    </w:p>
    <w:p w14:paraId="6D6EB649" w14:textId="77777777" w:rsidR="00B80EE0" w:rsidRPr="00B80EE0" w:rsidRDefault="00B80EE0" w:rsidP="00B80EE0">
      <w:pPr>
        <w:pStyle w:val="ENDS-Nunito"/>
        <w:rPr>
          <w:lang w:val="es-ES"/>
        </w:rPr>
      </w:pPr>
      <w:r w:rsidRPr="00B80EE0">
        <w:rPr>
          <w:u w:val="single"/>
          <w:lang w:val="es-ES"/>
        </w:rPr>
        <w:t>Frecuencia</w:t>
      </w:r>
      <w:r w:rsidRPr="00B80EE0">
        <w:rPr>
          <w:lang w:val="es-ES"/>
        </w:rPr>
        <w:t> </w:t>
      </w:r>
    </w:p>
    <w:p w14:paraId="4B53EF40" w14:textId="73FB5A5A" w:rsidR="00B80EE0" w:rsidRPr="00B80EE0" w:rsidRDefault="00F23524" w:rsidP="00B80EE0">
      <w:pPr>
        <w:pStyle w:val="ENDS-Nunito"/>
        <w:rPr>
          <w:lang w:val="es-ES"/>
        </w:rPr>
      </w:pPr>
      <w:r>
        <w:rPr>
          <w:lang w:val="es-ES"/>
        </w:rPr>
        <w:t>Anual</w:t>
      </w:r>
    </w:p>
    <w:p w14:paraId="6E0E5745" w14:textId="77777777" w:rsidR="00B80EE0" w:rsidRPr="00B80EE0" w:rsidRDefault="00B80EE0" w:rsidP="00B80EE0">
      <w:pPr>
        <w:pStyle w:val="ENDS-Nunito"/>
        <w:rPr>
          <w:lang w:val="es-ES"/>
        </w:rPr>
      </w:pPr>
      <w:r w:rsidRPr="00B80EE0">
        <w:rPr>
          <w:lang w:val="es-ES"/>
        </w:rPr>
        <w:t> </w:t>
      </w:r>
    </w:p>
    <w:p w14:paraId="3736D6EC" w14:textId="77777777" w:rsidR="00B80EE0" w:rsidRPr="00B80EE0" w:rsidRDefault="00B80EE0" w:rsidP="00B80EE0">
      <w:pPr>
        <w:pStyle w:val="ENDS-Nunito"/>
        <w:rPr>
          <w:lang w:val="es-ES"/>
        </w:rPr>
      </w:pPr>
      <w:r w:rsidRPr="00B80EE0">
        <w:rPr>
          <w:b/>
          <w:bCs/>
          <w:lang w:val="es-ES"/>
        </w:rPr>
        <w:t>Notas para el editor</w:t>
      </w:r>
      <w:r w:rsidRPr="00B80EE0">
        <w:rPr>
          <w:lang w:val="es-ES"/>
        </w:rPr>
        <w:t> </w:t>
      </w:r>
    </w:p>
    <w:p w14:paraId="5CA5A32E" w14:textId="77777777" w:rsidR="00555CB6" w:rsidRPr="00555CB6" w:rsidRDefault="00B80EE0" w:rsidP="00555CB6">
      <w:pPr>
        <w:pStyle w:val="ENDS-Nunito"/>
        <w:rPr>
          <w:lang w:val="es-ES"/>
        </w:rPr>
      </w:pPr>
      <w:r w:rsidRPr="00B80EE0">
        <w:rPr>
          <w:rStyle w:val="IntenseReference"/>
          <w:lang w:val="es-ES"/>
        </w:rPr>
        <w:t>Definición</w:t>
      </w:r>
      <w:r w:rsidRPr="00B80EE0">
        <w:rPr>
          <w:lang w:val="es-ES"/>
        </w:rPr>
        <w:t xml:space="preserve">: </w:t>
      </w:r>
      <w:r w:rsidR="00555CB6" w:rsidRPr="00555CB6">
        <w:rPr>
          <w:lang w:val="es-ES"/>
        </w:rPr>
        <w:t>Comentarios adicionales del editor.</w:t>
      </w:r>
    </w:p>
    <w:p w14:paraId="20F17BB3" w14:textId="77777777" w:rsidR="00B80EE0" w:rsidRPr="00B80EE0" w:rsidRDefault="00B80EE0" w:rsidP="00B80EE0">
      <w:pPr>
        <w:pStyle w:val="ENDS-Nunito"/>
        <w:rPr>
          <w:lang w:val="es-ES"/>
        </w:rPr>
      </w:pPr>
      <w:r w:rsidRPr="00B80EE0">
        <w:rPr>
          <w:lang w:val="es-ES"/>
        </w:rPr>
        <w:t>Ejemplo: El editor es responsable de la revisión, normalización y publicación de los metadatos del conjunto de datos en el catálogo, garantizando su calidad, coherencia semántica y cumplimiento con los estándares DCAT-AP y HealthDCAT-AP. Asimismo, gestiona las actualizaciones y modificaciones posteriores del registro. </w:t>
      </w:r>
    </w:p>
    <w:p w14:paraId="6B2358B8" w14:textId="77777777" w:rsidR="00B80EE0" w:rsidRPr="00B80EE0" w:rsidRDefault="00B80EE0" w:rsidP="00B80EE0">
      <w:pPr>
        <w:pStyle w:val="ENDS-Nunito"/>
        <w:rPr>
          <w:lang w:val="es-ES"/>
        </w:rPr>
      </w:pPr>
      <w:r w:rsidRPr="00B80EE0">
        <w:rPr>
          <w:lang w:val="es-ES"/>
        </w:rPr>
        <w:t> </w:t>
      </w:r>
    </w:p>
    <w:p w14:paraId="460F6AC0" w14:textId="77777777" w:rsidR="00B80EE0" w:rsidRPr="00B80EE0" w:rsidRDefault="00B80EE0" w:rsidP="00B80EE0">
      <w:pPr>
        <w:pStyle w:val="ENDS-Nunito"/>
        <w:rPr>
          <w:lang w:val="es-ES"/>
        </w:rPr>
      </w:pPr>
      <w:r w:rsidRPr="00B80EE0">
        <w:rPr>
          <w:b/>
          <w:bCs/>
          <w:lang w:val="es-ES"/>
        </w:rPr>
        <w:t>Titular de los datos sanitarios</w:t>
      </w:r>
      <w:r w:rsidRPr="00B80EE0">
        <w:rPr>
          <w:lang w:val="es-ES"/>
        </w:rPr>
        <w:t> </w:t>
      </w:r>
    </w:p>
    <w:p w14:paraId="23184E6C" w14:textId="3D1D2C8A" w:rsidR="00B80EE0" w:rsidRPr="00B80EE0" w:rsidRDefault="00B80EE0" w:rsidP="00B80EE0">
      <w:pPr>
        <w:pStyle w:val="ENDS-Nunito"/>
        <w:rPr>
          <w:lang w:val="es-ES"/>
        </w:rPr>
      </w:pPr>
      <w:r w:rsidRPr="00B80EE0">
        <w:rPr>
          <w:rStyle w:val="IntenseReference"/>
          <w:lang w:val="es-ES"/>
        </w:rPr>
        <w:t>Definición</w:t>
      </w:r>
      <w:r w:rsidRPr="00B80EE0">
        <w:rPr>
          <w:lang w:val="es-ES"/>
        </w:rPr>
        <w:t>: </w:t>
      </w:r>
      <w:r w:rsidR="00555CB6" w:rsidRPr="00555CB6">
        <w:rPr>
          <w:lang w:val="es-ES"/>
        </w:rPr>
        <w:t>Organización que posee la responsabilidad jurídica y la custodia oficial del conjunto de datos sanitarios.</w:t>
      </w:r>
      <w:r w:rsidRPr="00B80EE0">
        <w:rPr>
          <w:lang w:val="es-ES"/>
        </w:rPr>
        <w:t> </w:t>
      </w:r>
    </w:p>
    <w:p w14:paraId="76854B70" w14:textId="77777777" w:rsidR="00B80EE0" w:rsidRPr="00B80EE0" w:rsidRDefault="00B80EE0" w:rsidP="00B80EE0">
      <w:pPr>
        <w:pStyle w:val="ENDS-Nunito"/>
        <w:rPr>
          <w:lang w:val="es-ES"/>
        </w:rPr>
      </w:pPr>
      <w:r w:rsidRPr="00B80EE0">
        <w:rPr>
          <w:b/>
          <w:bCs/>
          <w:lang w:val="es-ES"/>
        </w:rPr>
        <w:t>Nombre del titular</w:t>
      </w:r>
      <w:r w:rsidRPr="00B80EE0">
        <w:rPr>
          <w:lang w:val="es-ES"/>
        </w:rPr>
        <w:t> </w:t>
      </w:r>
    </w:p>
    <w:p w14:paraId="399DD9EC" w14:textId="51662164" w:rsidR="00B80EE0" w:rsidRPr="00B80EE0" w:rsidRDefault="00555CB6" w:rsidP="00B80EE0">
      <w:pPr>
        <w:pStyle w:val="ENDS-Nunito"/>
        <w:rPr>
          <w:lang w:val="es-ES"/>
        </w:rPr>
      </w:pPr>
      <w:r>
        <w:rPr>
          <w:lang w:val="es-ES"/>
        </w:rPr>
        <w:t>Ejemplo: CBMSO</w:t>
      </w:r>
      <w:r w:rsidR="00B80EE0" w:rsidRPr="00B80EE0">
        <w:rPr>
          <w:lang w:val="es-ES"/>
        </w:rPr>
        <w:t xml:space="preserve"> es el organismo que responde jurídicamente y custodia oficial del conjunto de datos sanitarios</w:t>
      </w:r>
      <w:r>
        <w:rPr>
          <w:lang w:val="es-ES"/>
        </w:rPr>
        <w:t xml:space="preserve"> de algunos conjuntos de datos</w:t>
      </w:r>
      <w:r w:rsidR="00B80EE0" w:rsidRPr="00B80EE0">
        <w:rPr>
          <w:lang w:val="es-ES"/>
        </w:rPr>
        <w:t>. </w:t>
      </w:r>
    </w:p>
    <w:p w14:paraId="77BE0766" w14:textId="77777777" w:rsidR="00B80EE0" w:rsidRPr="00B80EE0" w:rsidRDefault="00B80EE0" w:rsidP="00B80EE0">
      <w:pPr>
        <w:pStyle w:val="ENDS-Nunito"/>
        <w:rPr>
          <w:lang w:val="es-ES"/>
        </w:rPr>
      </w:pPr>
      <w:r w:rsidRPr="00B80EE0">
        <w:rPr>
          <w:b/>
          <w:bCs/>
          <w:lang w:val="es-ES"/>
        </w:rPr>
        <w:t>Tipo de titular</w:t>
      </w:r>
      <w:r w:rsidRPr="00B80EE0">
        <w:rPr>
          <w:lang w:val="es-ES"/>
        </w:rPr>
        <w:t> </w:t>
      </w:r>
    </w:p>
    <w:p w14:paraId="310768EA" w14:textId="1D3FCB6E" w:rsidR="00B80EE0" w:rsidRPr="00B80EE0" w:rsidRDefault="0039797B" w:rsidP="00B80EE0">
      <w:pPr>
        <w:pStyle w:val="ENDS-Nunito"/>
        <w:rPr>
          <w:lang w:val="es-ES"/>
        </w:rPr>
      </w:pPr>
      <w:r w:rsidRPr="0039797B">
        <w:rPr>
          <w:lang w:val="es-ES"/>
        </w:rPr>
        <w:t>Entidades gubernamentales, no gubernamentales, universidades, etc.</w:t>
      </w:r>
      <w:r w:rsidR="00B80EE0" w:rsidRPr="00B80EE0">
        <w:rPr>
          <w:lang w:val="es-ES"/>
        </w:rPr>
        <w:t> </w:t>
      </w:r>
    </w:p>
    <w:p w14:paraId="0450945B" w14:textId="77777777" w:rsidR="00B80EE0" w:rsidRPr="00B80EE0" w:rsidRDefault="00B80EE0" w:rsidP="00B80EE0">
      <w:pPr>
        <w:pStyle w:val="ENDS-Nunito"/>
        <w:rPr>
          <w:lang w:val="es-ES"/>
        </w:rPr>
      </w:pPr>
      <w:r w:rsidRPr="00B80EE0">
        <w:rPr>
          <w:b/>
          <w:bCs/>
          <w:u w:val="single"/>
          <w:lang w:val="es-ES"/>
        </w:rPr>
        <w:t>Punto de contacto del titular de los datos sanitarios</w:t>
      </w:r>
      <w:r w:rsidRPr="00B80EE0">
        <w:rPr>
          <w:lang w:val="es-ES"/>
        </w:rPr>
        <w:t> </w:t>
      </w:r>
    </w:p>
    <w:p w14:paraId="22581524" w14:textId="77777777" w:rsidR="00B80EE0" w:rsidRPr="00B80EE0" w:rsidRDefault="00B80EE0" w:rsidP="00B80EE0">
      <w:pPr>
        <w:pStyle w:val="ENDS-Nunito"/>
        <w:rPr>
          <w:lang w:val="es-ES"/>
        </w:rPr>
      </w:pPr>
      <w:r w:rsidRPr="00B80EE0">
        <w:rPr>
          <w:b/>
          <w:bCs/>
          <w:lang w:val="es-ES"/>
        </w:rPr>
        <w:t>Página de contacto del editor</w:t>
      </w:r>
      <w:r w:rsidRPr="00B80EE0">
        <w:rPr>
          <w:lang w:val="es-ES"/>
        </w:rPr>
        <w:t> </w:t>
      </w:r>
    </w:p>
    <w:p w14:paraId="282FD4C1" w14:textId="77777777" w:rsidR="00B80EE0" w:rsidRPr="00B80EE0" w:rsidRDefault="00B80EE0" w:rsidP="00B80EE0">
      <w:pPr>
        <w:pStyle w:val="ENDS-Nunito"/>
        <w:rPr>
          <w:lang w:val="es-ES"/>
        </w:rPr>
      </w:pPr>
      <w:r w:rsidRPr="00B80EE0">
        <w:rPr>
          <w:lang w:val="es-ES"/>
        </w:rPr>
        <w:t>La página web de quien se encarga jurídicamente de los datos </w:t>
      </w:r>
    </w:p>
    <w:p w14:paraId="4E01BF50" w14:textId="77777777" w:rsidR="00B80EE0" w:rsidRPr="00B80EE0" w:rsidRDefault="00B80EE0" w:rsidP="00B80EE0">
      <w:pPr>
        <w:pStyle w:val="ENDS-Nunito"/>
        <w:rPr>
          <w:lang w:val="es-ES"/>
        </w:rPr>
      </w:pPr>
      <w:r w:rsidRPr="00B80EE0">
        <w:rPr>
          <w:b/>
          <w:bCs/>
          <w:lang w:val="es-ES"/>
        </w:rPr>
        <w:t>Correo electrónico del editor</w:t>
      </w:r>
      <w:r w:rsidRPr="00B80EE0">
        <w:rPr>
          <w:lang w:val="es-ES"/>
        </w:rPr>
        <w:t> </w:t>
      </w:r>
    </w:p>
    <w:p w14:paraId="341539AE" w14:textId="4A4952AE" w:rsidR="00B80EE0" w:rsidRPr="00B80EE0" w:rsidRDefault="00B80EE0" w:rsidP="00B80EE0">
      <w:pPr>
        <w:pStyle w:val="ENDS-Nunito"/>
        <w:rPr>
          <w:lang w:val="es-ES"/>
        </w:rPr>
      </w:pPr>
      <w:r w:rsidRPr="00B80EE0">
        <w:rPr>
          <w:lang w:val="es-ES"/>
        </w:rPr>
        <w:t xml:space="preserve">El correo de </w:t>
      </w:r>
      <w:r w:rsidR="0039797B">
        <w:rPr>
          <w:lang w:val="es-ES"/>
        </w:rPr>
        <w:t>la entidad del titular de los datos.</w:t>
      </w:r>
    </w:p>
    <w:p w14:paraId="2D5284FB" w14:textId="77777777" w:rsidR="00B80EE0" w:rsidRPr="00B80EE0" w:rsidRDefault="00B80EE0" w:rsidP="00B80EE0">
      <w:pPr>
        <w:pStyle w:val="ENDS-Nunito"/>
        <w:rPr>
          <w:lang w:val="es-ES"/>
        </w:rPr>
      </w:pPr>
      <w:r w:rsidRPr="00B80EE0">
        <w:rPr>
          <w:b/>
          <w:bCs/>
          <w:lang w:val="es-ES"/>
        </w:rPr>
        <w:lastRenderedPageBreak/>
        <w:t>Teléfono del editor</w:t>
      </w:r>
      <w:r w:rsidRPr="00B80EE0">
        <w:rPr>
          <w:lang w:val="es-ES"/>
        </w:rPr>
        <w:t> </w:t>
      </w:r>
    </w:p>
    <w:p w14:paraId="51C45092" w14:textId="6D2460F4" w:rsidR="00B80EE0" w:rsidRPr="00B80EE0" w:rsidRDefault="0039797B" w:rsidP="00B80EE0">
      <w:pPr>
        <w:pStyle w:val="ENDS-Nunito"/>
        <w:rPr>
          <w:lang w:val="es-ES"/>
        </w:rPr>
      </w:pPr>
      <w:r>
        <w:rPr>
          <w:lang w:val="es-ES"/>
        </w:rPr>
        <w:t>Número de contacto del titular de los datos si existe.</w:t>
      </w:r>
    </w:p>
    <w:p w14:paraId="7353E480" w14:textId="77777777" w:rsidR="00B80EE0" w:rsidRPr="00B80EE0" w:rsidRDefault="00B80EE0" w:rsidP="00B80EE0">
      <w:pPr>
        <w:pStyle w:val="ENDS-Nunito"/>
        <w:rPr>
          <w:lang w:val="es-ES"/>
        </w:rPr>
      </w:pPr>
      <w:r w:rsidRPr="00B80EE0">
        <w:rPr>
          <w:lang w:val="es-ES"/>
        </w:rPr>
        <w:t> </w:t>
      </w:r>
    </w:p>
    <w:p w14:paraId="7471FF2E" w14:textId="77777777" w:rsidR="00B80EE0" w:rsidRPr="00B80EE0" w:rsidRDefault="00B80EE0" w:rsidP="00B80EE0">
      <w:pPr>
        <w:pStyle w:val="ENDS-Nunito"/>
        <w:rPr>
          <w:lang w:val="es-ES"/>
        </w:rPr>
      </w:pPr>
      <w:r w:rsidRPr="00B80EE0">
        <w:rPr>
          <w:b/>
          <w:bCs/>
          <w:u w:val="single"/>
          <w:lang w:val="es-ES"/>
        </w:rPr>
        <w:t>Horario de apertura</w:t>
      </w:r>
      <w:r w:rsidRPr="00B80EE0">
        <w:rPr>
          <w:lang w:val="es-ES"/>
        </w:rPr>
        <w:t> </w:t>
      </w:r>
    </w:p>
    <w:p w14:paraId="54576B24" w14:textId="77777777" w:rsidR="00B80EE0" w:rsidRPr="00B80EE0" w:rsidRDefault="00B80EE0" w:rsidP="00B80EE0">
      <w:pPr>
        <w:pStyle w:val="ENDS-Nunito"/>
        <w:rPr>
          <w:lang w:val="es-ES"/>
        </w:rPr>
      </w:pPr>
      <w:r w:rsidRPr="00B80EE0">
        <w:rPr>
          <w:b/>
          <w:bCs/>
          <w:lang w:val="es-ES"/>
        </w:rPr>
        <w:t>Descripción</w:t>
      </w:r>
      <w:r w:rsidRPr="00B80EE0">
        <w:rPr>
          <w:lang w:val="es-ES"/>
        </w:rPr>
        <w:t> </w:t>
      </w:r>
    </w:p>
    <w:p w14:paraId="38B61F6B" w14:textId="6C1B36F0" w:rsidR="00B80EE0" w:rsidRPr="00B80EE0" w:rsidRDefault="00B80EE0" w:rsidP="00B80EE0">
      <w:pPr>
        <w:pStyle w:val="ENDS-Nunito"/>
        <w:rPr>
          <w:lang w:val="es-ES"/>
        </w:rPr>
      </w:pPr>
      <w:r w:rsidRPr="00B80EE0">
        <w:rPr>
          <w:rStyle w:val="IntenseReference"/>
          <w:lang w:val="es-ES"/>
        </w:rPr>
        <w:t>Definición</w:t>
      </w:r>
      <w:r w:rsidRPr="00B80EE0">
        <w:rPr>
          <w:lang w:val="es-ES"/>
        </w:rPr>
        <w:t xml:space="preserve">: </w:t>
      </w:r>
      <w:r w:rsidR="00AE6F07" w:rsidRPr="00AE6F07">
        <w:rPr>
          <w:lang w:val="es-ES"/>
        </w:rPr>
        <w:t xml:space="preserve">Horario laboral del </w:t>
      </w:r>
      <w:r w:rsidR="0039797B">
        <w:rPr>
          <w:lang w:val="es-ES"/>
        </w:rPr>
        <w:t>titular.</w:t>
      </w:r>
    </w:p>
    <w:p w14:paraId="3DE00F75" w14:textId="77777777" w:rsidR="00B80EE0" w:rsidRPr="00B80EE0" w:rsidRDefault="00B80EE0" w:rsidP="00B80EE0">
      <w:pPr>
        <w:pStyle w:val="ENDS-Nunito"/>
        <w:rPr>
          <w:lang w:val="es-ES"/>
        </w:rPr>
      </w:pPr>
      <w:r w:rsidRPr="00B80EE0">
        <w:rPr>
          <w:b/>
          <w:bCs/>
          <w:lang w:val="es-ES"/>
        </w:rPr>
        <w:t>Frecuencia</w:t>
      </w:r>
      <w:r w:rsidRPr="00B80EE0">
        <w:rPr>
          <w:lang w:val="es-ES"/>
        </w:rPr>
        <w:t> </w:t>
      </w:r>
    </w:p>
    <w:p w14:paraId="27C2AD3F" w14:textId="7622B35B" w:rsidR="00B80EE0" w:rsidRPr="00B80EE0" w:rsidRDefault="00AC2F88" w:rsidP="00B80EE0">
      <w:pPr>
        <w:pStyle w:val="ENDS-Nunito"/>
        <w:rPr>
          <w:lang w:val="es-ES"/>
        </w:rPr>
      </w:pPr>
      <w:r w:rsidRPr="00AC2F88">
        <w:rPr>
          <w:lang w:val="es-ES"/>
        </w:rPr>
        <w:t>Periodicidad con la que se actualiza dicha información.</w:t>
      </w:r>
      <w:r w:rsidR="00B80EE0" w:rsidRPr="00B80EE0">
        <w:rPr>
          <w:lang w:val="es-ES"/>
        </w:rPr>
        <w:t> </w:t>
      </w:r>
    </w:p>
    <w:p w14:paraId="727D1BEE" w14:textId="77777777" w:rsidR="00B80EE0" w:rsidRPr="00B80EE0" w:rsidRDefault="00B80EE0" w:rsidP="00B80EE0">
      <w:pPr>
        <w:pStyle w:val="ENDS-Nunito"/>
        <w:rPr>
          <w:lang w:val="es-ES"/>
        </w:rPr>
      </w:pPr>
      <w:r w:rsidRPr="00B80EE0">
        <w:rPr>
          <w:b/>
          <w:bCs/>
          <w:u w:val="single"/>
          <w:lang w:val="es-ES"/>
        </w:rPr>
        <w:t>Horas especiales de apertura</w:t>
      </w:r>
      <w:r w:rsidRPr="00B80EE0">
        <w:rPr>
          <w:lang w:val="es-ES"/>
        </w:rPr>
        <w:t> </w:t>
      </w:r>
    </w:p>
    <w:p w14:paraId="44A575B1" w14:textId="77777777" w:rsidR="00B80EE0" w:rsidRPr="00B80EE0" w:rsidRDefault="00B80EE0" w:rsidP="00B80EE0">
      <w:pPr>
        <w:pStyle w:val="ENDS-Nunito"/>
        <w:rPr>
          <w:b/>
          <w:bCs/>
          <w:lang w:val="es-ES"/>
        </w:rPr>
      </w:pPr>
      <w:r w:rsidRPr="00B80EE0">
        <w:rPr>
          <w:b/>
          <w:bCs/>
          <w:lang w:val="es-ES"/>
        </w:rPr>
        <w:t>Descripción </w:t>
      </w:r>
    </w:p>
    <w:p w14:paraId="1AA0E770" w14:textId="3964E1E6" w:rsidR="00B80EE0" w:rsidRPr="00B80EE0" w:rsidRDefault="00B80EE0" w:rsidP="00B80EE0">
      <w:pPr>
        <w:pStyle w:val="ENDS-Nunito"/>
        <w:rPr>
          <w:lang w:val="es-ES"/>
        </w:rPr>
      </w:pPr>
      <w:r w:rsidRPr="00B80EE0">
        <w:rPr>
          <w:rStyle w:val="IntenseReference"/>
          <w:lang w:val="es-ES"/>
        </w:rPr>
        <w:t>Definición</w:t>
      </w:r>
      <w:r w:rsidRPr="00B80EE0">
        <w:rPr>
          <w:lang w:val="es-ES"/>
        </w:rPr>
        <w:t xml:space="preserve">: </w:t>
      </w:r>
      <w:r w:rsidR="00F23524" w:rsidRPr="00F23524">
        <w:rPr>
          <w:lang w:val="es-ES"/>
        </w:rPr>
        <w:t>Días u horas en los que el editor no está disponible.</w:t>
      </w:r>
    </w:p>
    <w:p w14:paraId="29DB68E3" w14:textId="63737F95" w:rsidR="00B80EE0" w:rsidRPr="00B80EE0" w:rsidRDefault="00B80EE0" w:rsidP="00B80EE0">
      <w:pPr>
        <w:pStyle w:val="ENDS-Nunito"/>
        <w:rPr>
          <w:lang w:val="es-ES"/>
        </w:rPr>
      </w:pPr>
      <w:r w:rsidRPr="00B80EE0">
        <w:rPr>
          <w:lang w:val="es-ES"/>
        </w:rPr>
        <w:t xml:space="preserve">Ejemplo: </w:t>
      </w:r>
      <w:r w:rsidR="00F23524">
        <w:rPr>
          <w:lang w:val="es-ES"/>
        </w:rPr>
        <w:t>Festivos nacionales y regionales</w:t>
      </w:r>
      <w:r w:rsidRPr="00B80EE0">
        <w:rPr>
          <w:lang w:val="es-ES"/>
        </w:rPr>
        <w:t>. </w:t>
      </w:r>
    </w:p>
    <w:p w14:paraId="6153A4F4" w14:textId="77777777" w:rsidR="00B80EE0" w:rsidRPr="00B80EE0" w:rsidRDefault="00B80EE0" w:rsidP="00B80EE0">
      <w:pPr>
        <w:pStyle w:val="ENDS-Nunito"/>
        <w:rPr>
          <w:b/>
          <w:bCs/>
          <w:lang w:val="es-ES"/>
        </w:rPr>
      </w:pPr>
      <w:r w:rsidRPr="00B80EE0">
        <w:rPr>
          <w:b/>
          <w:bCs/>
          <w:lang w:val="es-ES"/>
        </w:rPr>
        <w:t>Frecuencia </w:t>
      </w:r>
    </w:p>
    <w:p w14:paraId="60EC1255" w14:textId="5CF2769B" w:rsidR="00B80EE0" w:rsidRPr="00B80EE0" w:rsidRDefault="0039797B" w:rsidP="00B80EE0">
      <w:pPr>
        <w:pStyle w:val="ENDS-Nunito"/>
        <w:rPr>
          <w:lang w:val="es-ES"/>
        </w:rPr>
      </w:pPr>
      <w:r>
        <w:rPr>
          <w:lang w:val="es-ES"/>
        </w:rPr>
        <w:t>Normalmente anual.</w:t>
      </w:r>
    </w:p>
    <w:p w14:paraId="5B884415" w14:textId="77777777" w:rsidR="00B80EE0" w:rsidRPr="00B80EE0" w:rsidRDefault="00B80EE0" w:rsidP="00B80EE0">
      <w:pPr>
        <w:pStyle w:val="ENDS-Nunito"/>
        <w:rPr>
          <w:lang w:val="es-ES"/>
        </w:rPr>
      </w:pPr>
      <w:r w:rsidRPr="00B80EE0">
        <w:rPr>
          <w:lang w:val="es-ES"/>
        </w:rPr>
        <w:t> </w:t>
      </w:r>
    </w:p>
    <w:p w14:paraId="15A8C77A" w14:textId="77777777" w:rsidR="00B80EE0" w:rsidRPr="00B80EE0" w:rsidRDefault="00B80EE0" w:rsidP="00B80EE0">
      <w:pPr>
        <w:pStyle w:val="ENDS-Nunito"/>
        <w:rPr>
          <w:lang w:val="es-ES"/>
        </w:rPr>
      </w:pPr>
      <w:r w:rsidRPr="00B80EE0">
        <w:rPr>
          <w:b/>
          <w:bCs/>
          <w:lang w:val="es-ES"/>
        </w:rPr>
        <w:t>Sistema de codificación</w:t>
      </w:r>
      <w:r w:rsidRPr="00B80EE0">
        <w:rPr>
          <w:lang w:val="es-ES"/>
        </w:rPr>
        <w:t> </w:t>
      </w:r>
    </w:p>
    <w:p w14:paraId="06F951BD" w14:textId="1432317B" w:rsidR="00B80EE0" w:rsidRPr="00B80EE0" w:rsidRDefault="00B80EE0" w:rsidP="00B80EE0">
      <w:pPr>
        <w:pStyle w:val="ENDS-Nunito"/>
        <w:rPr>
          <w:lang w:val="es-ES"/>
        </w:rPr>
      </w:pPr>
      <w:r w:rsidRPr="00B80EE0">
        <w:rPr>
          <w:rStyle w:val="IntenseReference"/>
          <w:lang w:val="es-ES"/>
        </w:rPr>
        <w:t>Definición</w:t>
      </w:r>
      <w:r w:rsidRPr="00B80EE0">
        <w:rPr>
          <w:lang w:val="es-ES"/>
        </w:rPr>
        <w:t>: </w:t>
      </w:r>
      <w:r w:rsidR="00741026" w:rsidRPr="00741026">
        <w:rPr>
          <w:lang w:val="es-ES"/>
        </w:rPr>
        <w:t>Sistema estándar utilizado para codificar variables clínicas.</w:t>
      </w:r>
    </w:p>
    <w:p w14:paraId="0B2E2316" w14:textId="323D7810" w:rsidR="00B80EE0" w:rsidRPr="00B80EE0" w:rsidRDefault="00B80EE0" w:rsidP="00B80EE0">
      <w:pPr>
        <w:pStyle w:val="ENDS-Nunito"/>
        <w:rPr>
          <w:lang w:val="es-ES"/>
        </w:rPr>
      </w:pPr>
      <w:r w:rsidRPr="00B80EE0">
        <w:rPr>
          <w:lang w:val="es-ES"/>
        </w:rPr>
        <w:t>Por ejemplo: </w:t>
      </w:r>
      <w:r w:rsidR="005978C6" w:rsidRPr="005978C6">
        <w:rPr>
          <w:lang w:val="es-ES"/>
        </w:rPr>
        <w:t>Un diagnóstico como “Diabetes tipo 2” se codifica como “E11” según ICD-10.</w:t>
      </w:r>
      <w:r w:rsidRPr="00B80EE0">
        <w:rPr>
          <w:lang w:val="es-ES"/>
        </w:rPr>
        <w:t> </w:t>
      </w:r>
    </w:p>
    <w:p w14:paraId="0404BB31" w14:textId="77777777" w:rsidR="00B80EE0" w:rsidRPr="00B80EE0" w:rsidRDefault="00B80EE0" w:rsidP="00B80EE0">
      <w:pPr>
        <w:pStyle w:val="ENDS-Nunito"/>
        <w:rPr>
          <w:lang w:val="es-ES"/>
        </w:rPr>
      </w:pPr>
      <w:r w:rsidRPr="00B80EE0">
        <w:rPr>
          <w:b/>
          <w:bCs/>
          <w:lang w:val="es-ES"/>
        </w:rPr>
        <w:t>Temas de salud</w:t>
      </w:r>
      <w:r w:rsidRPr="00B80EE0">
        <w:rPr>
          <w:lang w:val="es-ES"/>
        </w:rPr>
        <w:t> </w:t>
      </w:r>
    </w:p>
    <w:p w14:paraId="171A7835" w14:textId="5D98923A" w:rsidR="00B80EE0" w:rsidRPr="00B80EE0" w:rsidRDefault="00741026" w:rsidP="00B80EE0">
      <w:pPr>
        <w:pStyle w:val="ENDS-Nunito"/>
        <w:rPr>
          <w:lang w:val="es-ES"/>
        </w:rPr>
      </w:pPr>
      <w:r w:rsidRPr="00FF7B1A">
        <w:rPr>
          <w:rStyle w:val="IntenseReference"/>
        </w:rPr>
        <w:t>Definición</w:t>
      </w:r>
      <w:r>
        <w:rPr>
          <w:lang w:val="es-ES"/>
        </w:rPr>
        <w:t xml:space="preserve">: </w:t>
      </w:r>
      <w:r w:rsidRPr="00741026">
        <w:rPr>
          <w:lang w:val="es-ES"/>
        </w:rPr>
        <w:t>Tema de salud específico al que se refiere el conjunto de datos (más detallado que la categoría general).</w:t>
      </w:r>
      <w:r w:rsidR="00B80EE0" w:rsidRPr="00B80EE0">
        <w:rPr>
          <w:lang w:val="es-ES"/>
        </w:rPr>
        <w:t> </w:t>
      </w:r>
    </w:p>
    <w:p w14:paraId="6D8248B7" w14:textId="77777777" w:rsidR="00B80EE0" w:rsidRPr="00B80EE0" w:rsidRDefault="00B80EE0" w:rsidP="00B80EE0">
      <w:pPr>
        <w:pStyle w:val="ENDS-Nunito"/>
        <w:rPr>
          <w:lang w:val="es-ES"/>
        </w:rPr>
      </w:pPr>
      <w:r w:rsidRPr="00B80EE0">
        <w:rPr>
          <w:b/>
          <w:bCs/>
          <w:lang w:val="es-ES"/>
        </w:rPr>
        <w:t>Valores de código</w:t>
      </w:r>
      <w:r w:rsidRPr="00B80EE0">
        <w:rPr>
          <w:lang w:val="es-ES"/>
        </w:rPr>
        <w:t> </w:t>
      </w:r>
    </w:p>
    <w:p w14:paraId="7F7DFA89" w14:textId="77777777" w:rsidR="009E0D4E" w:rsidRDefault="00B80EE0" w:rsidP="00B80EE0">
      <w:pPr>
        <w:pStyle w:val="ENDS-Nunito"/>
        <w:rPr>
          <w:lang w:val="es-ES"/>
        </w:rPr>
      </w:pPr>
      <w:r w:rsidRPr="00B80EE0">
        <w:rPr>
          <w:rStyle w:val="IntenseReference"/>
          <w:lang w:val="es-ES"/>
        </w:rPr>
        <w:t>Definición</w:t>
      </w:r>
      <w:r w:rsidRPr="00B80EE0">
        <w:rPr>
          <w:lang w:val="es-ES"/>
        </w:rPr>
        <w:t xml:space="preserve">: </w:t>
      </w:r>
      <w:r w:rsidR="009E0D4E" w:rsidRPr="009E0D4E">
        <w:rPr>
          <w:lang w:val="es-ES"/>
        </w:rPr>
        <w:t>Descripción de cómo se aplican y se interpretan los códigos utilizados en el conjunto de datos, indicando la correspondencia entre los valores codificados presentes en las variables y su significado dentro del sistema de codificación elegido (por ejemplo, ICD</w:t>
      </w:r>
      <w:r w:rsidR="009E0D4E" w:rsidRPr="009E0D4E">
        <w:rPr>
          <w:rFonts w:ascii="Cambria Math" w:hAnsi="Cambria Math" w:cs="Cambria Math"/>
          <w:lang w:val="es-ES"/>
        </w:rPr>
        <w:t>‑</w:t>
      </w:r>
      <w:r w:rsidR="009E0D4E" w:rsidRPr="009E0D4E">
        <w:rPr>
          <w:lang w:val="es-ES"/>
        </w:rPr>
        <w:t>10, SNOMED, LOINC, ATC, etc.). Este campo explica c</w:t>
      </w:r>
      <w:r w:rsidR="009E0D4E" w:rsidRPr="009E0D4E">
        <w:rPr>
          <w:rFonts w:cs="Nunito"/>
          <w:lang w:val="es-ES"/>
        </w:rPr>
        <w:t>ó</w:t>
      </w:r>
      <w:r w:rsidR="009E0D4E" w:rsidRPr="009E0D4E">
        <w:rPr>
          <w:lang w:val="es-ES"/>
        </w:rPr>
        <w:t>mo aparecen los c</w:t>
      </w:r>
      <w:r w:rsidR="009E0D4E" w:rsidRPr="009E0D4E">
        <w:rPr>
          <w:rFonts w:cs="Nunito"/>
          <w:lang w:val="es-ES"/>
        </w:rPr>
        <w:t>ó</w:t>
      </w:r>
      <w:r w:rsidR="009E0D4E" w:rsidRPr="009E0D4E">
        <w:rPr>
          <w:lang w:val="es-ES"/>
        </w:rPr>
        <w:t>digos en el dataset y qu</w:t>
      </w:r>
      <w:r w:rsidR="009E0D4E" w:rsidRPr="009E0D4E">
        <w:rPr>
          <w:rFonts w:cs="Nunito"/>
          <w:lang w:val="es-ES"/>
        </w:rPr>
        <w:t>é</w:t>
      </w:r>
      <w:r w:rsidR="009E0D4E" w:rsidRPr="009E0D4E">
        <w:rPr>
          <w:lang w:val="es-ES"/>
        </w:rPr>
        <w:t xml:space="preserve"> representan, permitiendo al usuario comprender correctamente la informaci</w:t>
      </w:r>
      <w:r w:rsidR="009E0D4E" w:rsidRPr="009E0D4E">
        <w:rPr>
          <w:rFonts w:cs="Nunito"/>
          <w:lang w:val="es-ES"/>
        </w:rPr>
        <w:t>ó</w:t>
      </w:r>
      <w:r w:rsidR="009E0D4E" w:rsidRPr="009E0D4E">
        <w:rPr>
          <w:lang w:val="es-ES"/>
        </w:rPr>
        <w:t>n codificada sin necesidad de revisar manualmente la totalidad del dataset.</w:t>
      </w:r>
    </w:p>
    <w:p w14:paraId="5A73795A" w14:textId="41289915" w:rsidR="00B80EE0" w:rsidRPr="00B80EE0" w:rsidRDefault="00B80EE0" w:rsidP="00B80EE0">
      <w:pPr>
        <w:pStyle w:val="ENDS-Nunito"/>
        <w:rPr>
          <w:lang w:val="es-ES"/>
        </w:rPr>
      </w:pPr>
      <w:r w:rsidRPr="00B80EE0">
        <w:rPr>
          <w:lang w:val="es-ES"/>
        </w:rPr>
        <w:lastRenderedPageBreak/>
        <w:t>Ejemplo:  </w:t>
      </w:r>
      <w:r w:rsidR="00D05773" w:rsidRPr="00D05773">
        <w:rPr>
          <w:lang w:val="es-ES"/>
        </w:rPr>
        <w:t>Los diagnósticos clínicos están codificados según ICD</w:t>
      </w:r>
      <w:r w:rsidR="00D05773" w:rsidRPr="00D05773">
        <w:rPr>
          <w:rFonts w:ascii="Cambria Math" w:hAnsi="Cambria Math" w:cs="Cambria Math"/>
          <w:lang w:val="es-ES"/>
        </w:rPr>
        <w:t>‑</w:t>
      </w:r>
      <w:r w:rsidR="00D05773" w:rsidRPr="00D05773">
        <w:rPr>
          <w:lang w:val="es-ES"/>
        </w:rPr>
        <w:t>10. La columna diagnostico_codificado contiene valores como E11 (Diabetes mellitus tipo 2) o I10 (Hipertensi</w:t>
      </w:r>
      <w:r w:rsidR="00D05773" w:rsidRPr="00D05773">
        <w:rPr>
          <w:rFonts w:cs="Nunito"/>
          <w:lang w:val="es-ES"/>
        </w:rPr>
        <w:t>ó</w:t>
      </w:r>
      <w:r w:rsidR="00D05773" w:rsidRPr="00D05773">
        <w:rPr>
          <w:lang w:val="es-ES"/>
        </w:rPr>
        <w:t>n esencial).</w:t>
      </w:r>
    </w:p>
    <w:p w14:paraId="1B036370" w14:textId="77777777" w:rsidR="00B80EE0" w:rsidRPr="00B80EE0" w:rsidRDefault="00B80EE0" w:rsidP="00B80EE0">
      <w:pPr>
        <w:pStyle w:val="ENDS-Nunito"/>
        <w:rPr>
          <w:lang w:val="es-ES"/>
        </w:rPr>
      </w:pPr>
      <w:r w:rsidRPr="00B80EE0">
        <w:rPr>
          <w:lang w:val="es-ES"/>
        </w:rPr>
        <w:t> </w:t>
      </w:r>
    </w:p>
    <w:p w14:paraId="6C0A8F2F" w14:textId="77777777" w:rsidR="00B80EE0" w:rsidRPr="00B80EE0" w:rsidRDefault="00B80EE0" w:rsidP="00B80EE0">
      <w:pPr>
        <w:pStyle w:val="ENDS-Nunito"/>
        <w:rPr>
          <w:lang w:val="es-ES"/>
        </w:rPr>
      </w:pPr>
      <w:r w:rsidRPr="00B80EE0">
        <w:rPr>
          <w:b/>
          <w:bCs/>
          <w:u w:val="single"/>
          <w:lang w:val="es-ES"/>
        </w:rPr>
        <w:t>Anotación de calidad</w:t>
      </w:r>
      <w:r w:rsidRPr="00B80EE0">
        <w:rPr>
          <w:lang w:val="es-ES"/>
        </w:rPr>
        <w:t> </w:t>
      </w:r>
    </w:p>
    <w:p w14:paraId="6C23F38F" w14:textId="7EDA6930" w:rsidR="00B80EE0" w:rsidRPr="00B80EE0" w:rsidRDefault="002C106E" w:rsidP="00B80EE0">
      <w:pPr>
        <w:pStyle w:val="ENDS-Nunito"/>
        <w:rPr>
          <w:lang w:val="es-ES"/>
        </w:rPr>
      </w:pPr>
      <w:r w:rsidRPr="00B80EE0">
        <w:rPr>
          <w:b/>
          <w:bCs/>
          <w:lang w:val="es-ES"/>
        </w:rPr>
        <w:t>Organismo de</w:t>
      </w:r>
      <w:r w:rsidR="00B80EE0" w:rsidRPr="00B80EE0">
        <w:rPr>
          <w:b/>
          <w:bCs/>
          <w:lang w:val="es-ES"/>
        </w:rPr>
        <w:t> anotación de calidad</w:t>
      </w:r>
      <w:r w:rsidR="00B80EE0" w:rsidRPr="00B80EE0">
        <w:rPr>
          <w:lang w:val="es-ES"/>
        </w:rPr>
        <w:t> </w:t>
      </w:r>
    </w:p>
    <w:p w14:paraId="3A43ADF6" w14:textId="14B78A1F" w:rsidR="00B80EE0" w:rsidRPr="00B80EE0" w:rsidRDefault="00B80EE0" w:rsidP="00B80EE0">
      <w:pPr>
        <w:pStyle w:val="ENDS-Nunito"/>
        <w:rPr>
          <w:lang w:val="es-ES"/>
        </w:rPr>
      </w:pPr>
      <w:r w:rsidRPr="00B80EE0">
        <w:rPr>
          <w:i/>
          <w:iCs/>
          <w:lang w:val="es-ES"/>
        </w:rPr>
        <w:t>Definición:</w:t>
      </w:r>
      <w:r w:rsidRPr="00B80EE0">
        <w:rPr>
          <w:lang w:val="es-ES"/>
        </w:rPr>
        <w:t> </w:t>
      </w:r>
      <w:r w:rsidR="007A62D1" w:rsidRPr="007A62D1">
        <w:rPr>
          <w:lang w:val="es-ES"/>
        </w:rPr>
        <w:t>Entidad responsable de certificar, validar o emitir una valoración formal sobre la calidad del conjunto de datos. Puede ser un organismo público, una unidad interna o un ente certificador externo que aplica procedimientos de control y verificación.</w:t>
      </w:r>
    </w:p>
    <w:p w14:paraId="0F0983BC" w14:textId="77777777" w:rsidR="00B05D74" w:rsidRDefault="00B80EE0" w:rsidP="00B80EE0">
      <w:pPr>
        <w:pStyle w:val="ENDS-Nunito"/>
        <w:rPr>
          <w:lang w:val="es-ES"/>
        </w:rPr>
      </w:pPr>
      <w:r w:rsidRPr="00B80EE0">
        <w:rPr>
          <w:i/>
          <w:iCs/>
          <w:lang w:val="es-ES"/>
        </w:rPr>
        <w:t>Ejemplo:</w:t>
      </w:r>
      <w:r w:rsidRPr="00B80EE0">
        <w:rPr>
          <w:lang w:val="es-ES"/>
        </w:rPr>
        <w:t> </w:t>
      </w:r>
    </w:p>
    <w:p w14:paraId="195DF1D9" w14:textId="77777777" w:rsidR="00B05D74" w:rsidRDefault="00B80EE0" w:rsidP="00B80EE0">
      <w:pPr>
        <w:pStyle w:val="ENDS-Nunito"/>
        <w:rPr>
          <w:lang w:val="es-ES"/>
        </w:rPr>
      </w:pPr>
      <w:r w:rsidRPr="00B80EE0">
        <w:rPr>
          <w:lang w:val="es-ES"/>
        </w:rPr>
        <w:t xml:space="preserve">-Ministerio de Sanidad </w:t>
      </w:r>
    </w:p>
    <w:p w14:paraId="51757754" w14:textId="7B0F69E2" w:rsidR="00B80EE0" w:rsidRPr="00B80EE0" w:rsidRDefault="00B80EE0" w:rsidP="00B80EE0">
      <w:pPr>
        <w:pStyle w:val="ENDS-Nunito"/>
        <w:rPr>
          <w:lang w:val="es-ES"/>
        </w:rPr>
      </w:pPr>
      <w:r w:rsidRPr="00B80EE0">
        <w:rPr>
          <w:lang w:val="es-ES"/>
        </w:rPr>
        <w:t>– Unidad de Gobierno del Dato </w:t>
      </w:r>
    </w:p>
    <w:p w14:paraId="226FBDDD" w14:textId="77777777" w:rsidR="00B80EE0" w:rsidRPr="00B80EE0" w:rsidRDefault="00B80EE0" w:rsidP="00B80EE0">
      <w:pPr>
        <w:pStyle w:val="ENDS-Nunito"/>
        <w:rPr>
          <w:lang w:val="es-ES"/>
        </w:rPr>
      </w:pPr>
      <w:r w:rsidRPr="00B80EE0">
        <w:rPr>
          <w:lang w:val="es-ES"/>
        </w:rPr>
        <w:t>- Agencia Española de Protección de Datos </w:t>
      </w:r>
    </w:p>
    <w:p w14:paraId="33D393CA" w14:textId="77777777" w:rsidR="00B80EE0" w:rsidRPr="00B80EE0" w:rsidRDefault="00B80EE0" w:rsidP="00B80EE0">
      <w:pPr>
        <w:pStyle w:val="ENDS-Nunito"/>
        <w:rPr>
          <w:lang w:val="es-ES"/>
        </w:rPr>
      </w:pPr>
      <w:r w:rsidRPr="00B80EE0">
        <w:rPr>
          <w:lang w:val="es-ES"/>
        </w:rPr>
        <w:t>- Entidad certificadora ISO 8000 </w:t>
      </w:r>
    </w:p>
    <w:p w14:paraId="56D97151" w14:textId="77777777" w:rsidR="00B80EE0" w:rsidRPr="00B80EE0" w:rsidRDefault="00B80EE0" w:rsidP="00B80EE0">
      <w:pPr>
        <w:pStyle w:val="ENDS-Nunito"/>
        <w:rPr>
          <w:lang w:val="es-ES"/>
        </w:rPr>
      </w:pPr>
      <w:r w:rsidRPr="00B80EE0">
        <w:rPr>
          <w:lang w:val="es-ES"/>
        </w:rPr>
        <w:t>- Instituto de Salud Carlos III </w:t>
      </w:r>
    </w:p>
    <w:p w14:paraId="542D635C" w14:textId="77777777" w:rsidR="008B5AAB" w:rsidRDefault="008B5AAB" w:rsidP="00B80EE0">
      <w:pPr>
        <w:pStyle w:val="ENDS-Nunito"/>
        <w:rPr>
          <w:lang w:val="es-ES"/>
        </w:rPr>
      </w:pPr>
      <w:r w:rsidRPr="008B5AAB">
        <w:rPr>
          <w:lang w:val="es-ES"/>
        </w:rPr>
        <w:t>La calidad del conjunto de datos ha sido revisada mediante controles internos de validación y consistencia realizados por el organismo responsable de su mantenimiento.</w:t>
      </w:r>
    </w:p>
    <w:p w14:paraId="31809D22" w14:textId="6E086C3D" w:rsidR="00B80EE0" w:rsidRPr="00B80EE0" w:rsidRDefault="00B80EE0" w:rsidP="00B80EE0">
      <w:pPr>
        <w:pStyle w:val="ENDS-Nunito"/>
        <w:rPr>
          <w:lang w:val="es-ES"/>
        </w:rPr>
      </w:pPr>
      <w:r w:rsidRPr="00B80EE0">
        <w:rPr>
          <w:b/>
          <w:bCs/>
          <w:lang w:val="es-ES"/>
        </w:rPr>
        <w:t>Objetivo de la anotación de calidad:</w:t>
      </w:r>
      <w:r w:rsidRPr="00B80EE0">
        <w:rPr>
          <w:lang w:val="es-ES"/>
        </w:rPr>
        <w:t> </w:t>
      </w:r>
    </w:p>
    <w:p w14:paraId="4A1696CD" w14:textId="77777777" w:rsidR="000756B9" w:rsidRPr="000756B9" w:rsidRDefault="00B80EE0" w:rsidP="000756B9">
      <w:pPr>
        <w:pStyle w:val="ENDS-Nunito"/>
        <w:rPr>
          <w:lang w:val="es-ES"/>
        </w:rPr>
      </w:pPr>
      <w:r w:rsidRPr="00B80EE0">
        <w:rPr>
          <w:i/>
          <w:iCs/>
          <w:lang w:val="es-ES"/>
        </w:rPr>
        <w:t>Definición:</w:t>
      </w:r>
      <w:r w:rsidRPr="00B80EE0">
        <w:rPr>
          <w:lang w:val="es-ES"/>
        </w:rPr>
        <w:t> </w:t>
      </w:r>
      <w:r w:rsidR="000756B9" w:rsidRPr="000756B9">
        <w:rPr>
          <w:lang w:val="es-ES"/>
        </w:rPr>
        <w:t>Documento, estándar, norma o criterio metodológico utilizado para evaluar la calidad del conjunto de datos. Responde a la pregunta:</w:t>
      </w:r>
    </w:p>
    <w:p w14:paraId="7E2F635A" w14:textId="77777777" w:rsidR="000756B9" w:rsidRDefault="000756B9" w:rsidP="000756B9">
      <w:pPr>
        <w:pStyle w:val="ENDS-Nunito"/>
        <w:rPr>
          <w:lang w:val="es-ES"/>
        </w:rPr>
      </w:pPr>
      <w:r w:rsidRPr="000756B9">
        <w:rPr>
          <w:lang w:val="es-ES"/>
        </w:rPr>
        <w:t>“¿Bajo qué criterio o estándar se ha evaluado la calidad de este dataset?”</w:t>
      </w:r>
    </w:p>
    <w:p w14:paraId="0F46DA07" w14:textId="7F251764" w:rsidR="00B80EE0" w:rsidRPr="00B80EE0" w:rsidRDefault="00B80EE0" w:rsidP="000756B9">
      <w:pPr>
        <w:pStyle w:val="ENDS-Nunito"/>
        <w:rPr>
          <w:lang w:val="es-ES"/>
        </w:rPr>
      </w:pPr>
      <w:r w:rsidRPr="00B80EE0">
        <w:rPr>
          <w:lang w:val="es-ES"/>
        </w:rPr>
        <w:t>Ejemplo</w:t>
      </w:r>
      <w:r w:rsidR="00D83233">
        <w:rPr>
          <w:lang w:val="es-ES"/>
        </w:rPr>
        <w:t xml:space="preserve">: </w:t>
      </w:r>
      <w:r w:rsidRPr="00B80EE0">
        <w:rPr>
          <w:lang w:val="es-ES"/>
        </w:rPr>
        <w:t> </w:t>
      </w:r>
      <w:r w:rsidR="00D83233" w:rsidRPr="00D83233">
        <w:rPr>
          <w:lang w:val="es-ES"/>
        </w:rPr>
        <w:t>https://www.sanidad.gob.es/areas/promocionPrevencion/promoSaludEquidad/equidadYDesigualdad/estrategia/actividadDeDesarrollo/guiaMetodologica.htm</w:t>
      </w:r>
    </w:p>
    <w:p w14:paraId="6EB7A91F" w14:textId="77777777" w:rsidR="00B80EE0" w:rsidRPr="00B80EE0" w:rsidRDefault="00B80EE0" w:rsidP="00B80EE0">
      <w:pPr>
        <w:pStyle w:val="ENDS-Nunito"/>
        <w:rPr>
          <w:lang w:val="es-ES"/>
        </w:rPr>
      </w:pPr>
      <w:r w:rsidRPr="00B80EE0">
        <w:rPr>
          <w:b/>
          <w:bCs/>
          <w:lang w:val="es-ES"/>
        </w:rPr>
        <w:t>Motivación</w:t>
      </w:r>
      <w:r w:rsidRPr="00B80EE0">
        <w:rPr>
          <w:lang w:val="es-ES"/>
        </w:rPr>
        <w:t> </w:t>
      </w:r>
    </w:p>
    <w:p w14:paraId="16E00047" w14:textId="485397D0" w:rsidR="00B80EE0" w:rsidRPr="00B80EE0" w:rsidRDefault="00B80EE0" w:rsidP="00B80EE0">
      <w:pPr>
        <w:pStyle w:val="ENDS-Nunito"/>
        <w:rPr>
          <w:lang w:val="es-ES"/>
        </w:rPr>
      </w:pPr>
      <w:r w:rsidRPr="00B80EE0">
        <w:rPr>
          <w:i/>
          <w:iCs/>
          <w:lang w:val="es-ES"/>
        </w:rPr>
        <w:t>Definición:</w:t>
      </w:r>
      <w:r w:rsidRPr="00B80EE0">
        <w:rPr>
          <w:lang w:val="es-ES"/>
        </w:rPr>
        <w:t> </w:t>
      </w:r>
      <w:r w:rsidR="00270C60" w:rsidRPr="00270C60">
        <w:rPr>
          <w:lang w:val="es-ES"/>
        </w:rPr>
        <w:t>Justificación o razón por la cual se ha incluido una anotación de calidad en el conjunto de datos. Explica el propósito de la revisión realizada y el valor añadido que aporta en términos de fiabilidad, consistencia o control del origen de la información.</w:t>
      </w:r>
    </w:p>
    <w:p w14:paraId="2A775A91" w14:textId="08B2A76A" w:rsidR="00B80EE0" w:rsidRPr="00B80EE0" w:rsidRDefault="00B80EE0" w:rsidP="00B80EE0">
      <w:pPr>
        <w:pStyle w:val="ENDS-Nunito"/>
        <w:rPr>
          <w:lang w:val="es-ES"/>
        </w:rPr>
      </w:pPr>
      <w:r w:rsidRPr="00B80EE0">
        <w:rPr>
          <w:i/>
          <w:iCs/>
          <w:lang w:val="es-ES"/>
        </w:rPr>
        <w:lastRenderedPageBreak/>
        <w:t>Ejemplo:</w:t>
      </w:r>
      <w:r w:rsidRPr="00B80EE0">
        <w:rPr>
          <w:lang w:val="es-ES"/>
        </w:rPr>
        <w:t> </w:t>
      </w:r>
      <w:r w:rsidR="00270C60" w:rsidRPr="00270C60">
        <w:rPr>
          <w:lang w:val="es-ES"/>
        </w:rPr>
        <w:t>“El conjunto de datos ha sido validado mediante controles automáticos de calidad y revisión estructural de los metadatos, pudiendo existir variaciones derivadas de los sistemas de origen.”</w:t>
      </w:r>
    </w:p>
    <w:p w14:paraId="3FDA3E0C" w14:textId="77777777" w:rsidR="00B80EE0" w:rsidRPr="00B80EE0" w:rsidRDefault="00B80EE0" w:rsidP="00B80EE0">
      <w:pPr>
        <w:pStyle w:val="ENDS-Nunito"/>
        <w:rPr>
          <w:lang w:val="es-ES"/>
        </w:rPr>
      </w:pPr>
      <w:r w:rsidRPr="00B80EE0">
        <w:rPr>
          <w:lang w:val="es-ES"/>
        </w:rPr>
        <w:t> </w:t>
      </w:r>
    </w:p>
    <w:p w14:paraId="284EE5A2" w14:textId="77777777" w:rsidR="00F007C0" w:rsidRPr="00B80EE0" w:rsidRDefault="00F007C0" w:rsidP="00F007C0">
      <w:pPr>
        <w:pStyle w:val="ENDS-Nunito"/>
        <w:rPr>
          <w:lang w:val="es-ES"/>
        </w:rPr>
      </w:pPr>
    </w:p>
    <w:p w14:paraId="35B824BA" w14:textId="056F3278" w:rsidR="0084454C" w:rsidRDefault="00264EE9" w:rsidP="00F63633">
      <w:pPr>
        <w:pStyle w:val="Heading2"/>
      </w:pPr>
      <w:bookmarkStart w:id="10" w:name="_Toc227141310"/>
      <w:r>
        <w:t>5.3 Facultativos</w:t>
      </w:r>
      <w:bookmarkEnd w:id="10"/>
    </w:p>
    <w:p w14:paraId="2D66D087" w14:textId="77777777" w:rsidR="00F63633" w:rsidRPr="00F63633" w:rsidRDefault="00F63633" w:rsidP="00F63633">
      <w:pPr>
        <w:pStyle w:val="ENDS-Nunito"/>
        <w:rPr>
          <w:lang w:val="es-ES"/>
        </w:rPr>
      </w:pPr>
      <w:r w:rsidRPr="00F63633">
        <w:rPr>
          <w:b/>
          <w:bCs/>
          <w:lang w:val="es-ES"/>
        </w:rPr>
        <w:t>Procedencia</w:t>
      </w:r>
      <w:r w:rsidRPr="00F63633">
        <w:rPr>
          <w:lang w:val="es-ES"/>
        </w:rPr>
        <w:t> </w:t>
      </w:r>
    </w:p>
    <w:p w14:paraId="5C5A8BC8" w14:textId="77777777" w:rsidR="00F63633" w:rsidRPr="00F63633" w:rsidRDefault="00F63633" w:rsidP="00F63633">
      <w:pPr>
        <w:pStyle w:val="ENDS-Nunito"/>
        <w:rPr>
          <w:lang w:val="es-ES"/>
        </w:rPr>
      </w:pPr>
      <w:r w:rsidRPr="00F63633">
        <w:rPr>
          <w:lang w:val="es-ES"/>
        </w:rPr>
        <w:t>Definición: Requiere completarlo mediante </w:t>
      </w:r>
      <w:r w:rsidRPr="00F63633">
        <w:rPr>
          <w:i/>
          <w:iCs/>
          <w:lang w:val="es-ES"/>
        </w:rPr>
        <w:t>sobre cómo se recogieron los datos, incluidas las metodologías, las herramientas y los protocolos utilizados; esta propiedad puede repetirse para diferentes versiones de la procedencia (por ejemplo, la procedencia en diferentes lenguas).</w:t>
      </w:r>
      <w:r w:rsidRPr="00F63633">
        <w:rPr>
          <w:lang w:val="es-ES"/>
        </w:rPr>
        <w:t> </w:t>
      </w:r>
    </w:p>
    <w:p w14:paraId="18B14F1A" w14:textId="77777777" w:rsidR="00F63633" w:rsidRPr="00F63633" w:rsidRDefault="00F63633" w:rsidP="00F63633">
      <w:pPr>
        <w:pStyle w:val="ENDS-Nunito"/>
        <w:rPr>
          <w:lang w:val="es-ES"/>
        </w:rPr>
      </w:pPr>
      <w:r w:rsidRPr="00F63633">
        <w:rPr>
          <w:lang w:val="es-ES"/>
        </w:rPr>
        <w:t> </w:t>
      </w:r>
    </w:p>
    <w:p w14:paraId="65344AF2" w14:textId="77777777" w:rsidR="00F63633" w:rsidRPr="00F63633" w:rsidRDefault="00F63633" w:rsidP="00F63633">
      <w:pPr>
        <w:pStyle w:val="ENDS-Nunito"/>
        <w:rPr>
          <w:lang w:val="es-ES"/>
        </w:rPr>
      </w:pPr>
      <w:r w:rsidRPr="00F63633">
        <w:rPr>
          <w:b/>
          <w:bCs/>
          <w:u w:val="single"/>
          <w:lang w:val="es-ES"/>
        </w:rPr>
        <w:t>Creador</w:t>
      </w:r>
      <w:r w:rsidRPr="00F63633">
        <w:rPr>
          <w:lang w:val="es-ES"/>
        </w:rPr>
        <w:t> </w:t>
      </w:r>
    </w:p>
    <w:p w14:paraId="222C1017" w14:textId="2BEB17B5" w:rsidR="00F63633" w:rsidRPr="00F63633" w:rsidRDefault="00F63633" w:rsidP="00F63633">
      <w:pPr>
        <w:pStyle w:val="ENDS-Nunito"/>
        <w:rPr>
          <w:lang w:val="es-ES"/>
        </w:rPr>
      </w:pPr>
      <w:r w:rsidRPr="00F63633">
        <w:rPr>
          <w:lang w:val="es-ES"/>
        </w:rPr>
        <w:t>Definición: </w:t>
      </w:r>
      <w:r w:rsidR="00D10F69">
        <w:rPr>
          <w:lang w:val="es-ES"/>
        </w:rPr>
        <w:t>Persona encargada de crear los conjuntos de datos</w:t>
      </w:r>
      <w:r w:rsidRPr="00F63633">
        <w:rPr>
          <w:lang w:val="es-ES"/>
        </w:rPr>
        <w:t> </w:t>
      </w:r>
    </w:p>
    <w:p w14:paraId="0F720498" w14:textId="77777777" w:rsidR="00F63633" w:rsidRPr="00F63633" w:rsidRDefault="00F63633" w:rsidP="00F63633">
      <w:pPr>
        <w:pStyle w:val="ENDS-Nunito"/>
        <w:rPr>
          <w:lang w:val="es-ES"/>
        </w:rPr>
      </w:pPr>
      <w:r w:rsidRPr="00F63633">
        <w:rPr>
          <w:b/>
          <w:bCs/>
          <w:lang w:val="es-ES"/>
        </w:rPr>
        <w:t>Nombre del creador</w:t>
      </w:r>
      <w:r w:rsidRPr="00F63633">
        <w:rPr>
          <w:lang w:val="es-ES"/>
        </w:rPr>
        <w:t> </w:t>
      </w:r>
    </w:p>
    <w:p w14:paraId="24270493" w14:textId="77777777" w:rsidR="00F63633" w:rsidRPr="00F63633" w:rsidRDefault="00F63633" w:rsidP="00F63633">
      <w:pPr>
        <w:pStyle w:val="ENDS-Nunito"/>
        <w:rPr>
          <w:lang w:val="es-ES"/>
        </w:rPr>
      </w:pPr>
      <w:r w:rsidRPr="00F63633">
        <w:rPr>
          <w:lang w:val="es-ES"/>
        </w:rPr>
        <w:t>Definición: Nombre de la organización de quien se encargó de generar el conjunto de datos. </w:t>
      </w:r>
    </w:p>
    <w:p w14:paraId="07E74E94" w14:textId="77777777" w:rsidR="00F63633" w:rsidRPr="00F63633" w:rsidRDefault="00F63633" w:rsidP="00F63633">
      <w:pPr>
        <w:pStyle w:val="ENDS-Nunito"/>
        <w:rPr>
          <w:lang w:val="es-ES"/>
        </w:rPr>
      </w:pPr>
      <w:r w:rsidRPr="00F63633">
        <w:rPr>
          <w:b/>
          <w:bCs/>
          <w:lang w:val="es-ES"/>
        </w:rPr>
        <w:t>Tipo de creador</w:t>
      </w:r>
      <w:r w:rsidRPr="00F63633">
        <w:rPr>
          <w:lang w:val="es-ES"/>
        </w:rPr>
        <w:t> </w:t>
      </w:r>
    </w:p>
    <w:p w14:paraId="4FBE28B4" w14:textId="77777777" w:rsidR="00F63633" w:rsidRPr="00F63633" w:rsidRDefault="00F63633" w:rsidP="00F63633">
      <w:pPr>
        <w:pStyle w:val="ENDS-Nunito"/>
        <w:rPr>
          <w:lang w:val="es-ES"/>
        </w:rPr>
      </w:pPr>
      <w:r w:rsidRPr="00F63633">
        <w:rPr>
          <w:lang w:val="es-ES"/>
        </w:rPr>
        <w:t>El tipo de creador es el tipo de organización que se encarga de crear el conjunto de datos. </w:t>
      </w:r>
    </w:p>
    <w:p w14:paraId="4D2C7049" w14:textId="77777777" w:rsidR="00F63633" w:rsidRPr="00F63633" w:rsidRDefault="00F63633" w:rsidP="00F63633">
      <w:pPr>
        <w:pStyle w:val="ENDS-Nunito"/>
        <w:rPr>
          <w:lang w:val="es-ES"/>
        </w:rPr>
      </w:pPr>
      <w:r w:rsidRPr="00F63633">
        <w:rPr>
          <w:b/>
          <w:bCs/>
          <w:lang w:val="es-ES"/>
        </w:rPr>
        <w:t>Página de contacto del creador</w:t>
      </w:r>
      <w:r w:rsidRPr="00F63633">
        <w:rPr>
          <w:lang w:val="es-ES"/>
        </w:rPr>
        <w:t> </w:t>
      </w:r>
    </w:p>
    <w:p w14:paraId="3CDC73C4" w14:textId="77777777" w:rsidR="00F63633" w:rsidRPr="00F63633" w:rsidRDefault="00F63633" w:rsidP="00F63633">
      <w:pPr>
        <w:pStyle w:val="ENDS-Nunito"/>
        <w:rPr>
          <w:lang w:val="es-ES"/>
        </w:rPr>
      </w:pPr>
      <w:r w:rsidRPr="00F63633">
        <w:rPr>
          <w:lang w:val="es-ES"/>
        </w:rPr>
        <w:t>Se le añade la página web de la organización </w:t>
      </w:r>
    </w:p>
    <w:p w14:paraId="7051F879" w14:textId="77777777" w:rsidR="00F63633" w:rsidRPr="00F63633" w:rsidRDefault="00F63633" w:rsidP="00F63633">
      <w:pPr>
        <w:pStyle w:val="ENDS-Nunito"/>
        <w:rPr>
          <w:lang w:val="es-ES"/>
        </w:rPr>
      </w:pPr>
      <w:r w:rsidRPr="00F63633">
        <w:rPr>
          <w:b/>
          <w:bCs/>
          <w:lang w:val="es-ES"/>
        </w:rPr>
        <w:t>Correo electrónico</w:t>
      </w:r>
      <w:r w:rsidRPr="00F63633">
        <w:rPr>
          <w:lang w:val="es-ES"/>
        </w:rPr>
        <w:t> </w:t>
      </w:r>
    </w:p>
    <w:p w14:paraId="4DABEDA1" w14:textId="5B4A99FE" w:rsidR="00F63633" w:rsidRPr="00F63633" w:rsidRDefault="00F63633" w:rsidP="00F63633">
      <w:pPr>
        <w:pStyle w:val="ENDS-Nunito"/>
        <w:rPr>
          <w:lang w:val="es-ES"/>
        </w:rPr>
      </w:pPr>
      <w:r w:rsidRPr="00F63633">
        <w:rPr>
          <w:lang w:val="es-ES"/>
        </w:rPr>
        <w:t>El correo electrónico es el de la entidad que creó el conjunto de datos. </w:t>
      </w:r>
    </w:p>
    <w:p w14:paraId="57C80F35" w14:textId="77777777" w:rsidR="00F63633" w:rsidRPr="00F63633" w:rsidRDefault="00F63633" w:rsidP="00F63633">
      <w:pPr>
        <w:pStyle w:val="ENDS-Nunito"/>
        <w:rPr>
          <w:lang w:val="es-ES"/>
        </w:rPr>
      </w:pPr>
      <w:r w:rsidRPr="00F63633">
        <w:rPr>
          <w:b/>
          <w:bCs/>
          <w:lang w:val="es-ES"/>
        </w:rPr>
        <w:t>Se generó por</w:t>
      </w:r>
      <w:r w:rsidRPr="00F63633">
        <w:rPr>
          <w:lang w:val="es-ES"/>
        </w:rPr>
        <w:t> </w:t>
      </w:r>
    </w:p>
    <w:p w14:paraId="30FC364D" w14:textId="0F3E5667" w:rsidR="00F63633" w:rsidRPr="00F63633" w:rsidRDefault="00F63633" w:rsidP="00F63633">
      <w:pPr>
        <w:pStyle w:val="ENDS-Nunito"/>
        <w:rPr>
          <w:lang w:val="es-ES"/>
        </w:rPr>
      </w:pPr>
      <w:r w:rsidRPr="00F63633">
        <w:rPr>
          <w:lang w:val="es-ES"/>
        </w:rPr>
        <w:t xml:space="preserve">Definición: </w:t>
      </w:r>
      <w:r w:rsidR="00D13C93">
        <w:rPr>
          <w:lang w:val="es-ES"/>
        </w:rPr>
        <w:t>Responde a la pregunta “</w:t>
      </w:r>
      <w:r w:rsidRPr="00F63633">
        <w:rPr>
          <w:lang w:val="es-ES"/>
        </w:rPr>
        <w:t>¿Por qué se genera? </w:t>
      </w:r>
      <w:r w:rsidR="00D13C93">
        <w:rPr>
          <w:lang w:val="es-ES"/>
        </w:rPr>
        <w:t>“</w:t>
      </w:r>
      <w:r w:rsidRPr="00F63633">
        <w:rPr>
          <w:lang w:val="es-ES"/>
        </w:rPr>
        <w:t> </w:t>
      </w:r>
    </w:p>
    <w:p w14:paraId="56BBFDD7" w14:textId="4D57FEA2" w:rsidR="00F63633" w:rsidRPr="00F63633" w:rsidRDefault="00F63633" w:rsidP="00F63633">
      <w:pPr>
        <w:pStyle w:val="ENDS-Nunito"/>
        <w:rPr>
          <w:lang w:val="es-ES"/>
        </w:rPr>
      </w:pPr>
      <w:r w:rsidRPr="00F63633">
        <w:rPr>
          <w:lang w:val="es-ES"/>
        </w:rPr>
        <w:t>Ejemplo: Por atención primaria, por vigilancia epidemiológica.</w:t>
      </w:r>
      <w:r w:rsidR="00D13C93">
        <w:rPr>
          <w:lang w:val="es-ES"/>
        </w:rPr>
        <w:t xml:space="preserve"> Se puede </w:t>
      </w:r>
      <w:r w:rsidR="0078508E">
        <w:rPr>
          <w:lang w:val="es-ES"/>
        </w:rPr>
        <w:t>añadir más de una opción.</w:t>
      </w:r>
    </w:p>
    <w:p w14:paraId="05060118" w14:textId="77777777" w:rsidR="00F63633" w:rsidRDefault="00F63633" w:rsidP="00F63633">
      <w:pPr>
        <w:pStyle w:val="ENDS-Nunito"/>
        <w:rPr>
          <w:lang w:val="es-ES"/>
        </w:rPr>
      </w:pPr>
      <w:r w:rsidRPr="00F63633">
        <w:rPr>
          <w:lang w:val="es-ES"/>
        </w:rPr>
        <w:t> </w:t>
      </w:r>
    </w:p>
    <w:p w14:paraId="46F4991B" w14:textId="77777777" w:rsidR="00D13C93" w:rsidRPr="00F63633" w:rsidRDefault="00D13C93" w:rsidP="00F63633">
      <w:pPr>
        <w:pStyle w:val="ENDS-Nunito"/>
        <w:rPr>
          <w:lang w:val="es-ES"/>
        </w:rPr>
      </w:pPr>
    </w:p>
    <w:p w14:paraId="52649CFB" w14:textId="77777777" w:rsidR="00F63633" w:rsidRPr="00F63633" w:rsidRDefault="00F63633" w:rsidP="00F63633">
      <w:pPr>
        <w:pStyle w:val="ENDS-Nunito"/>
        <w:rPr>
          <w:lang w:val="es-ES"/>
        </w:rPr>
      </w:pPr>
      <w:r w:rsidRPr="00F63633">
        <w:rPr>
          <w:b/>
          <w:bCs/>
          <w:lang w:val="es-ES"/>
        </w:rPr>
        <w:lastRenderedPageBreak/>
        <w:t>Idioma</w:t>
      </w:r>
      <w:r w:rsidRPr="00F63633">
        <w:rPr>
          <w:lang w:val="es-ES"/>
        </w:rPr>
        <w:t> </w:t>
      </w:r>
    </w:p>
    <w:p w14:paraId="573FE2F4" w14:textId="48C0A47B" w:rsidR="00F63633" w:rsidRPr="00F63633" w:rsidRDefault="0078508E" w:rsidP="00F63633">
      <w:pPr>
        <w:pStyle w:val="ENDS-Nunito"/>
        <w:rPr>
          <w:lang w:val="es-ES"/>
        </w:rPr>
      </w:pPr>
      <w:r w:rsidRPr="0078508E">
        <w:rPr>
          <w:i/>
          <w:iCs/>
          <w:lang w:val="es-ES"/>
        </w:rPr>
        <w:t>Definición:</w:t>
      </w:r>
      <w:r>
        <w:rPr>
          <w:lang w:val="es-ES"/>
        </w:rPr>
        <w:t xml:space="preserve"> </w:t>
      </w:r>
      <w:r w:rsidR="00F63633" w:rsidRPr="00F63633">
        <w:rPr>
          <w:lang w:val="es-ES"/>
        </w:rPr>
        <w:t>El idioma en el que se entregó </w:t>
      </w:r>
    </w:p>
    <w:p w14:paraId="48F288AD" w14:textId="77777777" w:rsidR="00F63633" w:rsidRPr="00F63633" w:rsidRDefault="00F63633" w:rsidP="00F63633">
      <w:pPr>
        <w:pStyle w:val="ENDS-Nunito"/>
        <w:rPr>
          <w:lang w:val="es-ES"/>
        </w:rPr>
      </w:pPr>
      <w:r w:rsidRPr="00F63633">
        <w:rPr>
          <w:b/>
          <w:bCs/>
          <w:lang w:val="es-ES"/>
        </w:rPr>
        <w:t>Cobertura geográfica</w:t>
      </w:r>
      <w:r w:rsidRPr="00F63633">
        <w:rPr>
          <w:lang w:val="es-ES"/>
        </w:rPr>
        <w:t> </w:t>
      </w:r>
    </w:p>
    <w:p w14:paraId="1B722D1E" w14:textId="77777777" w:rsidR="00F63633" w:rsidRDefault="00F63633" w:rsidP="00F63633">
      <w:pPr>
        <w:pStyle w:val="ENDS-Nunito"/>
        <w:rPr>
          <w:lang w:val="es-ES"/>
        </w:rPr>
      </w:pPr>
      <w:r w:rsidRPr="000D04EE">
        <w:rPr>
          <w:i/>
          <w:iCs/>
          <w:lang w:val="es-ES"/>
        </w:rPr>
        <w:t>Definición:</w:t>
      </w:r>
      <w:r w:rsidRPr="00F63633">
        <w:rPr>
          <w:lang w:val="es-ES"/>
        </w:rPr>
        <w:t> ¿En dónde se basa el conjunto de datos? </w:t>
      </w:r>
    </w:p>
    <w:p w14:paraId="63D001BE" w14:textId="5FCE9457" w:rsidR="00477275" w:rsidRPr="00F63633" w:rsidRDefault="00477275" w:rsidP="00F63633">
      <w:pPr>
        <w:pStyle w:val="ENDS-Nunito"/>
        <w:rPr>
          <w:lang w:val="es-ES"/>
        </w:rPr>
      </w:pPr>
      <w:r>
        <w:rPr>
          <w:lang w:val="es-ES"/>
        </w:rPr>
        <w:t>Ejemplo: España</w:t>
      </w:r>
    </w:p>
    <w:p w14:paraId="06398A54" w14:textId="77777777" w:rsidR="00F63633" w:rsidRPr="00F63633" w:rsidRDefault="00F63633" w:rsidP="00F63633">
      <w:pPr>
        <w:pStyle w:val="ENDS-Nunito"/>
        <w:rPr>
          <w:lang w:val="es-ES"/>
        </w:rPr>
      </w:pPr>
      <w:r w:rsidRPr="00F63633">
        <w:rPr>
          <w:b/>
          <w:bCs/>
          <w:lang w:val="es-ES"/>
        </w:rPr>
        <w:t>Cobertura temporal</w:t>
      </w:r>
      <w:r w:rsidRPr="00F63633">
        <w:rPr>
          <w:lang w:val="es-ES"/>
        </w:rPr>
        <w:t> </w:t>
      </w:r>
    </w:p>
    <w:p w14:paraId="687C755B" w14:textId="77777777" w:rsidR="00F63633" w:rsidRPr="00F63633" w:rsidRDefault="00F63633" w:rsidP="00F63633">
      <w:pPr>
        <w:pStyle w:val="ENDS-Nunito"/>
        <w:rPr>
          <w:lang w:val="es-ES"/>
        </w:rPr>
      </w:pPr>
      <w:r w:rsidRPr="00F63633">
        <w:rPr>
          <w:lang w:val="es-ES"/>
        </w:rPr>
        <w:t>Definición:</w:t>
      </w:r>
      <w:r w:rsidRPr="00F63633">
        <w:rPr>
          <w:b/>
          <w:bCs/>
          <w:lang w:val="es-ES"/>
        </w:rPr>
        <w:t> </w:t>
      </w:r>
      <w:r w:rsidRPr="00F63633">
        <w:rPr>
          <w:lang w:val="es-ES"/>
        </w:rPr>
        <w:t>De qué fechas son los datos contenidos dentro del dataset. </w:t>
      </w:r>
    </w:p>
    <w:p w14:paraId="09AF10C8" w14:textId="77777777" w:rsidR="00F63633" w:rsidRPr="00F63633" w:rsidRDefault="00F63633" w:rsidP="00F63633">
      <w:pPr>
        <w:pStyle w:val="ENDS-Nunito"/>
        <w:rPr>
          <w:lang w:val="es-ES"/>
        </w:rPr>
      </w:pPr>
      <w:r w:rsidRPr="00F63633">
        <w:rPr>
          <w:lang w:val="es-ES"/>
        </w:rPr>
        <w:t>Básicamente hay que responder a la siguiente pregunta: ¿Entre qué fechas se recogieron o representan los datos? </w:t>
      </w:r>
    </w:p>
    <w:p w14:paraId="1C2391A4" w14:textId="77777777" w:rsidR="00F63633" w:rsidRPr="00F63633" w:rsidRDefault="00F63633" w:rsidP="00F63633">
      <w:pPr>
        <w:pStyle w:val="ENDS-Nunito"/>
        <w:rPr>
          <w:lang w:val="es-ES"/>
        </w:rPr>
      </w:pPr>
      <w:r w:rsidRPr="00F63633">
        <w:rPr>
          <w:u w:val="single"/>
          <w:lang w:val="es-ES"/>
        </w:rPr>
        <w:t>Fecha de inicio temporal: </w:t>
      </w:r>
      <w:r w:rsidRPr="00F63633">
        <w:rPr>
          <w:lang w:val="es-ES"/>
        </w:rPr>
        <w:t> </w:t>
      </w:r>
    </w:p>
    <w:p w14:paraId="1B96F0E9" w14:textId="77777777" w:rsidR="00F63633" w:rsidRPr="00F63633" w:rsidRDefault="00F63633" w:rsidP="00F63633">
      <w:pPr>
        <w:pStyle w:val="ENDS-Nunito"/>
        <w:rPr>
          <w:lang w:val="es-ES"/>
        </w:rPr>
      </w:pPr>
      <w:r w:rsidRPr="00F63633">
        <w:rPr>
          <w:lang w:val="es-ES"/>
        </w:rPr>
        <w:t>Definición: En qué fecha se empezó a recoger los datos </w:t>
      </w:r>
    </w:p>
    <w:p w14:paraId="08A4D431" w14:textId="77777777" w:rsidR="00F63633" w:rsidRPr="00F63633" w:rsidRDefault="00F63633" w:rsidP="00F63633">
      <w:pPr>
        <w:pStyle w:val="ENDS-Nunito"/>
        <w:rPr>
          <w:lang w:val="es-ES"/>
        </w:rPr>
      </w:pPr>
      <w:r w:rsidRPr="00F63633">
        <w:rPr>
          <w:u w:val="single"/>
          <w:lang w:val="es-ES"/>
        </w:rPr>
        <w:t>Fecha de finalización temporal</w:t>
      </w:r>
      <w:r w:rsidRPr="00F63633">
        <w:rPr>
          <w:lang w:val="es-ES"/>
        </w:rPr>
        <w:t> </w:t>
      </w:r>
    </w:p>
    <w:p w14:paraId="13CFC75C" w14:textId="654E1B22" w:rsidR="00F63633" w:rsidRPr="00F63633" w:rsidRDefault="00F63633" w:rsidP="00F63633">
      <w:pPr>
        <w:pStyle w:val="ENDS-Nunito"/>
        <w:rPr>
          <w:lang w:val="es-ES"/>
        </w:rPr>
      </w:pPr>
      <w:r w:rsidRPr="00F63633">
        <w:rPr>
          <w:lang w:val="es-ES"/>
        </w:rPr>
        <w:t>Definición: En qué fecha se terminó a recoger los datos </w:t>
      </w:r>
    </w:p>
    <w:p w14:paraId="251FDAA2" w14:textId="77777777" w:rsidR="00F63633" w:rsidRPr="00F63633" w:rsidRDefault="00F63633" w:rsidP="00F63633">
      <w:pPr>
        <w:pStyle w:val="ENDS-Nunito"/>
        <w:rPr>
          <w:lang w:val="es-ES"/>
        </w:rPr>
      </w:pPr>
      <w:r w:rsidRPr="00F63633">
        <w:rPr>
          <w:b/>
          <w:bCs/>
          <w:lang w:val="es-ES"/>
        </w:rPr>
        <w:t>Resolución Temporal</w:t>
      </w:r>
      <w:r w:rsidRPr="00F63633">
        <w:rPr>
          <w:lang w:val="es-ES"/>
        </w:rPr>
        <w:t> </w:t>
      </w:r>
    </w:p>
    <w:p w14:paraId="521333E5" w14:textId="6AF6E687" w:rsidR="00F63633" w:rsidRPr="00F63633" w:rsidRDefault="00F63633" w:rsidP="00F63633">
      <w:pPr>
        <w:pStyle w:val="ENDS-Nunito"/>
        <w:rPr>
          <w:lang w:val="es-ES"/>
        </w:rPr>
      </w:pPr>
      <w:r w:rsidRPr="00F63633">
        <w:rPr>
          <w:lang w:val="es-ES"/>
        </w:rPr>
        <w:t>Definición: </w:t>
      </w:r>
      <w:r w:rsidR="00197B97">
        <w:rPr>
          <w:lang w:val="es-ES"/>
        </w:rPr>
        <w:t>Este campo responde a la siguiente pregunta: ¿</w:t>
      </w:r>
      <w:r w:rsidRPr="00F63633">
        <w:rPr>
          <w:lang w:val="es-ES"/>
        </w:rPr>
        <w:t>Cada cuánto tiempo hay un dato nuevo dentro del dataset</w:t>
      </w:r>
      <w:r w:rsidR="00197B97">
        <w:rPr>
          <w:lang w:val="es-ES"/>
        </w:rPr>
        <w:t>?</w:t>
      </w:r>
    </w:p>
    <w:p w14:paraId="271025C9" w14:textId="5CA91362" w:rsidR="00F63633" w:rsidRPr="00F63633" w:rsidRDefault="00F63633" w:rsidP="00F63633">
      <w:pPr>
        <w:pStyle w:val="ENDS-Nunito"/>
        <w:rPr>
          <w:lang w:val="es-ES"/>
        </w:rPr>
      </w:pPr>
      <w:r w:rsidRPr="00F63633">
        <w:rPr>
          <w:lang w:val="es-ES"/>
        </w:rPr>
        <w:t>Ejemplo: </w:t>
      </w:r>
      <w:r w:rsidR="00623242">
        <w:rPr>
          <w:lang w:val="es-ES"/>
        </w:rPr>
        <w:t xml:space="preserve">12 días </w:t>
      </w:r>
      <w:r w:rsidRPr="00F63633">
        <w:rPr>
          <w:lang w:val="es-ES"/>
        </w:rPr>
        <w:t> </w:t>
      </w:r>
    </w:p>
    <w:p w14:paraId="31865DB9" w14:textId="77777777" w:rsidR="00F63633" w:rsidRPr="00F63633" w:rsidRDefault="00F63633" w:rsidP="00F63633">
      <w:pPr>
        <w:pStyle w:val="ENDS-Nunito"/>
        <w:rPr>
          <w:lang w:val="es-ES"/>
        </w:rPr>
      </w:pPr>
      <w:r w:rsidRPr="00F63633">
        <w:rPr>
          <w:b/>
          <w:bCs/>
          <w:lang w:val="es-ES"/>
        </w:rPr>
        <w:t>Resolución Especial</w:t>
      </w:r>
      <w:r w:rsidRPr="00F63633">
        <w:rPr>
          <w:lang w:val="es-ES"/>
        </w:rPr>
        <w:t> </w:t>
      </w:r>
    </w:p>
    <w:p w14:paraId="0AC6438C" w14:textId="77777777" w:rsidR="00F63633" w:rsidRPr="00F63633" w:rsidRDefault="00F63633" w:rsidP="00F63633">
      <w:pPr>
        <w:pStyle w:val="ENDS-Nunito"/>
        <w:rPr>
          <w:lang w:val="es-ES"/>
        </w:rPr>
      </w:pPr>
      <w:r w:rsidRPr="00F63633">
        <w:rPr>
          <w:lang w:val="es-ES"/>
        </w:rPr>
        <w:t>Definición: El nivel mínimo de detalle geográfico del dataset. </w:t>
      </w:r>
    </w:p>
    <w:p w14:paraId="731A1451" w14:textId="40C115CD" w:rsidR="00F63633" w:rsidRPr="00F63633" w:rsidRDefault="00F63633" w:rsidP="00F63633">
      <w:pPr>
        <w:pStyle w:val="ENDS-Nunito"/>
        <w:rPr>
          <w:lang w:val="es-ES"/>
        </w:rPr>
      </w:pPr>
      <w:r w:rsidRPr="00F63633">
        <w:rPr>
          <w:lang w:val="es-ES"/>
        </w:rPr>
        <w:t>Responde a la pregunta: </w:t>
      </w:r>
      <w:r w:rsidR="00C66B0C" w:rsidRPr="00C66B0C">
        <w:rPr>
          <w:lang w:val="es-ES"/>
        </w:rPr>
        <w:t>¿Con qué precisión se identifica la ubicación descrita por los datos?</w:t>
      </w:r>
    </w:p>
    <w:p w14:paraId="3B5FF5AE" w14:textId="3C64EB8A" w:rsidR="00F63633" w:rsidRPr="00F63633" w:rsidRDefault="00F63633" w:rsidP="00F63633">
      <w:pPr>
        <w:pStyle w:val="ENDS-Nunito"/>
        <w:rPr>
          <w:lang w:val="es-ES"/>
        </w:rPr>
      </w:pPr>
      <w:r w:rsidRPr="00F63633">
        <w:rPr>
          <w:lang w:val="es-ES"/>
        </w:rPr>
        <w:t>Ejempo:  500 metros </w:t>
      </w:r>
    </w:p>
    <w:p w14:paraId="6B60EE92" w14:textId="77777777" w:rsidR="00F63633" w:rsidRPr="00F63633" w:rsidRDefault="00F63633" w:rsidP="00F63633">
      <w:pPr>
        <w:pStyle w:val="ENDS-Nunito"/>
        <w:rPr>
          <w:lang w:val="es-ES"/>
        </w:rPr>
      </w:pPr>
      <w:r w:rsidRPr="00F63633">
        <w:rPr>
          <w:b/>
          <w:bCs/>
          <w:lang w:val="es-ES"/>
        </w:rPr>
        <w:t>Frecuencia</w:t>
      </w:r>
      <w:r w:rsidRPr="00F63633">
        <w:rPr>
          <w:lang w:val="es-ES"/>
        </w:rPr>
        <w:t> </w:t>
      </w:r>
    </w:p>
    <w:p w14:paraId="00AD597E" w14:textId="77777777" w:rsidR="00F63633" w:rsidRPr="00F63633" w:rsidRDefault="00F63633" w:rsidP="00F63633">
      <w:pPr>
        <w:pStyle w:val="ENDS-Nunito"/>
        <w:rPr>
          <w:lang w:val="es-ES"/>
        </w:rPr>
      </w:pPr>
      <w:r w:rsidRPr="00F63633">
        <w:rPr>
          <w:lang w:val="es-ES"/>
        </w:rPr>
        <w:t>Definición: Cada cuanto se actualiza el conjunto de datos </w:t>
      </w:r>
    </w:p>
    <w:p w14:paraId="154EF365" w14:textId="77777777" w:rsidR="00F63633" w:rsidRPr="00F63633" w:rsidRDefault="00F63633" w:rsidP="00F63633">
      <w:pPr>
        <w:pStyle w:val="ENDS-Nunito"/>
        <w:rPr>
          <w:lang w:val="es-ES"/>
        </w:rPr>
      </w:pPr>
      <w:r w:rsidRPr="00F63633">
        <w:rPr>
          <w:lang w:val="es-ES"/>
        </w:rPr>
        <w:t>Ejemplo: Anual, bienal… </w:t>
      </w:r>
    </w:p>
    <w:p w14:paraId="10DC1B26" w14:textId="77777777" w:rsidR="00F63633" w:rsidRPr="00F63633" w:rsidRDefault="00F63633" w:rsidP="00F63633">
      <w:pPr>
        <w:pStyle w:val="ENDS-Nunito"/>
        <w:rPr>
          <w:lang w:val="es-ES"/>
        </w:rPr>
      </w:pPr>
      <w:r w:rsidRPr="00F63633">
        <w:rPr>
          <w:lang w:val="es-ES"/>
        </w:rPr>
        <w:t> </w:t>
      </w:r>
    </w:p>
    <w:p w14:paraId="1B5259E9" w14:textId="77777777" w:rsidR="00092DD6" w:rsidRDefault="00092DD6" w:rsidP="00F63633">
      <w:pPr>
        <w:pStyle w:val="ENDS-Nunito"/>
        <w:rPr>
          <w:b/>
          <w:bCs/>
          <w:u w:val="single"/>
          <w:lang w:val="es-ES"/>
        </w:rPr>
      </w:pPr>
    </w:p>
    <w:p w14:paraId="34B88C38" w14:textId="77777777" w:rsidR="00092DD6" w:rsidRDefault="00092DD6" w:rsidP="00F63633">
      <w:pPr>
        <w:pStyle w:val="ENDS-Nunito"/>
        <w:rPr>
          <w:b/>
          <w:bCs/>
          <w:u w:val="single"/>
          <w:lang w:val="es-ES"/>
        </w:rPr>
      </w:pPr>
    </w:p>
    <w:p w14:paraId="670A3B49" w14:textId="414FFD63" w:rsidR="00F63633" w:rsidRPr="00F63633" w:rsidRDefault="00F63633" w:rsidP="00F63633">
      <w:pPr>
        <w:pStyle w:val="ENDS-Nunito"/>
        <w:rPr>
          <w:lang w:val="es-ES"/>
        </w:rPr>
      </w:pPr>
      <w:r w:rsidRPr="00F63633">
        <w:rPr>
          <w:b/>
          <w:bCs/>
          <w:u w:val="single"/>
          <w:lang w:val="es-ES"/>
        </w:rPr>
        <w:lastRenderedPageBreak/>
        <w:t>Atribución cualificada</w:t>
      </w:r>
      <w:r w:rsidRPr="00F63633">
        <w:rPr>
          <w:lang w:val="es-ES"/>
        </w:rPr>
        <w:t> </w:t>
      </w:r>
    </w:p>
    <w:p w14:paraId="0E9143BD" w14:textId="503FD556" w:rsidR="00F63633" w:rsidRPr="00F63633" w:rsidRDefault="00F63633" w:rsidP="00F63633">
      <w:pPr>
        <w:pStyle w:val="ENDS-Nunito"/>
        <w:rPr>
          <w:lang w:val="es-ES"/>
        </w:rPr>
      </w:pPr>
      <w:r w:rsidRPr="00F63633">
        <w:rPr>
          <w:lang w:val="es-ES"/>
        </w:rPr>
        <w:t>Definición: Una entidad que tiene un papel específico sobre el dataset, distinto de creador, editor o titular.  </w:t>
      </w:r>
      <w:r w:rsidR="005206C8">
        <w:rPr>
          <w:lang w:val="es-ES"/>
        </w:rPr>
        <w:t xml:space="preserve"> </w:t>
      </w:r>
    </w:p>
    <w:p w14:paraId="75E06E24" w14:textId="77777777" w:rsidR="00F63633" w:rsidRPr="00F63633" w:rsidRDefault="00F63633" w:rsidP="00F63633">
      <w:pPr>
        <w:pStyle w:val="ENDS-Nunito"/>
        <w:rPr>
          <w:lang w:val="es-ES"/>
        </w:rPr>
      </w:pPr>
      <w:r w:rsidRPr="00F63633">
        <w:rPr>
          <w:lang w:val="es-ES"/>
        </w:rPr>
        <w:t>Por ejemplo: Una persona que haya anonimizado los datos, normalizado o transformado los datos… </w:t>
      </w:r>
    </w:p>
    <w:p w14:paraId="3DEE5C08" w14:textId="77777777" w:rsidR="00F63633" w:rsidRPr="00F63633" w:rsidRDefault="00F63633" w:rsidP="00F63633">
      <w:pPr>
        <w:pStyle w:val="ENDS-Nunito"/>
        <w:rPr>
          <w:lang w:val="es-ES"/>
        </w:rPr>
      </w:pPr>
      <w:r w:rsidRPr="00F63633">
        <w:rPr>
          <w:b/>
          <w:bCs/>
          <w:lang w:val="es-ES"/>
        </w:rPr>
        <w:t>Nombre del Agente de Atribución cualificado</w:t>
      </w:r>
      <w:r w:rsidRPr="00F63633">
        <w:rPr>
          <w:lang w:val="es-ES"/>
        </w:rPr>
        <w:t> </w:t>
      </w:r>
    </w:p>
    <w:p w14:paraId="7C4D699B" w14:textId="77777777" w:rsidR="00F63633" w:rsidRPr="00F63633" w:rsidRDefault="00F63633" w:rsidP="00F63633">
      <w:pPr>
        <w:pStyle w:val="ENDS-Nunito"/>
        <w:rPr>
          <w:lang w:val="es-ES"/>
        </w:rPr>
      </w:pPr>
      <w:r w:rsidRPr="00F63633">
        <w:rPr>
          <w:lang w:val="es-ES"/>
        </w:rPr>
        <w:t>Definición: Nombre del agente que haya participado en la investigación. </w:t>
      </w:r>
    </w:p>
    <w:p w14:paraId="40D9632F" w14:textId="77777777" w:rsidR="00F63633" w:rsidRPr="00F63633" w:rsidRDefault="00F63633" w:rsidP="00F63633">
      <w:pPr>
        <w:pStyle w:val="ENDS-Nunito"/>
        <w:rPr>
          <w:lang w:val="es-ES"/>
        </w:rPr>
      </w:pPr>
      <w:r w:rsidRPr="00F63633">
        <w:rPr>
          <w:b/>
          <w:bCs/>
          <w:lang w:val="es-ES"/>
        </w:rPr>
        <w:t>Tipo de agente de atribución cualificada</w:t>
      </w:r>
      <w:r w:rsidRPr="00F63633">
        <w:rPr>
          <w:lang w:val="es-ES"/>
        </w:rPr>
        <w:t> </w:t>
      </w:r>
    </w:p>
    <w:p w14:paraId="6EBECFEC" w14:textId="43E8B31C" w:rsidR="00F63633" w:rsidRPr="00F63633" w:rsidRDefault="00F63633" w:rsidP="00F63633">
      <w:pPr>
        <w:pStyle w:val="ENDS-Nunito"/>
        <w:rPr>
          <w:lang w:val="es-ES"/>
        </w:rPr>
      </w:pPr>
      <w:r w:rsidRPr="00F63633">
        <w:rPr>
          <w:lang w:val="es-ES"/>
        </w:rPr>
        <w:t>Definición: </w:t>
      </w:r>
      <w:r w:rsidR="005206C8">
        <w:rPr>
          <w:lang w:val="es-ES"/>
        </w:rPr>
        <w:t>Se refiere al tipo de organización del agente de atribución cualificada.</w:t>
      </w:r>
    </w:p>
    <w:p w14:paraId="293B8660" w14:textId="77777777" w:rsidR="00F63633" w:rsidRPr="00F63633" w:rsidRDefault="00F63633" w:rsidP="00F63633">
      <w:pPr>
        <w:pStyle w:val="ENDS-Nunito"/>
        <w:rPr>
          <w:lang w:val="es-ES"/>
        </w:rPr>
      </w:pPr>
      <w:r w:rsidRPr="00F63633">
        <w:rPr>
          <w:lang w:val="es-ES"/>
        </w:rPr>
        <w:t>Ejemplo: Auditoría nacional </w:t>
      </w:r>
    </w:p>
    <w:p w14:paraId="6B9ECB3E" w14:textId="77777777" w:rsidR="00F63633" w:rsidRPr="00F63633" w:rsidRDefault="00F63633" w:rsidP="00F63633">
      <w:pPr>
        <w:pStyle w:val="ENDS-Nunito"/>
        <w:rPr>
          <w:lang w:val="es-ES"/>
        </w:rPr>
      </w:pPr>
      <w:r w:rsidRPr="00F63633">
        <w:rPr>
          <w:b/>
          <w:bCs/>
          <w:lang w:val="es-ES"/>
        </w:rPr>
        <w:t>Página de contacto del agente de atribución cualificada</w:t>
      </w:r>
      <w:r w:rsidRPr="00F63633">
        <w:rPr>
          <w:lang w:val="es-ES"/>
        </w:rPr>
        <w:t> </w:t>
      </w:r>
    </w:p>
    <w:p w14:paraId="45E7F678" w14:textId="77777777" w:rsidR="00F63633" w:rsidRPr="00F63633" w:rsidRDefault="00F63633" w:rsidP="00F63633">
      <w:pPr>
        <w:pStyle w:val="ENDS-Nunito"/>
        <w:rPr>
          <w:lang w:val="es-ES"/>
        </w:rPr>
      </w:pPr>
      <w:r w:rsidRPr="00F63633">
        <w:rPr>
          <w:lang w:val="es-ES"/>
        </w:rPr>
        <w:t>Definición:  Una url que lleve a la página web del agente. </w:t>
      </w:r>
    </w:p>
    <w:p w14:paraId="6EE737A0" w14:textId="77777777" w:rsidR="00F63633" w:rsidRPr="00F63633" w:rsidRDefault="00F63633" w:rsidP="00F63633">
      <w:pPr>
        <w:pStyle w:val="ENDS-Nunito"/>
        <w:rPr>
          <w:lang w:val="es-ES"/>
        </w:rPr>
      </w:pPr>
      <w:r w:rsidRPr="00F63633">
        <w:rPr>
          <w:b/>
          <w:bCs/>
          <w:lang w:val="es-ES"/>
        </w:rPr>
        <w:t>Agente de atribución cualificado Correo electrónico</w:t>
      </w:r>
      <w:r w:rsidRPr="00F63633">
        <w:rPr>
          <w:lang w:val="es-ES"/>
        </w:rPr>
        <w:t> </w:t>
      </w:r>
    </w:p>
    <w:p w14:paraId="374DF3C1" w14:textId="77777777" w:rsidR="00F63633" w:rsidRPr="00F63633" w:rsidRDefault="00F63633" w:rsidP="00F63633">
      <w:pPr>
        <w:pStyle w:val="ENDS-Nunito"/>
        <w:rPr>
          <w:lang w:val="es-ES"/>
        </w:rPr>
      </w:pPr>
      <w:r w:rsidRPr="00F63633">
        <w:rPr>
          <w:lang w:val="es-ES"/>
        </w:rPr>
        <w:t>Definición: Se requiere un correo electrónico que permita contactar con el agente. </w:t>
      </w:r>
    </w:p>
    <w:p w14:paraId="448D0C0E" w14:textId="77777777" w:rsidR="00F63633" w:rsidRPr="00F63633" w:rsidRDefault="00F63633" w:rsidP="00F63633">
      <w:pPr>
        <w:pStyle w:val="ENDS-Nunito"/>
        <w:rPr>
          <w:lang w:val="es-ES"/>
        </w:rPr>
      </w:pPr>
      <w:r w:rsidRPr="00F63633">
        <w:rPr>
          <w:u w:val="single"/>
          <w:lang w:val="es-ES"/>
        </w:rPr>
        <w:t>Función de atribución cualificada</w:t>
      </w:r>
      <w:r w:rsidRPr="00F63633">
        <w:rPr>
          <w:lang w:val="es-ES"/>
        </w:rPr>
        <w:t> </w:t>
      </w:r>
    </w:p>
    <w:p w14:paraId="72143FDD" w14:textId="77777777" w:rsidR="00F63633" w:rsidRPr="00F63633" w:rsidRDefault="00F63633" w:rsidP="00F63633">
      <w:pPr>
        <w:pStyle w:val="ENDS-Nunito"/>
        <w:rPr>
          <w:lang w:val="es-ES"/>
        </w:rPr>
      </w:pPr>
      <w:r w:rsidRPr="00F63633">
        <w:rPr>
          <w:lang w:val="es-ES"/>
        </w:rPr>
        <w:t>Definición: Investigador principal, mediador… </w:t>
      </w:r>
    </w:p>
    <w:p w14:paraId="0DE2E5C4" w14:textId="77777777" w:rsidR="00F63633" w:rsidRPr="00F63633" w:rsidRDefault="00F63633" w:rsidP="00F63633">
      <w:pPr>
        <w:pStyle w:val="ENDS-Nunito"/>
        <w:rPr>
          <w:lang w:val="es-ES"/>
        </w:rPr>
      </w:pPr>
      <w:r w:rsidRPr="00F63633">
        <w:rPr>
          <w:lang w:val="es-ES"/>
        </w:rPr>
        <w:t> </w:t>
      </w:r>
    </w:p>
    <w:p w14:paraId="54955A02" w14:textId="77777777" w:rsidR="00F63633" w:rsidRPr="00F63633" w:rsidRDefault="00F63633" w:rsidP="00F63633">
      <w:pPr>
        <w:pStyle w:val="ENDS-Nunito"/>
        <w:rPr>
          <w:lang w:val="es-ES"/>
        </w:rPr>
      </w:pPr>
      <w:r w:rsidRPr="00F63633">
        <w:rPr>
          <w:b/>
          <w:bCs/>
          <w:lang w:val="es-ES"/>
        </w:rPr>
        <w:t>Otro identificador</w:t>
      </w:r>
      <w:r w:rsidRPr="00F63633">
        <w:rPr>
          <w:lang w:val="es-ES"/>
        </w:rPr>
        <w:t> </w:t>
      </w:r>
    </w:p>
    <w:p w14:paraId="00AAD559" w14:textId="77777777" w:rsidR="00F63633" w:rsidRPr="00F63633" w:rsidRDefault="00F63633" w:rsidP="00F63633">
      <w:pPr>
        <w:pStyle w:val="ENDS-Nunito"/>
        <w:rPr>
          <w:lang w:val="es-ES"/>
        </w:rPr>
      </w:pPr>
      <w:r w:rsidRPr="00F63633">
        <w:rPr>
          <w:lang w:val="es-ES"/>
        </w:rPr>
        <w:t>Definición: ¿Este dataset tiene algún identificador oficial en otro sitio? </w:t>
      </w:r>
    </w:p>
    <w:p w14:paraId="34C769E9" w14:textId="6A5D65AB" w:rsidR="00F63633" w:rsidRPr="00F63633" w:rsidRDefault="00F63633" w:rsidP="00F63633">
      <w:pPr>
        <w:pStyle w:val="ENDS-Nunito"/>
        <w:rPr>
          <w:lang w:val="es-ES"/>
        </w:rPr>
      </w:pPr>
      <w:r w:rsidRPr="00F63633">
        <w:rPr>
          <w:lang w:val="es-ES"/>
        </w:rPr>
        <w:t>Ejemplo: </w:t>
      </w:r>
      <w:r w:rsidR="00307AA9">
        <w:rPr>
          <w:lang w:val="es-ES"/>
        </w:rPr>
        <w:t>E</w:t>
      </w:r>
      <w:r w:rsidRPr="00F63633">
        <w:rPr>
          <w:lang w:val="es-ES"/>
        </w:rPr>
        <w:t>n datacite(</w:t>
      </w:r>
      <w:hyperlink r:id="rId22" w:history="1">
        <w:r w:rsidR="00307AA9" w:rsidRPr="00E06B22">
          <w:rPr>
            <w:rStyle w:val="Hyperlink"/>
            <w:lang w:val="es-ES"/>
          </w:rPr>
          <w:t>https://datacite.org/10.1234/example-dataset</w:t>
        </w:r>
      </w:hyperlink>
      <w:r w:rsidRPr="00F63633">
        <w:rPr>
          <w:lang w:val="es-ES"/>
        </w:rPr>
        <w:t>)</w:t>
      </w:r>
      <w:r w:rsidR="00307AA9">
        <w:rPr>
          <w:lang w:val="es-ES"/>
        </w:rPr>
        <w:t xml:space="preserve"> o</w:t>
      </w:r>
      <w:r w:rsidRPr="00F63633">
        <w:rPr>
          <w:lang w:val="es-ES"/>
        </w:rPr>
        <w:t xml:space="preserve"> identificador interno ministerial (</w:t>
      </w:r>
      <w:hyperlink r:id="rId23" w:tgtFrame="_blank" w:history="1">
        <w:r w:rsidRPr="00F63633">
          <w:rPr>
            <w:rStyle w:val="Hyperlink"/>
            <w:lang w:val="es-ES"/>
          </w:rPr>
          <w:t>https://datos.sanidad.gob.es/dataset/CMBD_2022</w:t>
        </w:r>
      </w:hyperlink>
      <w:r w:rsidRPr="00F63633">
        <w:rPr>
          <w:lang w:val="es-ES"/>
        </w:rPr>
        <w:t>) </w:t>
      </w:r>
    </w:p>
    <w:p w14:paraId="6136DA6C" w14:textId="77777777" w:rsidR="00F63633" w:rsidRPr="00F63633" w:rsidRDefault="00F63633" w:rsidP="00F63633">
      <w:pPr>
        <w:pStyle w:val="ENDS-Nunito"/>
        <w:rPr>
          <w:lang w:val="es-ES"/>
        </w:rPr>
      </w:pPr>
      <w:r w:rsidRPr="00F63633">
        <w:rPr>
          <w:lang w:val="es-ES"/>
        </w:rPr>
        <w:t> </w:t>
      </w:r>
    </w:p>
    <w:p w14:paraId="10665138" w14:textId="77777777" w:rsidR="00F63633" w:rsidRPr="00F63633" w:rsidRDefault="00F63633" w:rsidP="00F63633">
      <w:pPr>
        <w:pStyle w:val="ENDS-Nunito"/>
        <w:rPr>
          <w:lang w:val="es-ES"/>
        </w:rPr>
      </w:pPr>
      <w:r w:rsidRPr="00F63633">
        <w:rPr>
          <w:b/>
          <w:bCs/>
          <w:lang w:val="es-ES"/>
        </w:rPr>
        <w:t>Se ajusta a</w:t>
      </w:r>
      <w:r w:rsidRPr="00F63633">
        <w:rPr>
          <w:lang w:val="es-ES"/>
        </w:rPr>
        <w:t> </w:t>
      </w:r>
    </w:p>
    <w:p w14:paraId="40468365" w14:textId="19FBF9A0" w:rsidR="00F63633" w:rsidRPr="00F63633" w:rsidRDefault="00F63633" w:rsidP="00F63633">
      <w:pPr>
        <w:pStyle w:val="ENDS-Nunito"/>
        <w:rPr>
          <w:lang w:val="es-ES"/>
        </w:rPr>
      </w:pPr>
      <w:r w:rsidRPr="00F63633">
        <w:rPr>
          <w:lang w:val="es-ES"/>
        </w:rPr>
        <w:t>Definición: ¿</w:t>
      </w:r>
      <w:r w:rsidR="00EF6AE4">
        <w:rPr>
          <w:lang w:val="es-ES"/>
        </w:rPr>
        <w:t>B</w:t>
      </w:r>
      <w:r w:rsidRPr="00F63633">
        <w:rPr>
          <w:lang w:val="es-ES"/>
        </w:rPr>
        <w:t>ajo qué estándar están estructurados los datos o metadatos? </w:t>
      </w:r>
    </w:p>
    <w:p w14:paraId="41BDF000" w14:textId="739D3CC5" w:rsidR="00F63633" w:rsidRPr="00F63633" w:rsidRDefault="00F63633" w:rsidP="00EF6AE4">
      <w:pPr>
        <w:pStyle w:val="ENDS-Nunito"/>
        <w:rPr>
          <w:lang w:val="es-ES"/>
        </w:rPr>
      </w:pPr>
      <w:r w:rsidRPr="00F63633">
        <w:rPr>
          <w:lang w:val="es-ES"/>
        </w:rPr>
        <w:t>Ejemplos muy comúnes: </w:t>
      </w:r>
      <w:r w:rsidR="00EF6AE4">
        <w:t>Estándar OMOP</w:t>
      </w:r>
      <w:r w:rsidRPr="00F63633">
        <w:rPr>
          <w:lang w:val="es-ES"/>
        </w:rPr>
        <w:t> </w:t>
      </w:r>
    </w:p>
    <w:p w14:paraId="2EACFFE0" w14:textId="77777777" w:rsidR="00F63633" w:rsidRPr="00F63633" w:rsidRDefault="00F63633" w:rsidP="00F63633">
      <w:pPr>
        <w:pStyle w:val="ENDS-Nunito"/>
        <w:rPr>
          <w:lang w:val="es-ES"/>
        </w:rPr>
      </w:pPr>
      <w:r w:rsidRPr="00F63633">
        <w:rPr>
          <w:lang w:val="es-ES"/>
        </w:rPr>
        <w:t> </w:t>
      </w:r>
    </w:p>
    <w:p w14:paraId="3DE0FFFA" w14:textId="77777777" w:rsidR="00F63633" w:rsidRPr="00F63633" w:rsidRDefault="00F63633" w:rsidP="00F63633">
      <w:pPr>
        <w:pStyle w:val="ENDS-Nunito"/>
        <w:rPr>
          <w:lang w:val="es-ES"/>
        </w:rPr>
      </w:pPr>
      <w:r w:rsidRPr="00F63633">
        <w:rPr>
          <w:b/>
          <w:bCs/>
          <w:lang w:val="es-ES"/>
        </w:rPr>
        <w:t>Recurso relacionado</w:t>
      </w:r>
      <w:r w:rsidRPr="00F63633">
        <w:rPr>
          <w:lang w:val="es-ES"/>
        </w:rPr>
        <w:t> </w:t>
      </w:r>
    </w:p>
    <w:p w14:paraId="375EF439" w14:textId="1D07DCDA" w:rsidR="00F63633" w:rsidRPr="00F63633" w:rsidRDefault="00F63633" w:rsidP="00F63633">
      <w:pPr>
        <w:pStyle w:val="ENDS-Nunito"/>
        <w:rPr>
          <w:lang w:val="es-ES"/>
        </w:rPr>
      </w:pPr>
      <w:r w:rsidRPr="00F63633">
        <w:rPr>
          <w:lang w:val="es-ES"/>
        </w:rPr>
        <w:t>Definición: </w:t>
      </w:r>
      <w:r w:rsidR="00467B08">
        <w:rPr>
          <w:lang w:val="es-ES"/>
        </w:rPr>
        <w:t>Este capmo responde a la pregunta “</w:t>
      </w:r>
      <w:r w:rsidRPr="00F63633">
        <w:rPr>
          <w:lang w:val="es-ES"/>
        </w:rPr>
        <w:t>¿Existe algún documento, dataset, informe o recurso web relacionado con estos datos? </w:t>
      </w:r>
      <w:r w:rsidR="00467B08">
        <w:rPr>
          <w:lang w:val="es-ES"/>
        </w:rPr>
        <w:t>“</w:t>
      </w:r>
      <w:r w:rsidR="00F23B44">
        <w:rPr>
          <w:lang w:val="es-ES"/>
        </w:rPr>
        <w:t xml:space="preserve"> </w:t>
      </w:r>
    </w:p>
    <w:p w14:paraId="50CC125C" w14:textId="77777777" w:rsidR="00F63633" w:rsidRPr="00F63633" w:rsidRDefault="00F63633" w:rsidP="00F63633">
      <w:pPr>
        <w:pStyle w:val="ENDS-Nunito"/>
        <w:rPr>
          <w:lang w:val="es-ES"/>
        </w:rPr>
      </w:pPr>
      <w:r w:rsidRPr="00F63633">
        <w:rPr>
          <w:b/>
          <w:bCs/>
          <w:lang w:val="es-ES"/>
        </w:rPr>
        <w:lastRenderedPageBreak/>
        <w:t>Página de entrada</w:t>
      </w:r>
      <w:r w:rsidRPr="00F63633">
        <w:rPr>
          <w:lang w:val="es-ES"/>
        </w:rPr>
        <w:t> </w:t>
      </w:r>
    </w:p>
    <w:p w14:paraId="3FE94397" w14:textId="43443D39" w:rsidR="00F63633" w:rsidRPr="00F63633" w:rsidRDefault="00F63633" w:rsidP="00F63633">
      <w:pPr>
        <w:pStyle w:val="ENDS-Nunito"/>
        <w:rPr>
          <w:lang w:val="es-ES"/>
        </w:rPr>
      </w:pPr>
      <w:r w:rsidRPr="00F63633">
        <w:rPr>
          <w:lang w:val="es-ES"/>
        </w:rPr>
        <w:t>Definición:</w:t>
      </w:r>
      <w:r w:rsidR="00467B08">
        <w:rPr>
          <w:lang w:val="es-ES"/>
        </w:rPr>
        <w:t xml:space="preserve"> </w:t>
      </w:r>
      <w:r w:rsidR="00B460FF">
        <w:rPr>
          <w:lang w:val="es-ES"/>
        </w:rPr>
        <w:t>P</w:t>
      </w:r>
      <w:r w:rsidRPr="00F63633">
        <w:rPr>
          <w:lang w:val="es-ES"/>
        </w:rPr>
        <w:t>ágina web principal donde un usuario llega para acceder o informarse sobre el dataset. </w:t>
      </w:r>
    </w:p>
    <w:p w14:paraId="1C47D0E6" w14:textId="5DFBD268" w:rsidR="00F63633" w:rsidRPr="00F63633" w:rsidRDefault="00F63633" w:rsidP="00F63633">
      <w:pPr>
        <w:pStyle w:val="ENDS-Nunito"/>
        <w:rPr>
          <w:lang w:val="es-ES"/>
        </w:rPr>
      </w:pPr>
      <w:r w:rsidRPr="00F63633">
        <w:rPr>
          <w:lang w:val="es-ES"/>
        </w:rPr>
        <w:t>Ejemplo: Portal oficial del dataset</w:t>
      </w:r>
      <w:r w:rsidR="00011A6A">
        <w:rPr>
          <w:lang w:val="es-ES"/>
        </w:rPr>
        <w:t>.</w:t>
      </w:r>
    </w:p>
    <w:p w14:paraId="0A25D269" w14:textId="77777777" w:rsidR="00F63633" w:rsidRPr="00F63633" w:rsidRDefault="00F63633" w:rsidP="00F63633">
      <w:pPr>
        <w:pStyle w:val="ENDS-Nunito"/>
        <w:rPr>
          <w:lang w:val="es-ES"/>
        </w:rPr>
      </w:pPr>
      <w:r w:rsidRPr="00F63633">
        <w:rPr>
          <w:b/>
          <w:bCs/>
          <w:lang w:val="es-ES"/>
        </w:rPr>
        <w:t>Documentación</w:t>
      </w:r>
      <w:r w:rsidRPr="00F63633">
        <w:rPr>
          <w:lang w:val="es-ES"/>
        </w:rPr>
        <w:t> </w:t>
      </w:r>
    </w:p>
    <w:p w14:paraId="6805CB3A" w14:textId="77777777" w:rsidR="00F63633" w:rsidRPr="00F63633" w:rsidRDefault="00F63633" w:rsidP="00F63633">
      <w:pPr>
        <w:pStyle w:val="ENDS-Nunito"/>
        <w:rPr>
          <w:lang w:val="es-ES"/>
        </w:rPr>
      </w:pPr>
      <w:r w:rsidRPr="00F63633">
        <w:rPr>
          <w:lang w:val="es-ES"/>
        </w:rPr>
        <w:t>Definición: Cualquier recurso que ayude a comprender el conjunto de datos: </w:t>
      </w:r>
    </w:p>
    <w:p w14:paraId="0FA1E206" w14:textId="0EC4139B" w:rsidR="00F63633" w:rsidRPr="00F63633" w:rsidRDefault="00F63633" w:rsidP="00F63633">
      <w:pPr>
        <w:pStyle w:val="ENDS-Nunito"/>
        <w:rPr>
          <w:lang w:val="es-ES"/>
        </w:rPr>
      </w:pPr>
      <w:r w:rsidRPr="00F63633">
        <w:rPr>
          <w:lang w:val="es-ES"/>
        </w:rPr>
        <w:t>Ejemplo:</w:t>
      </w:r>
      <w:r w:rsidR="0081442B">
        <w:rPr>
          <w:lang w:val="es-ES"/>
        </w:rPr>
        <w:t xml:space="preserve"> </w:t>
      </w:r>
      <w:r w:rsidRPr="00F63633">
        <w:rPr>
          <w:lang w:val="es-ES"/>
        </w:rPr>
        <w:t>Página oficial del proyecto: </w:t>
      </w:r>
      <w:hyperlink r:id="rId24" w:tgtFrame="_blank" w:history="1">
        <w:r w:rsidRPr="00F63633">
          <w:rPr>
            <w:rStyle w:val="Hyperlink"/>
            <w:lang w:val="es-ES"/>
          </w:rPr>
          <w:t>https://www.mscbs.gob.es/proyecto-salud-ambiental</w:t>
        </w:r>
      </w:hyperlink>
      <w:r w:rsidRPr="00F63633">
        <w:rPr>
          <w:lang w:val="es-ES"/>
        </w:rPr>
        <w:t>. </w:t>
      </w:r>
    </w:p>
    <w:p w14:paraId="5068B35B" w14:textId="77777777" w:rsidR="00F63633" w:rsidRPr="00F63633" w:rsidRDefault="00F63633" w:rsidP="00F63633">
      <w:pPr>
        <w:pStyle w:val="ENDS-Nunito"/>
        <w:rPr>
          <w:lang w:val="es-ES"/>
        </w:rPr>
      </w:pPr>
      <w:r w:rsidRPr="00F63633">
        <w:rPr>
          <w:b/>
          <w:bCs/>
          <w:lang w:val="es-ES"/>
        </w:rPr>
        <w:t>Versión</w:t>
      </w:r>
      <w:r w:rsidRPr="00F63633">
        <w:rPr>
          <w:lang w:val="es-ES"/>
        </w:rPr>
        <w:t> </w:t>
      </w:r>
    </w:p>
    <w:p w14:paraId="5BB58638" w14:textId="739215CE" w:rsidR="00F63633" w:rsidRPr="00F63633" w:rsidRDefault="00F63633" w:rsidP="00F63633">
      <w:pPr>
        <w:pStyle w:val="ENDS-Nunito"/>
        <w:rPr>
          <w:lang w:val="es-ES"/>
        </w:rPr>
      </w:pPr>
      <w:r w:rsidRPr="00F63633">
        <w:rPr>
          <w:lang w:val="es-ES"/>
        </w:rPr>
        <w:t>Definición: ¿Qué edición del conjunto de datos es esta? </w:t>
      </w:r>
      <w:r w:rsidR="003907F6">
        <w:rPr>
          <w:lang w:val="es-ES"/>
        </w:rPr>
        <w:t>Este campo se refiere a las versiones que ha habido dentro del catálogo.</w:t>
      </w:r>
    </w:p>
    <w:p w14:paraId="5DEAFC37" w14:textId="1AEF6602" w:rsidR="00F63633" w:rsidRPr="00F63633" w:rsidRDefault="00F63633" w:rsidP="00F63633">
      <w:pPr>
        <w:pStyle w:val="ENDS-Nunito"/>
        <w:rPr>
          <w:lang w:val="es-ES"/>
        </w:rPr>
      </w:pPr>
      <w:r w:rsidRPr="00F63633">
        <w:rPr>
          <w:lang w:val="es-ES"/>
        </w:rPr>
        <w:t>Ejemplo: </w:t>
      </w:r>
      <w:r w:rsidR="003907F6">
        <w:rPr>
          <w:lang w:val="es-ES"/>
        </w:rPr>
        <w:t>Si se añadió hace un año y se actualiza ahora, se debería añadir v.2.</w:t>
      </w:r>
    </w:p>
    <w:p w14:paraId="1ADABD13" w14:textId="77777777" w:rsidR="00F63633" w:rsidRPr="00F63633" w:rsidRDefault="00F63633" w:rsidP="00F63633">
      <w:pPr>
        <w:pStyle w:val="ENDS-Nunito"/>
        <w:rPr>
          <w:lang w:val="es-ES"/>
        </w:rPr>
      </w:pPr>
      <w:r w:rsidRPr="00F63633">
        <w:rPr>
          <w:b/>
          <w:bCs/>
          <w:lang w:val="es-ES"/>
        </w:rPr>
        <w:t>Versión DIT</w:t>
      </w:r>
      <w:r w:rsidRPr="00F63633">
        <w:rPr>
          <w:lang w:val="es-ES"/>
        </w:rPr>
        <w:t> </w:t>
      </w:r>
    </w:p>
    <w:p w14:paraId="03ECE51C" w14:textId="77777777" w:rsidR="004C2378" w:rsidRDefault="00F63633" w:rsidP="00F63633">
      <w:pPr>
        <w:pStyle w:val="ENDS-Nunito"/>
        <w:rPr>
          <w:lang w:val="es-ES"/>
        </w:rPr>
      </w:pPr>
      <w:r w:rsidRPr="004C2378">
        <w:rPr>
          <w:i/>
          <w:iCs/>
          <w:lang w:val="es-ES"/>
        </w:rPr>
        <w:t>Definición:</w:t>
      </w:r>
      <w:r w:rsidRPr="00F63633">
        <w:rPr>
          <w:lang w:val="es-ES"/>
        </w:rPr>
        <w:t> </w:t>
      </w:r>
      <w:r w:rsidR="004C2378" w:rsidRPr="004C2378">
        <w:rPr>
          <w:lang w:val="es-ES"/>
        </w:rPr>
        <w:t>Enlace a otra versión del mismo dataset.</w:t>
      </w:r>
    </w:p>
    <w:p w14:paraId="54D09BE9" w14:textId="23A9AE55" w:rsidR="00F63633" w:rsidRPr="00F63633" w:rsidRDefault="00F63633" w:rsidP="00F63633">
      <w:pPr>
        <w:pStyle w:val="ENDS-Nunito"/>
        <w:rPr>
          <w:lang w:val="es-ES"/>
        </w:rPr>
      </w:pPr>
      <w:r w:rsidRPr="004C2378">
        <w:rPr>
          <w:i/>
          <w:iCs/>
          <w:lang w:val="es-ES"/>
        </w:rPr>
        <w:t>Ejemplo:</w:t>
      </w:r>
      <w:r w:rsidRPr="00F63633">
        <w:rPr>
          <w:lang w:val="es-ES"/>
        </w:rPr>
        <w:t xml:space="preserve"> </w:t>
      </w:r>
      <w:r w:rsidR="00733771" w:rsidRPr="00733771">
        <w:rPr>
          <w:lang w:val="es-ES"/>
        </w:rPr>
        <w:t>URL que apunta a una versión</w:t>
      </w:r>
      <w:r w:rsidR="004C2378">
        <w:rPr>
          <w:lang w:val="es-ES"/>
        </w:rPr>
        <w:t xml:space="preserve"> anterior </w:t>
      </w:r>
      <w:r w:rsidR="00733771" w:rsidRPr="00733771">
        <w:rPr>
          <w:lang w:val="es-ES"/>
        </w:rPr>
        <w:t>del dataset.</w:t>
      </w:r>
    </w:p>
    <w:p w14:paraId="460A86E0" w14:textId="0F5FFE3D" w:rsidR="004C2378" w:rsidRPr="004C2378" w:rsidRDefault="004C2378" w:rsidP="004C2378">
      <w:pPr>
        <w:pStyle w:val="ENDS-Nunito"/>
        <w:rPr>
          <w:lang w:val="es-ES"/>
        </w:rPr>
      </w:pPr>
      <w:r w:rsidRPr="004C2378">
        <w:rPr>
          <w:i/>
          <w:iCs/>
          <w:lang w:val="es-ES"/>
        </w:rPr>
        <w:t>Ejemplo aplicado:</w:t>
      </w:r>
    </w:p>
    <w:p w14:paraId="1CE507D5" w14:textId="77777777" w:rsidR="004C2378" w:rsidRPr="004C2378" w:rsidRDefault="004C2378" w:rsidP="008530F9">
      <w:pPr>
        <w:pStyle w:val="ENDS-Nunito"/>
        <w:numPr>
          <w:ilvl w:val="0"/>
          <w:numId w:val="31"/>
        </w:numPr>
        <w:rPr>
          <w:lang w:val="es-ES"/>
        </w:rPr>
      </w:pPr>
      <w:r w:rsidRPr="004C2378">
        <w:rPr>
          <w:lang w:val="es-ES"/>
        </w:rPr>
        <w:t>Dataset actual: Exposición ambiental España 2024</w:t>
      </w:r>
    </w:p>
    <w:p w14:paraId="196A42A9" w14:textId="77777777" w:rsidR="004C2378" w:rsidRPr="004C2378" w:rsidRDefault="004C2378" w:rsidP="008530F9">
      <w:pPr>
        <w:pStyle w:val="ENDS-Nunito"/>
        <w:numPr>
          <w:ilvl w:val="0"/>
          <w:numId w:val="31"/>
        </w:numPr>
        <w:rPr>
          <w:lang w:val="es-ES"/>
        </w:rPr>
      </w:pPr>
      <w:r w:rsidRPr="004C2378">
        <w:rPr>
          <w:lang w:val="es-ES"/>
        </w:rPr>
        <w:t>Versión anterior: https://catalogo.es/dataset/exposicion-ambiental-2023</w:t>
      </w:r>
    </w:p>
    <w:p w14:paraId="53986B34" w14:textId="77777777" w:rsidR="00794132" w:rsidRPr="00794132" w:rsidRDefault="00794132" w:rsidP="00794132">
      <w:pPr>
        <w:pStyle w:val="ENDS-Nunito"/>
        <w:rPr>
          <w:lang w:val="es-ES"/>
        </w:rPr>
      </w:pPr>
      <w:r w:rsidRPr="00794132">
        <w:rPr>
          <w:lang w:val="es-ES"/>
        </w:rPr>
        <w:t>En una versión DIT se añade explícitamente el enlace a la versión anterior publicada, por ejemplo:</w:t>
      </w:r>
    </w:p>
    <w:p w14:paraId="61100EB7" w14:textId="19559364" w:rsidR="00F63633" w:rsidRDefault="00794132" w:rsidP="00794132">
      <w:pPr>
        <w:pStyle w:val="ENDS-Nunito"/>
        <w:rPr>
          <w:lang w:val="es-ES"/>
        </w:rPr>
      </w:pPr>
      <w:r w:rsidRPr="00794132">
        <w:rPr>
          <w:lang w:val="es-ES"/>
        </w:rPr>
        <w:t>https://catalogo.es/dataset/exposicion-ambiental-2023</w:t>
      </w:r>
      <w:r w:rsidR="00F63633" w:rsidRPr="00F63633">
        <w:rPr>
          <w:lang w:val="es-ES"/>
        </w:rPr>
        <w:t> </w:t>
      </w:r>
    </w:p>
    <w:p w14:paraId="01156A15" w14:textId="77777777" w:rsidR="00155FAE" w:rsidRPr="00155FAE" w:rsidRDefault="00155FAE" w:rsidP="00155FAE">
      <w:pPr>
        <w:pStyle w:val="ENDS-Nunito"/>
        <w:rPr>
          <w:i/>
          <w:iCs/>
          <w:u w:val="single"/>
          <w:lang w:val="es-ES"/>
        </w:rPr>
      </w:pPr>
      <w:r w:rsidRPr="00155FAE">
        <w:rPr>
          <w:i/>
          <w:iCs/>
          <w:u w:val="single"/>
          <w:lang w:val="es-ES"/>
        </w:rPr>
        <w:t>Aclaración:</w:t>
      </w:r>
    </w:p>
    <w:p w14:paraId="05093487" w14:textId="2D93660C" w:rsidR="00155FAE" w:rsidRPr="00F63633" w:rsidRDefault="00155FAE" w:rsidP="00155FAE">
      <w:pPr>
        <w:pStyle w:val="ENDS-Nunito"/>
        <w:rPr>
          <w:lang w:val="es-ES"/>
        </w:rPr>
      </w:pPr>
      <w:r w:rsidRPr="00155FAE">
        <w:rPr>
          <w:lang w:val="es-ES"/>
        </w:rPr>
        <w:t>El DIT se utiliza cuando se publica una nueva versión de un conjunto de datos y se quiere enlazar con la versión anterior ya disponible. Solo se aplica cuando no es la primera vez que se publica el dataset.</w:t>
      </w:r>
    </w:p>
    <w:p w14:paraId="40117D5D" w14:textId="77777777" w:rsidR="00F63633" w:rsidRPr="00F63633" w:rsidRDefault="00F63633" w:rsidP="00F63633">
      <w:pPr>
        <w:pStyle w:val="ENDS-Nunito"/>
        <w:rPr>
          <w:lang w:val="es-ES"/>
        </w:rPr>
      </w:pPr>
      <w:r w:rsidRPr="00F63633">
        <w:rPr>
          <w:b/>
          <w:bCs/>
          <w:lang w:val="es-ES"/>
        </w:rPr>
        <w:t>Notas de versión</w:t>
      </w:r>
      <w:r w:rsidRPr="00F63633">
        <w:rPr>
          <w:lang w:val="es-ES"/>
        </w:rPr>
        <w:t> </w:t>
      </w:r>
    </w:p>
    <w:p w14:paraId="21F52D4C" w14:textId="77777777" w:rsidR="00D56122" w:rsidRDefault="00F63633" w:rsidP="00F63633">
      <w:pPr>
        <w:pStyle w:val="ENDS-Nunito"/>
        <w:rPr>
          <w:lang w:val="es-ES"/>
        </w:rPr>
      </w:pPr>
      <w:r w:rsidRPr="00155FAE">
        <w:rPr>
          <w:i/>
          <w:iCs/>
          <w:lang w:val="es-ES"/>
        </w:rPr>
        <w:t>Definición:</w:t>
      </w:r>
      <w:r w:rsidRPr="00F63633">
        <w:rPr>
          <w:lang w:val="es-ES"/>
        </w:rPr>
        <w:t xml:space="preserve"> </w:t>
      </w:r>
      <w:r w:rsidR="00D56122" w:rsidRPr="00D56122">
        <w:rPr>
          <w:lang w:val="es-ES"/>
        </w:rPr>
        <w:t>Descripción de los cambios, mejoras o correcciones introducidos en esta versión respecto a una versión anterior del dataset.</w:t>
      </w:r>
    </w:p>
    <w:p w14:paraId="7F1CDECA" w14:textId="2978FFAC" w:rsidR="00155FAE" w:rsidRDefault="00F63633" w:rsidP="00F63633">
      <w:pPr>
        <w:pStyle w:val="ENDS-Nunito"/>
        <w:rPr>
          <w:lang w:val="es-ES"/>
        </w:rPr>
      </w:pPr>
      <w:r w:rsidRPr="00155FAE">
        <w:rPr>
          <w:i/>
          <w:iCs/>
          <w:lang w:val="es-ES"/>
        </w:rPr>
        <w:t>Ejemplo:</w:t>
      </w:r>
      <w:r w:rsidRPr="00F63633">
        <w:rPr>
          <w:lang w:val="es-ES"/>
        </w:rPr>
        <w:t xml:space="preserve"> </w:t>
      </w:r>
      <w:r w:rsidR="004406D1" w:rsidRPr="004406D1">
        <w:rPr>
          <w:lang w:val="es-ES"/>
        </w:rPr>
        <w:t>Esta versión incorpora nuevas actualizaciones en comparación con la anterior, ya que se han añadido los elementos “X” al proyecto.</w:t>
      </w:r>
    </w:p>
    <w:p w14:paraId="14D5A101" w14:textId="77777777" w:rsidR="004406D1" w:rsidRPr="00F63633" w:rsidRDefault="004406D1" w:rsidP="00F63633">
      <w:pPr>
        <w:pStyle w:val="ENDS-Nunito"/>
        <w:rPr>
          <w:lang w:val="es-ES"/>
        </w:rPr>
      </w:pPr>
    </w:p>
    <w:p w14:paraId="38FE6D1D" w14:textId="77777777" w:rsidR="00F63633" w:rsidRPr="00F63633" w:rsidRDefault="00F63633" w:rsidP="00F63633">
      <w:pPr>
        <w:pStyle w:val="ENDS-Nunito"/>
        <w:rPr>
          <w:lang w:val="es-ES"/>
        </w:rPr>
      </w:pPr>
      <w:r w:rsidRPr="00F63633">
        <w:rPr>
          <w:b/>
          <w:bCs/>
          <w:lang w:val="es-ES"/>
        </w:rPr>
        <w:t>Fecha de publicación</w:t>
      </w:r>
      <w:r w:rsidRPr="00F63633">
        <w:rPr>
          <w:lang w:val="es-ES"/>
        </w:rPr>
        <w:t> </w:t>
      </w:r>
    </w:p>
    <w:p w14:paraId="13ACBA72" w14:textId="66DAFADF" w:rsidR="00F63633" w:rsidRPr="00F63633" w:rsidRDefault="00F63633" w:rsidP="00F63633">
      <w:pPr>
        <w:pStyle w:val="ENDS-Nunito"/>
        <w:rPr>
          <w:lang w:val="es-ES"/>
        </w:rPr>
      </w:pPr>
      <w:r w:rsidRPr="00F63633">
        <w:rPr>
          <w:lang w:val="es-ES"/>
        </w:rPr>
        <w:t xml:space="preserve">Definición: ¿Cuándo </w:t>
      </w:r>
      <w:r w:rsidR="00D56122">
        <w:rPr>
          <w:lang w:val="es-ES"/>
        </w:rPr>
        <w:t>se publicó el dataset por primera vez?</w:t>
      </w:r>
      <w:r w:rsidRPr="00F63633">
        <w:rPr>
          <w:lang w:val="es-ES"/>
        </w:rPr>
        <w:t> </w:t>
      </w:r>
    </w:p>
    <w:p w14:paraId="647950C6" w14:textId="77777777" w:rsidR="00F63633" w:rsidRPr="00F63633" w:rsidRDefault="00F63633" w:rsidP="00F63633">
      <w:pPr>
        <w:pStyle w:val="ENDS-Nunito"/>
        <w:rPr>
          <w:lang w:val="es-ES"/>
        </w:rPr>
      </w:pPr>
      <w:r w:rsidRPr="00F63633">
        <w:rPr>
          <w:lang w:val="es-ES"/>
        </w:rPr>
        <w:t>Ejemplo: 19/02/2026 </w:t>
      </w:r>
    </w:p>
    <w:p w14:paraId="1D1C9FF6" w14:textId="77777777" w:rsidR="00F63633" w:rsidRPr="00F63633" w:rsidRDefault="00F63633" w:rsidP="00F63633">
      <w:pPr>
        <w:pStyle w:val="ENDS-Nunito"/>
        <w:rPr>
          <w:lang w:val="es-ES"/>
        </w:rPr>
      </w:pPr>
      <w:r w:rsidRPr="00F63633">
        <w:rPr>
          <w:lang w:val="es-ES"/>
        </w:rPr>
        <w:t> </w:t>
      </w:r>
    </w:p>
    <w:p w14:paraId="6E3166A6" w14:textId="77777777" w:rsidR="00F63633" w:rsidRPr="00F63633" w:rsidRDefault="00F63633" w:rsidP="00F63633">
      <w:pPr>
        <w:pStyle w:val="ENDS-Nunito"/>
        <w:rPr>
          <w:lang w:val="es-ES"/>
        </w:rPr>
      </w:pPr>
      <w:r w:rsidRPr="00F63633">
        <w:rPr>
          <w:b/>
          <w:bCs/>
          <w:lang w:val="es-ES"/>
        </w:rPr>
        <w:t>Fecha de modificación</w:t>
      </w:r>
      <w:r w:rsidRPr="00F63633">
        <w:rPr>
          <w:lang w:val="es-ES"/>
        </w:rPr>
        <w:t> </w:t>
      </w:r>
    </w:p>
    <w:p w14:paraId="783BD6AD" w14:textId="77777777" w:rsidR="00F63633" w:rsidRPr="00F63633" w:rsidRDefault="00F63633" w:rsidP="00F63633">
      <w:pPr>
        <w:pStyle w:val="ENDS-Nunito"/>
        <w:rPr>
          <w:lang w:val="es-ES"/>
        </w:rPr>
      </w:pPr>
      <w:r w:rsidRPr="00F63633">
        <w:rPr>
          <w:lang w:val="es-ES"/>
        </w:rPr>
        <w:t>Definición:</w:t>
      </w:r>
      <w:r w:rsidRPr="00F63633">
        <w:rPr>
          <w:i/>
          <w:iCs/>
          <w:lang w:val="es-ES"/>
        </w:rPr>
        <w:t> La fecha más reciente en la que se modificó o modificó el conjunto de datos.</w:t>
      </w:r>
      <w:r w:rsidRPr="00F63633">
        <w:rPr>
          <w:lang w:val="es-ES"/>
        </w:rPr>
        <w:t> </w:t>
      </w:r>
    </w:p>
    <w:p w14:paraId="2AA7AC1A" w14:textId="77777777" w:rsidR="00F63633" w:rsidRPr="00F63633" w:rsidRDefault="00F63633" w:rsidP="00F63633">
      <w:pPr>
        <w:pStyle w:val="ENDS-Nunito"/>
        <w:rPr>
          <w:lang w:val="es-ES"/>
        </w:rPr>
      </w:pPr>
      <w:r w:rsidRPr="00F63633">
        <w:rPr>
          <w:lang w:val="es-ES"/>
        </w:rPr>
        <w:t> </w:t>
      </w:r>
    </w:p>
    <w:p w14:paraId="7D8221A8" w14:textId="77777777" w:rsidR="00F63633" w:rsidRPr="00F63633" w:rsidRDefault="00F63633" w:rsidP="00F63633">
      <w:pPr>
        <w:pStyle w:val="ENDS-Nunito"/>
        <w:rPr>
          <w:lang w:val="es-ES"/>
        </w:rPr>
      </w:pPr>
      <w:r w:rsidRPr="00F63633">
        <w:rPr>
          <w:b/>
          <w:bCs/>
          <w:lang w:val="es-ES"/>
        </w:rPr>
        <w:t>Tipo</w:t>
      </w:r>
      <w:r w:rsidRPr="00F63633">
        <w:rPr>
          <w:lang w:val="es-ES"/>
        </w:rPr>
        <w:t> </w:t>
      </w:r>
    </w:p>
    <w:p w14:paraId="04521D6D" w14:textId="5A9C0567" w:rsidR="00F63633" w:rsidRPr="00F63633" w:rsidRDefault="00F63633" w:rsidP="00F63633">
      <w:pPr>
        <w:pStyle w:val="ENDS-Nunito"/>
        <w:rPr>
          <w:lang w:val="es-ES"/>
        </w:rPr>
      </w:pPr>
      <w:r w:rsidRPr="00F63633">
        <w:rPr>
          <w:lang w:val="es-ES"/>
        </w:rPr>
        <w:t>Definición:</w:t>
      </w:r>
      <w:r w:rsidRPr="00F63633">
        <w:rPr>
          <w:b/>
          <w:bCs/>
          <w:lang w:val="es-ES"/>
        </w:rPr>
        <w:t> </w:t>
      </w:r>
      <w:r w:rsidR="00BB2557" w:rsidRPr="00BB2557">
        <w:rPr>
          <w:lang w:val="es-ES"/>
        </w:rPr>
        <w:t>Indica la naturaleza o categoría del recurso, es decir, qué representa este conjunto de datos.</w:t>
      </w:r>
    </w:p>
    <w:p w14:paraId="5D3F8795" w14:textId="4E1AA27C" w:rsidR="00F63633" w:rsidRPr="00F63633" w:rsidRDefault="00F63633" w:rsidP="00F63633">
      <w:pPr>
        <w:pStyle w:val="ENDS-Nunito"/>
        <w:rPr>
          <w:lang w:val="es-ES"/>
        </w:rPr>
      </w:pPr>
      <w:r w:rsidRPr="00F63633">
        <w:rPr>
          <w:lang w:val="es-ES"/>
        </w:rPr>
        <w:t>Ejemplo: </w:t>
      </w:r>
      <w:r w:rsidR="00FB6C6B" w:rsidRPr="00FB6C6B">
        <w:rPr>
          <w:lang w:val="es-ES"/>
        </w:rPr>
        <w:t>Puede ser un dataset, un glosario, un esquema, entre otros tipos de recursos.</w:t>
      </w:r>
    </w:p>
    <w:p w14:paraId="5A8131EC" w14:textId="77777777" w:rsidR="00F63633" w:rsidRPr="00F63633" w:rsidRDefault="00F63633" w:rsidP="0084454C">
      <w:pPr>
        <w:pStyle w:val="ENDS-Nunito"/>
        <w:rPr>
          <w:lang w:val="es-ES"/>
        </w:rPr>
      </w:pPr>
    </w:p>
    <w:p w14:paraId="764B7C4A" w14:textId="78B2B0F8" w:rsidR="00674BD8" w:rsidRPr="00674BD8" w:rsidRDefault="00264EE9" w:rsidP="00674BD8">
      <w:pPr>
        <w:pStyle w:val="Heading1"/>
      </w:pPr>
      <w:bookmarkStart w:id="11" w:name="_Toc227141311"/>
      <w:r>
        <w:lastRenderedPageBreak/>
        <w:t>6.Bloque 2: Distribución del conjunto de datos</w:t>
      </w:r>
      <w:bookmarkEnd w:id="11"/>
    </w:p>
    <w:p w14:paraId="00C215C3" w14:textId="663C57BB" w:rsidR="00264EE9" w:rsidRDefault="00264EE9" w:rsidP="00264EE9">
      <w:pPr>
        <w:pStyle w:val="Heading2"/>
      </w:pPr>
      <w:bookmarkStart w:id="12" w:name="_Toc227141312"/>
      <w:r>
        <w:t>6.1 Obligatorios</w:t>
      </w:r>
      <w:bookmarkEnd w:id="12"/>
    </w:p>
    <w:p w14:paraId="5AD9B71D" w14:textId="77777777" w:rsidR="003C5C5D" w:rsidRPr="003C5C5D" w:rsidRDefault="003C5C5D" w:rsidP="003C5C5D">
      <w:pPr>
        <w:pStyle w:val="ENDS-Nunito"/>
        <w:rPr>
          <w:lang w:val="es-ES"/>
        </w:rPr>
      </w:pPr>
      <w:r w:rsidRPr="003C5C5D">
        <w:rPr>
          <w:lang w:val="es-ES"/>
        </w:rPr>
        <w:t>Definición:Es la forma concreta a la que se puede acceder a los datos </w:t>
      </w:r>
    </w:p>
    <w:p w14:paraId="6D52A761" w14:textId="77777777" w:rsidR="003C5C5D" w:rsidRPr="003C5C5D" w:rsidRDefault="003C5C5D" w:rsidP="003C5C5D">
      <w:pPr>
        <w:pStyle w:val="ENDS-Nunito"/>
        <w:rPr>
          <w:lang w:val="es-ES"/>
        </w:rPr>
      </w:pPr>
      <w:r w:rsidRPr="003C5C5D">
        <w:rPr>
          <w:lang w:val="es-ES"/>
        </w:rPr>
        <w:t>Cómo se descargan los datos. De manera directa a través de csv, a través de api… </w:t>
      </w:r>
    </w:p>
    <w:p w14:paraId="16EC17E5" w14:textId="77777777" w:rsidR="003C5C5D" w:rsidRPr="003C5C5D" w:rsidRDefault="003C5C5D" w:rsidP="003C5C5D">
      <w:pPr>
        <w:pStyle w:val="ENDS-Nunito"/>
        <w:rPr>
          <w:lang w:val="es-ES"/>
        </w:rPr>
      </w:pPr>
      <w:r w:rsidRPr="003C5C5D">
        <w:rPr>
          <w:b/>
          <w:bCs/>
          <w:lang w:val="es-ES"/>
        </w:rPr>
        <w:t>URL de acceso</w:t>
      </w:r>
      <w:r w:rsidRPr="003C5C5D">
        <w:rPr>
          <w:lang w:val="es-ES"/>
        </w:rPr>
        <w:t> </w:t>
      </w:r>
    </w:p>
    <w:p w14:paraId="7A5D7624" w14:textId="1E4BD560" w:rsidR="003C5C5D" w:rsidRPr="003C5C5D" w:rsidRDefault="003C5C5D" w:rsidP="003C5C5D">
      <w:pPr>
        <w:pStyle w:val="ENDS-Nunito"/>
        <w:rPr>
          <w:lang w:val="es-ES"/>
        </w:rPr>
      </w:pPr>
      <w:r w:rsidRPr="003C5C5D">
        <w:rPr>
          <w:noProof/>
          <w:lang w:val="es-ES"/>
        </w:rPr>
        <w:drawing>
          <wp:inline distT="0" distB="0" distL="0" distR="0" wp14:anchorId="6F318C21" wp14:editId="0B2ED270">
            <wp:extent cx="5391150" cy="1790700"/>
            <wp:effectExtent l="0" t="0" r="0" b="0"/>
            <wp:docPr id="797832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1790700"/>
                    </a:xfrm>
                    <a:prstGeom prst="rect">
                      <a:avLst/>
                    </a:prstGeom>
                    <a:noFill/>
                    <a:ln>
                      <a:noFill/>
                    </a:ln>
                  </pic:spPr>
                </pic:pic>
              </a:graphicData>
            </a:graphic>
          </wp:inline>
        </w:drawing>
      </w:r>
      <w:r w:rsidRPr="003C5C5D">
        <w:rPr>
          <w:lang w:val="es-ES"/>
        </w:rPr>
        <w:t> </w:t>
      </w:r>
    </w:p>
    <w:p w14:paraId="6E8A4DFE" w14:textId="77777777" w:rsidR="003C5C5D" w:rsidRPr="003C5C5D" w:rsidRDefault="003C5C5D" w:rsidP="003C5C5D">
      <w:pPr>
        <w:pStyle w:val="ENDS-Nunito"/>
        <w:rPr>
          <w:lang w:val="es-ES"/>
        </w:rPr>
      </w:pPr>
      <w:r w:rsidRPr="003C5C5D">
        <w:rPr>
          <w:lang w:val="es-ES"/>
        </w:rPr>
        <w:t>Ejempl: </w:t>
      </w:r>
      <w:hyperlink r:id="rId26" w:tgtFrame="_blank" w:history="1">
        <w:r w:rsidRPr="003C5C5D">
          <w:rPr>
            <w:rStyle w:val="Hyperlink"/>
            <w:lang w:val="es-ES"/>
          </w:rPr>
          <w:t>https://datos.gob.es/dataset/aire.csv--</w:t>
        </w:r>
      </w:hyperlink>
      <w:r w:rsidRPr="003C5C5D">
        <w:rPr>
          <w:lang w:val="es-ES"/>
        </w:rPr>
        <w:t>&gt; Por ejemplo si es un url de csv </w:t>
      </w:r>
    </w:p>
    <w:p w14:paraId="4ADF007C" w14:textId="77777777" w:rsidR="003C5C5D" w:rsidRPr="003C5C5D" w:rsidRDefault="003C5C5D" w:rsidP="003C5C5D">
      <w:pPr>
        <w:pStyle w:val="ENDS-Nunito"/>
        <w:rPr>
          <w:lang w:val="es-ES"/>
        </w:rPr>
      </w:pPr>
      <w:r w:rsidRPr="003C5C5D">
        <w:rPr>
          <w:b/>
          <w:bCs/>
          <w:lang w:val="es-ES"/>
        </w:rPr>
        <w:t>Legislación aplicable</w:t>
      </w:r>
      <w:r w:rsidRPr="003C5C5D">
        <w:rPr>
          <w:lang w:val="es-ES"/>
        </w:rPr>
        <w:t> </w:t>
      </w:r>
    </w:p>
    <w:p w14:paraId="68226E96" w14:textId="591F5EEC" w:rsidR="003C5C5D" w:rsidRPr="003C5C5D" w:rsidRDefault="003C5C5D" w:rsidP="003C5C5D">
      <w:pPr>
        <w:pStyle w:val="ENDS-Nunito"/>
        <w:rPr>
          <w:lang w:val="es-ES"/>
        </w:rPr>
      </w:pPr>
      <w:r w:rsidRPr="003C5C5D">
        <w:rPr>
          <w:lang w:val="es-ES"/>
        </w:rPr>
        <w:t>Definición:</w:t>
      </w:r>
      <w:r w:rsidR="00A72688">
        <w:rPr>
          <w:lang w:val="es-ES"/>
        </w:rPr>
        <w:t xml:space="preserve"> </w:t>
      </w:r>
      <w:r w:rsidR="00A72688" w:rsidRPr="00A72688">
        <w:rPr>
          <w:lang w:val="es-ES"/>
        </w:rPr>
        <w:t>Norma, ley o marco jurídico que regula el acceso, uso o publicación de los datos asociados a este conjunto de información.</w:t>
      </w:r>
    </w:p>
    <w:p w14:paraId="0BF94CA8" w14:textId="0D27DB5E" w:rsidR="003C5C5D" w:rsidRPr="003C5C5D" w:rsidRDefault="003C5C5D" w:rsidP="003C5C5D">
      <w:pPr>
        <w:pStyle w:val="ENDS-Nunito"/>
        <w:rPr>
          <w:lang w:val="es-ES"/>
        </w:rPr>
      </w:pPr>
      <w:r w:rsidRPr="003C5C5D">
        <w:rPr>
          <w:lang w:val="es-ES"/>
        </w:rPr>
        <w:t>Ejemplo:</w:t>
      </w:r>
      <w:r w:rsidR="00A72688">
        <w:rPr>
          <w:lang w:val="es-ES"/>
        </w:rPr>
        <w:t xml:space="preserve"> </w:t>
      </w:r>
      <w:r w:rsidRPr="003C5C5D">
        <w:rPr>
          <w:lang w:val="es-ES"/>
        </w:rPr>
        <w:t>https://www.boe.es/buscar/act.php?id=BOE-A-2018-16673 </w:t>
      </w:r>
    </w:p>
    <w:p w14:paraId="75FE8C8A" w14:textId="77777777" w:rsidR="003C5C5D" w:rsidRPr="003C5C5D" w:rsidRDefault="003C5C5D" w:rsidP="003C5C5D">
      <w:pPr>
        <w:pStyle w:val="ENDS-Nunito"/>
        <w:rPr>
          <w:lang w:val="es-ES"/>
        </w:rPr>
      </w:pPr>
      <w:r w:rsidRPr="003C5C5D">
        <w:rPr>
          <w:lang w:val="es-ES"/>
        </w:rPr>
        <w:t> </w:t>
      </w:r>
    </w:p>
    <w:p w14:paraId="6124D588" w14:textId="77777777" w:rsidR="004121A6" w:rsidRPr="003C5C5D" w:rsidRDefault="004121A6" w:rsidP="004121A6">
      <w:pPr>
        <w:pStyle w:val="ENDS-Nunito"/>
        <w:rPr>
          <w:lang w:val="es-ES"/>
        </w:rPr>
      </w:pPr>
    </w:p>
    <w:p w14:paraId="49535A94" w14:textId="376AEE6A" w:rsidR="00264EE9" w:rsidRDefault="00264EE9" w:rsidP="00264EE9">
      <w:pPr>
        <w:pStyle w:val="Heading2"/>
      </w:pPr>
      <w:bookmarkStart w:id="13" w:name="_Toc227141313"/>
      <w:r>
        <w:t>6.2 Recomendados</w:t>
      </w:r>
      <w:bookmarkEnd w:id="13"/>
    </w:p>
    <w:p w14:paraId="32D77D47" w14:textId="56D47DE7" w:rsidR="00CA5330" w:rsidRPr="00CA5330" w:rsidRDefault="00CA5330" w:rsidP="00CA5330">
      <w:pPr>
        <w:pStyle w:val="ENDS-Nunito"/>
        <w:rPr>
          <w:b/>
          <w:bCs/>
        </w:rPr>
      </w:pPr>
      <w:r w:rsidRPr="00CA5330">
        <w:rPr>
          <w:b/>
          <w:bCs/>
        </w:rPr>
        <w:t xml:space="preserve">Descripción </w:t>
      </w:r>
    </w:p>
    <w:p w14:paraId="3476695F" w14:textId="2F212A2D" w:rsidR="00CA5330" w:rsidRDefault="00CA5330" w:rsidP="00CA5330">
      <w:pPr>
        <w:pStyle w:val="ENDS-Nunito"/>
      </w:pPr>
      <w:r w:rsidRPr="00CA5330">
        <w:rPr>
          <w:i/>
          <w:iCs/>
        </w:rPr>
        <w:t>Definición:</w:t>
      </w:r>
      <w:r>
        <w:t xml:space="preserve"> ¿Cómo obtiene alguien los datos? </w:t>
      </w:r>
    </w:p>
    <w:p w14:paraId="3DB5227A" w14:textId="77777777" w:rsidR="00CA5330" w:rsidRDefault="00CA5330" w:rsidP="00CA5330">
      <w:pPr>
        <w:pStyle w:val="ENDS-Nunito"/>
      </w:pPr>
      <w:r w:rsidRPr="00CA5330">
        <w:rPr>
          <w:i/>
          <w:iCs/>
        </w:rPr>
        <w:t>Ejemplo:</w:t>
      </w:r>
      <w:r>
        <w:t xml:space="preserve"> Acceso a los datos mediante solicitud formal al organismo responsable.  </w:t>
      </w:r>
    </w:p>
    <w:p w14:paraId="619AA0A0" w14:textId="51C1FD37" w:rsidR="00CA5330" w:rsidRPr="00B13FE6" w:rsidRDefault="00CA5330" w:rsidP="00CA5330">
      <w:pPr>
        <w:pStyle w:val="ENDS-Nunito"/>
      </w:pPr>
      <w:r w:rsidRPr="00CA5330">
        <w:rPr>
          <w:b/>
          <w:bCs/>
        </w:rPr>
        <w:t xml:space="preserve">Licencia </w:t>
      </w:r>
    </w:p>
    <w:p w14:paraId="1A35535A" w14:textId="32F1F65B" w:rsidR="00CA5330" w:rsidRDefault="00CA5330" w:rsidP="00CA5330">
      <w:pPr>
        <w:pStyle w:val="ENDS-Nunito"/>
      </w:pPr>
      <w:r>
        <w:t xml:space="preserve">Definición: La norma legal que indica que puede hacer alguien con los datos. </w:t>
      </w:r>
    </w:p>
    <w:p w14:paraId="690F801F" w14:textId="6A3C723A" w:rsidR="00CA5330" w:rsidRDefault="00CA5330" w:rsidP="00CA5330">
      <w:pPr>
        <w:pStyle w:val="ENDS-Nunito"/>
      </w:pPr>
      <w:r>
        <w:t xml:space="preserve">Ejemplo: https://creativecommons.org/licenses/by/4.0/ </w:t>
      </w:r>
    </w:p>
    <w:p w14:paraId="12B3162F" w14:textId="77777777" w:rsidR="00CA5330" w:rsidRPr="00CA5330" w:rsidRDefault="00CA5330" w:rsidP="00CA5330">
      <w:pPr>
        <w:pStyle w:val="ENDS-Nunito"/>
        <w:rPr>
          <w:b/>
          <w:bCs/>
        </w:rPr>
      </w:pPr>
      <w:r w:rsidRPr="00CA5330">
        <w:rPr>
          <w:b/>
          <w:bCs/>
        </w:rPr>
        <w:t xml:space="preserve">Formato </w:t>
      </w:r>
    </w:p>
    <w:p w14:paraId="5F6766A5" w14:textId="1453C5CD" w:rsidR="00AA55C3" w:rsidRPr="00AA55C3" w:rsidRDefault="00B13FE6" w:rsidP="00CA5330">
      <w:pPr>
        <w:pStyle w:val="ENDS-Nunito"/>
      </w:pPr>
      <w:r w:rsidRPr="000E413E">
        <w:rPr>
          <w:i/>
          <w:iCs/>
        </w:rPr>
        <w:lastRenderedPageBreak/>
        <w:t>Definición:</w:t>
      </w:r>
      <w:r>
        <w:t xml:space="preserve"> Se refiere a</w:t>
      </w:r>
      <w:r w:rsidR="00CA5330">
        <w:t xml:space="preserve">l formato que </w:t>
      </w:r>
      <w:r>
        <w:t>proporcionas</w:t>
      </w:r>
      <w:r w:rsidR="00CA5330">
        <w:t xml:space="preserve"> para la descarga del conjunto de datos.</w:t>
      </w:r>
    </w:p>
    <w:p w14:paraId="3D292882" w14:textId="6B7DE1AA" w:rsidR="00264EE9" w:rsidRDefault="00264EE9" w:rsidP="00264EE9">
      <w:pPr>
        <w:pStyle w:val="Heading2"/>
      </w:pPr>
      <w:bookmarkStart w:id="14" w:name="_Toc227141314"/>
      <w:r>
        <w:t>6.3 Facultativos</w:t>
      </w:r>
      <w:bookmarkEnd w:id="14"/>
    </w:p>
    <w:p w14:paraId="37B8C760" w14:textId="77777777" w:rsidR="008E2BC7" w:rsidRPr="008E2BC7" w:rsidRDefault="008E2BC7" w:rsidP="008E2BC7">
      <w:pPr>
        <w:pStyle w:val="ENDS-Nunito"/>
        <w:rPr>
          <w:lang w:val="es-ES"/>
        </w:rPr>
      </w:pPr>
      <w:r w:rsidRPr="008E2BC7">
        <w:rPr>
          <w:b/>
          <w:bCs/>
          <w:lang w:val="es-ES"/>
        </w:rPr>
        <w:t>Título</w:t>
      </w:r>
      <w:r w:rsidRPr="008E2BC7">
        <w:rPr>
          <w:lang w:val="es-ES"/>
        </w:rPr>
        <w:t> </w:t>
      </w:r>
    </w:p>
    <w:p w14:paraId="211CDE5D" w14:textId="7BF32FD6" w:rsidR="008E2BC7" w:rsidRPr="008E2BC7" w:rsidRDefault="008E2BC7" w:rsidP="008E2BC7">
      <w:pPr>
        <w:pStyle w:val="ENDS-Nunito"/>
        <w:rPr>
          <w:lang w:val="es-ES"/>
        </w:rPr>
      </w:pPr>
      <w:r w:rsidRPr="008E2BC7">
        <w:rPr>
          <w:i/>
          <w:iCs/>
          <w:lang w:val="es-ES"/>
        </w:rPr>
        <w:t>Definición:</w:t>
      </w:r>
      <w:r w:rsidR="00F04AD6">
        <w:rPr>
          <w:lang w:val="es-ES"/>
        </w:rPr>
        <w:t xml:space="preserve"> </w:t>
      </w:r>
      <w:r w:rsidR="009119EE">
        <w:rPr>
          <w:lang w:val="es-ES"/>
        </w:rPr>
        <w:t>Se refiere al nombre que se le proporcionará a los datos de la distribución. Esta propiedad puede repetirse en otros campos como en el bloque de Conjunto de Datos como se comentó anteriormente.</w:t>
      </w:r>
    </w:p>
    <w:p w14:paraId="6B8B607D" w14:textId="77777777" w:rsidR="008E2BC7" w:rsidRPr="008E2BC7" w:rsidRDefault="008E2BC7" w:rsidP="008E2BC7">
      <w:pPr>
        <w:pStyle w:val="ENDS-Nunito"/>
        <w:rPr>
          <w:lang w:val="es-ES"/>
        </w:rPr>
      </w:pPr>
      <w:r w:rsidRPr="008E2BC7">
        <w:rPr>
          <w:b/>
          <w:bCs/>
          <w:lang w:val="es-ES"/>
        </w:rPr>
        <w:t>Idioma</w:t>
      </w:r>
      <w:r w:rsidRPr="008E2BC7">
        <w:rPr>
          <w:lang w:val="es-ES"/>
        </w:rPr>
        <w:t> </w:t>
      </w:r>
    </w:p>
    <w:p w14:paraId="1C88C396" w14:textId="31F117A2" w:rsidR="008E2BC7" w:rsidRPr="008E2BC7" w:rsidRDefault="008E2BC7" w:rsidP="008E2BC7">
      <w:pPr>
        <w:pStyle w:val="ENDS-Nunito"/>
        <w:rPr>
          <w:lang w:val="es-ES"/>
        </w:rPr>
      </w:pPr>
      <w:r w:rsidRPr="008E2BC7">
        <w:rPr>
          <w:i/>
          <w:iCs/>
          <w:lang w:val="es-ES"/>
        </w:rPr>
        <w:t>Definición: </w:t>
      </w:r>
      <w:r w:rsidR="009119EE">
        <w:rPr>
          <w:lang w:val="es-ES"/>
        </w:rPr>
        <w:t>Se refiere al lenguaje utilizado en la distribución.</w:t>
      </w:r>
      <w:r w:rsidRPr="008E2BC7">
        <w:rPr>
          <w:lang w:val="es-ES"/>
        </w:rPr>
        <w:t> </w:t>
      </w:r>
    </w:p>
    <w:p w14:paraId="45C420C4" w14:textId="77777777" w:rsidR="008E2BC7" w:rsidRPr="008E2BC7" w:rsidRDefault="008E2BC7" w:rsidP="008E2BC7">
      <w:pPr>
        <w:pStyle w:val="ENDS-Nunito"/>
        <w:rPr>
          <w:lang w:val="es-ES"/>
        </w:rPr>
      </w:pPr>
      <w:r w:rsidRPr="008E2BC7">
        <w:rPr>
          <w:b/>
          <w:bCs/>
          <w:lang w:val="es-ES"/>
        </w:rPr>
        <w:t>Estado</w:t>
      </w:r>
      <w:r w:rsidRPr="008E2BC7">
        <w:rPr>
          <w:lang w:val="es-ES"/>
        </w:rPr>
        <w:t> </w:t>
      </w:r>
    </w:p>
    <w:p w14:paraId="1029DFCA" w14:textId="7886E128" w:rsidR="008E2BC7" w:rsidRPr="008E2BC7" w:rsidRDefault="008E2BC7" w:rsidP="008E2BC7">
      <w:pPr>
        <w:pStyle w:val="ENDS-Nunito"/>
        <w:rPr>
          <w:lang w:val="es-ES"/>
        </w:rPr>
      </w:pPr>
      <w:r w:rsidRPr="008E2BC7">
        <w:rPr>
          <w:i/>
          <w:iCs/>
          <w:lang w:val="es-ES"/>
        </w:rPr>
        <w:t>Definición:</w:t>
      </w:r>
      <w:r w:rsidRPr="008E2BC7">
        <w:rPr>
          <w:lang w:val="es-ES"/>
        </w:rPr>
        <w:t> </w:t>
      </w:r>
      <w:r w:rsidR="006811CE">
        <w:rPr>
          <w:lang w:val="es-ES"/>
        </w:rPr>
        <w:t>Se refiere a l</w:t>
      </w:r>
      <w:r w:rsidRPr="008E2BC7">
        <w:rPr>
          <w:lang w:val="es-ES"/>
        </w:rPr>
        <w:t>a situación del ciclo de vida de la distribución. </w:t>
      </w:r>
    </w:p>
    <w:p w14:paraId="56E34FAB" w14:textId="4248B673" w:rsidR="008E2BC7" w:rsidRPr="008E2BC7" w:rsidRDefault="008E2BC7" w:rsidP="008E2BC7">
      <w:pPr>
        <w:pStyle w:val="ENDS-Nunito"/>
        <w:rPr>
          <w:lang w:val="es-ES"/>
        </w:rPr>
      </w:pPr>
      <w:r w:rsidRPr="008E2BC7">
        <w:rPr>
          <w:i/>
          <w:iCs/>
          <w:lang w:val="es-ES"/>
        </w:rPr>
        <w:t>Por ejemplo:</w:t>
      </w:r>
      <w:r w:rsidRPr="008E2BC7">
        <w:rPr>
          <w:lang w:val="es-ES"/>
        </w:rPr>
        <w:t xml:space="preserve"> Datos Provisionales, en fase de elaboración, </w:t>
      </w:r>
      <w:r w:rsidR="006811CE">
        <w:rPr>
          <w:lang w:val="es-ES"/>
        </w:rPr>
        <w:t>desaconsejado etc.</w:t>
      </w:r>
      <w:r w:rsidRPr="008E2BC7">
        <w:rPr>
          <w:lang w:val="es-ES"/>
        </w:rPr>
        <w:t> </w:t>
      </w:r>
    </w:p>
    <w:p w14:paraId="69744310" w14:textId="77777777" w:rsidR="008E2BC7" w:rsidRPr="008E2BC7" w:rsidRDefault="008E2BC7" w:rsidP="008E2BC7">
      <w:pPr>
        <w:pStyle w:val="ENDS-Nunito"/>
        <w:rPr>
          <w:lang w:val="es-ES"/>
        </w:rPr>
      </w:pPr>
      <w:r w:rsidRPr="008E2BC7">
        <w:rPr>
          <w:b/>
          <w:bCs/>
          <w:lang w:val="es-ES"/>
        </w:rPr>
        <w:t>Resolución temporal</w:t>
      </w:r>
      <w:r w:rsidRPr="008E2BC7">
        <w:rPr>
          <w:lang w:val="es-ES"/>
        </w:rPr>
        <w:t> </w:t>
      </w:r>
    </w:p>
    <w:p w14:paraId="53EB7DC4" w14:textId="5FDCC2AF" w:rsidR="008E2BC7" w:rsidRPr="008E2BC7" w:rsidRDefault="008E2BC7" w:rsidP="008E2BC7">
      <w:pPr>
        <w:pStyle w:val="ENDS-Nunito"/>
        <w:rPr>
          <w:lang w:val="es-ES"/>
        </w:rPr>
      </w:pPr>
      <w:r w:rsidRPr="008E2BC7">
        <w:rPr>
          <w:i/>
          <w:iCs/>
          <w:lang w:val="es-ES"/>
        </w:rPr>
        <w:t>Definición:</w:t>
      </w:r>
      <w:r w:rsidRPr="008E2BC7">
        <w:rPr>
          <w:lang w:val="es-ES"/>
        </w:rPr>
        <w:t> </w:t>
      </w:r>
      <w:r w:rsidR="00282E60">
        <w:rPr>
          <w:lang w:val="es-ES"/>
        </w:rPr>
        <w:t xml:space="preserve">Corresponde al tiempo que </w:t>
      </w:r>
      <w:r w:rsidR="005063F7">
        <w:rPr>
          <w:lang w:val="es-ES"/>
        </w:rPr>
        <w:t>transcurre hasta que llega un dato nuevo.</w:t>
      </w:r>
      <w:r w:rsidRPr="008E2BC7">
        <w:rPr>
          <w:lang w:val="es-ES"/>
        </w:rPr>
        <w:t> </w:t>
      </w:r>
    </w:p>
    <w:p w14:paraId="0C44B839" w14:textId="77777777" w:rsidR="008E2BC7" w:rsidRPr="008E2BC7" w:rsidRDefault="008E2BC7" w:rsidP="008E2BC7">
      <w:pPr>
        <w:pStyle w:val="ENDS-Nunito"/>
        <w:rPr>
          <w:lang w:val="es-ES"/>
        </w:rPr>
      </w:pPr>
      <w:r w:rsidRPr="008E2BC7">
        <w:rPr>
          <w:b/>
          <w:bCs/>
          <w:lang w:val="es-ES"/>
        </w:rPr>
        <w:t>Resolución espacial</w:t>
      </w:r>
      <w:r w:rsidRPr="008E2BC7">
        <w:rPr>
          <w:lang w:val="es-ES"/>
        </w:rPr>
        <w:t> </w:t>
      </w:r>
    </w:p>
    <w:p w14:paraId="41F95626" w14:textId="1362A452" w:rsidR="008E2BC7" w:rsidRPr="008E2BC7" w:rsidRDefault="008E2BC7" w:rsidP="008E2BC7">
      <w:pPr>
        <w:pStyle w:val="ENDS-Nunito"/>
        <w:rPr>
          <w:lang w:val="es-ES"/>
        </w:rPr>
      </w:pPr>
      <w:r w:rsidRPr="008E2BC7">
        <w:rPr>
          <w:i/>
          <w:iCs/>
          <w:lang w:val="es-ES"/>
        </w:rPr>
        <w:t>Definición:</w:t>
      </w:r>
      <w:r w:rsidRPr="008E2BC7">
        <w:rPr>
          <w:lang w:val="es-ES"/>
        </w:rPr>
        <w:t xml:space="preserve"> </w:t>
      </w:r>
      <w:r w:rsidR="00421525">
        <w:rPr>
          <w:lang w:val="es-ES"/>
        </w:rPr>
        <w:t>Este campo corresponde al espacio medido en metros en los que la investigación se ha basado.</w:t>
      </w:r>
      <w:r w:rsidRPr="008E2BC7">
        <w:rPr>
          <w:lang w:val="es-ES"/>
        </w:rPr>
        <w:t> </w:t>
      </w:r>
    </w:p>
    <w:p w14:paraId="156AB9D6" w14:textId="77777777" w:rsidR="008E2BC7" w:rsidRPr="008E2BC7" w:rsidRDefault="008E2BC7" w:rsidP="008E2BC7">
      <w:pPr>
        <w:pStyle w:val="ENDS-Nunito"/>
        <w:rPr>
          <w:lang w:val="es-ES"/>
        </w:rPr>
      </w:pPr>
      <w:r w:rsidRPr="008E2BC7">
        <w:rPr>
          <w:b/>
          <w:bCs/>
          <w:lang w:val="es-ES"/>
        </w:rPr>
        <w:t>Sistemas vinculados</w:t>
      </w:r>
      <w:r w:rsidRPr="008E2BC7">
        <w:rPr>
          <w:lang w:val="es-ES"/>
        </w:rPr>
        <w:t> </w:t>
      </w:r>
    </w:p>
    <w:p w14:paraId="65E4F909" w14:textId="196303BB" w:rsidR="008E2BC7" w:rsidRPr="008E2BC7" w:rsidRDefault="008E2BC7" w:rsidP="008E2BC7">
      <w:pPr>
        <w:pStyle w:val="ENDS-Nunito"/>
        <w:rPr>
          <w:lang w:val="es-ES"/>
        </w:rPr>
      </w:pPr>
      <w:r w:rsidRPr="008E2BC7">
        <w:rPr>
          <w:lang w:val="es-ES"/>
        </w:rPr>
        <w:t>Definición: </w:t>
      </w:r>
      <w:r w:rsidR="004C685A">
        <w:rPr>
          <w:lang w:val="es-ES"/>
        </w:rPr>
        <w:t xml:space="preserve">Este campo responde a la siguiente pregunta </w:t>
      </w:r>
      <w:r w:rsidR="004C685A" w:rsidRPr="008E2BC7">
        <w:rPr>
          <w:lang w:val="es-ES"/>
        </w:rPr>
        <w:t>¿Qué</w:t>
      </w:r>
      <w:r w:rsidRPr="008E2BC7">
        <w:rPr>
          <w:lang w:val="es-ES"/>
        </w:rPr>
        <w:t xml:space="preserve"> modelo o estándar sigue es</w:t>
      </w:r>
      <w:r w:rsidR="004C685A">
        <w:rPr>
          <w:lang w:val="es-ES"/>
        </w:rPr>
        <w:t>t</w:t>
      </w:r>
      <w:r w:rsidRPr="008E2BC7">
        <w:rPr>
          <w:lang w:val="es-ES"/>
        </w:rPr>
        <w:t>e fichero</w:t>
      </w:r>
      <w:r w:rsidR="004C685A">
        <w:rPr>
          <w:lang w:val="es-ES"/>
        </w:rPr>
        <w:t>?</w:t>
      </w:r>
      <w:r w:rsidRPr="008E2BC7">
        <w:rPr>
          <w:lang w:val="es-ES"/>
        </w:rPr>
        <w:t> </w:t>
      </w:r>
    </w:p>
    <w:p w14:paraId="1C32CE8D" w14:textId="77777777" w:rsidR="008E2BC7" w:rsidRPr="008E2BC7" w:rsidRDefault="008E2BC7" w:rsidP="008E2BC7">
      <w:pPr>
        <w:pStyle w:val="ENDS-Nunito"/>
        <w:rPr>
          <w:lang w:val="es-ES"/>
        </w:rPr>
      </w:pPr>
      <w:r w:rsidRPr="008E2BC7">
        <w:rPr>
          <w:b/>
          <w:bCs/>
          <w:lang w:val="es-ES"/>
        </w:rPr>
        <w:t>Documentación:</w:t>
      </w:r>
      <w:r w:rsidRPr="008E2BC7">
        <w:rPr>
          <w:lang w:val="es-ES"/>
        </w:rPr>
        <w:t> </w:t>
      </w:r>
    </w:p>
    <w:p w14:paraId="53B568C4" w14:textId="3D6F30EC" w:rsidR="008E2BC7" w:rsidRPr="008E2BC7" w:rsidRDefault="008E2BC7" w:rsidP="008E2BC7">
      <w:pPr>
        <w:pStyle w:val="ENDS-Nunito"/>
        <w:rPr>
          <w:lang w:val="es-ES"/>
        </w:rPr>
      </w:pPr>
      <w:r w:rsidRPr="008E2BC7">
        <w:rPr>
          <w:lang w:val="es-ES"/>
        </w:rPr>
        <w:t xml:space="preserve">Definición: Este campo </w:t>
      </w:r>
      <w:r w:rsidR="004C685A">
        <w:rPr>
          <w:lang w:val="es-ES"/>
        </w:rPr>
        <w:t xml:space="preserve">corresponde </w:t>
      </w:r>
      <w:r w:rsidRPr="008E2BC7">
        <w:rPr>
          <w:lang w:val="es-ES"/>
        </w:rPr>
        <w:t>a la documentación de la distribución. </w:t>
      </w:r>
    </w:p>
    <w:p w14:paraId="71811C2A" w14:textId="77777777" w:rsidR="008E2BC7" w:rsidRPr="008E2BC7" w:rsidRDefault="008E2BC7" w:rsidP="008E2BC7">
      <w:pPr>
        <w:pStyle w:val="ENDS-Nunito"/>
        <w:rPr>
          <w:lang w:val="es-ES"/>
        </w:rPr>
      </w:pPr>
      <w:r w:rsidRPr="008E2BC7">
        <w:rPr>
          <w:b/>
          <w:bCs/>
          <w:lang w:val="es-ES"/>
        </w:rPr>
        <w:t>Descargar URL:</w:t>
      </w:r>
      <w:r w:rsidRPr="008E2BC7">
        <w:rPr>
          <w:lang w:val="es-ES"/>
        </w:rPr>
        <w:t> </w:t>
      </w:r>
    </w:p>
    <w:p w14:paraId="1FAA39EF" w14:textId="7F65DDD2" w:rsidR="008E2BC7" w:rsidRPr="008E2BC7" w:rsidRDefault="008E2BC7" w:rsidP="008E2BC7">
      <w:pPr>
        <w:pStyle w:val="ENDS-Nunito"/>
        <w:rPr>
          <w:lang w:val="es-ES"/>
        </w:rPr>
      </w:pPr>
      <w:r w:rsidRPr="008E2BC7">
        <w:rPr>
          <w:lang w:val="es-ES"/>
        </w:rPr>
        <w:t>Definición: Es el </w:t>
      </w:r>
      <w:r w:rsidR="004C685A">
        <w:rPr>
          <w:lang w:val="es-ES"/>
        </w:rPr>
        <w:t>enlace</w:t>
      </w:r>
      <w:r w:rsidRPr="008E2BC7">
        <w:rPr>
          <w:lang w:val="es-ES"/>
        </w:rPr>
        <w:t> que, al abrirlo</w:t>
      </w:r>
      <w:r w:rsidR="004C685A">
        <w:rPr>
          <w:lang w:val="es-ES"/>
        </w:rPr>
        <w:t xml:space="preserve"> </w:t>
      </w:r>
      <w:r w:rsidRPr="008E2BC7">
        <w:rPr>
          <w:lang w:val="es-ES"/>
        </w:rPr>
        <w:t>descarga directamente el fichero de datos. </w:t>
      </w:r>
    </w:p>
    <w:p w14:paraId="607D4237" w14:textId="77777777" w:rsidR="008E2BC7" w:rsidRPr="008E2BC7" w:rsidRDefault="008E2BC7" w:rsidP="008E2BC7">
      <w:pPr>
        <w:pStyle w:val="ENDS-Nunito"/>
        <w:rPr>
          <w:lang w:val="es-ES"/>
        </w:rPr>
      </w:pPr>
      <w:r w:rsidRPr="008E2BC7">
        <w:rPr>
          <w:b/>
          <w:bCs/>
          <w:lang w:val="es-ES"/>
        </w:rPr>
        <w:t>Derechos:</w:t>
      </w:r>
      <w:r w:rsidRPr="008E2BC7">
        <w:rPr>
          <w:lang w:val="es-ES"/>
        </w:rPr>
        <w:t> </w:t>
      </w:r>
    </w:p>
    <w:p w14:paraId="054D6F41" w14:textId="77777777" w:rsidR="004F4AC3" w:rsidRPr="004F4AC3" w:rsidRDefault="008E2BC7" w:rsidP="004F4AC3">
      <w:pPr>
        <w:pStyle w:val="ENDS-Nunito"/>
      </w:pPr>
      <w:r w:rsidRPr="008E2BC7">
        <w:rPr>
          <w:lang w:val="es-ES"/>
        </w:rPr>
        <w:t>Definición: </w:t>
      </w:r>
      <w:r w:rsidR="009A0FFB" w:rsidRPr="009A0FFB">
        <w:rPr>
          <w:lang w:val="es-ES"/>
        </w:rPr>
        <w:t xml:space="preserve">Describen los derechos, restricciones y permisos que aplican a una forma específica de acceso a los datos. Se expresan mediante una declaración normalizada que indica qué está permitido o prohibido, incluso cuando no existe una licencia clásica asociada. </w:t>
      </w:r>
      <w:r w:rsidR="004F4AC3" w:rsidRPr="004F4AC3">
        <w:t>(Fuente: https://www.w3.org/TR/vocab-dcat-3/#license-rights)</w:t>
      </w:r>
    </w:p>
    <w:p w14:paraId="1AFC8215" w14:textId="06B1B58F" w:rsidR="009A0FFB" w:rsidRPr="00D97D90" w:rsidRDefault="009A0FFB" w:rsidP="008E2BC7">
      <w:pPr>
        <w:pStyle w:val="ENDS-Nunito"/>
        <w:rPr>
          <w:sz w:val="20"/>
          <w:szCs w:val="20"/>
          <w:lang w:val="es-ES"/>
        </w:rPr>
      </w:pPr>
    </w:p>
    <w:p w14:paraId="5CD41E79" w14:textId="77777777" w:rsidR="006E3C04" w:rsidRPr="00D97D90" w:rsidRDefault="006E3C04" w:rsidP="006E3C04">
      <w:pPr>
        <w:pStyle w:val="ENDS-Nunito"/>
        <w:rPr>
          <w:i/>
          <w:iCs/>
          <w:sz w:val="20"/>
          <w:szCs w:val="20"/>
          <w:lang w:val="es-ES"/>
        </w:rPr>
      </w:pPr>
      <w:r w:rsidRPr="00D97D90">
        <w:rPr>
          <w:i/>
          <w:iCs/>
          <w:sz w:val="20"/>
          <w:szCs w:val="20"/>
          <w:lang w:val="es-ES"/>
        </w:rPr>
        <w:t>Importante:</w:t>
      </w:r>
    </w:p>
    <w:p w14:paraId="6FA7A687" w14:textId="7CB3BCD7" w:rsidR="006E3C04" w:rsidRPr="00D97D90" w:rsidRDefault="006E3C04" w:rsidP="006E3C04">
      <w:pPr>
        <w:pStyle w:val="ENDS-Nunito"/>
        <w:rPr>
          <w:i/>
          <w:iCs/>
          <w:sz w:val="20"/>
          <w:szCs w:val="20"/>
          <w:lang w:val="es-ES"/>
        </w:rPr>
      </w:pPr>
      <w:r w:rsidRPr="00D97D90">
        <w:rPr>
          <w:i/>
          <w:iCs/>
          <w:sz w:val="20"/>
          <w:szCs w:val="20"/>
          <w:lang w:val="es-ES"/>
        </w:rPr>
        <w:t>Licencias y derechos no son lo mismo.</w:t>
      </w:r>
    </w:p>
    <w:p w14:paraId="0DAC69DB" w14:textId="77777777" w:rsidR="006E3C04" w:rsidRPr="00D97D90" w:rsidRDefault="006E3C04" w:rsidP="008530F9">
      <w:pPr>
        <w:pStyle w:val="ENDS-Nunito"/>
        <w:numPr>
          <w:ilvl w:val="0"/>
          <w:numId w:val="37"/>
        </w:numPr>
        <w:rPr>
          <w:i/>
          <w:iCs/>
          <w:sz w:val="20"/>
          <w:szCs w:val="20"/>
          <w:lang w:val="es-ES"/>
        </w:rPr>
      </w:pPr>
      <w:r w:rsidRPr="00D97D90">
        <w:rPr>
          <w:i/>
          <w:iCs/>
          <w:sz w:val="20"/>
          <w:szCs w:val="20"/>
          <w:lang w:val="es-ES"/>
        </w:rPr>
        <w:t>Licencia: Documento legal que establece las condiciones de uso de una obra o conjunto de datos.</w:t>
      </w:r>
    </w:p>
    <w:p w14:paraId="2A659DBF" w14:textId="77777777" w:rsidR="006E3C04" w:rsidRPr="00D97D90" w:rsidRDefault="006E3C04" w:rsidP="008530F9">
      <w:pPr>
        <w:pStyle w:val="ENDS-Nunito"/>
        <w:numPr>
          <w:ilvl w:val="0"/>
          <w:numId w:val="37"/>
        </w:numPr>
        <w:rPr>
          <w:i/>
          <w:iCs/>
          <w:sz w:val="20"/>
          <w:szCs w:val="20"/>
          <w:lang w:val="es-ES"/>
        </w:rPr>
      </w:pPr>
      <w:r w:rsidRPr="00D97D90">
        <w:rPr>
          <w:i/>
          <w:iCs/>
          <w:sz w:val="20"/>
          <w:szCs w:val="20"/>
          <w:lang w:val="es-ES"/>
        </w:rPr>
        <w:t>Derechos: Declaración estandarizada que especifica qué se permite o no respecto a una obra, independientemente de que exista o no una licencia formal.</w:t>
      </w:r>
    </w:p>
    <w:p w14:paraId="1AE40CF9" w14:textId="77777777" w:rsidR="008E2BC7" w:rsidRPr="008E2BC7" w:rsidRDefault="008E2BC7" w:rsidP="008E2BC7">
      <w:pPr>
        <w:pStyle w:val="ENDS-Nunito"/>
        <w:rPr>
          <w:sz w:val="20"/>
          <w:szCs w:val="20"/>
          <w:lang w:val="es-ES"/>
        </w:rPr>
      </w:pPr>
      <w:r w:rsidRPr="008E2BC7">
        <w:rPr>
          <w:i/>
          <w:iCs/>
          <w:sz w:val="20"/>
          <w:szCs w:val="20"/>
          <w:lang w:val="es-ES"/>
        </w:rPr>
        <w:t>Ejemplos:</w:t>
      </w:r>
      <w:r w:rsidRPr="008E2BC7">
        <w:rPr>
          <w:sz w:val="20"/>
          <w:szCs w:val="20"/>
          <w:lang w:val="es-ES"/>
        </w:rPr>
        <w:t> </w:t>
      </w:r>
    </w:p>
    <w:p w14:paraId="718E3D1D" w14:textId="7745020C" w:rsidR="006A5098" w:rsidRPr="00D97D90" w:rsidRDefault="006A5098" w:rsidP="008E2BC7">
      <w:pPr>
        <w:pStyle w:val="ENDS-Nunito"/>
        <w:rPr>
          <w:i/>
          <w:iCs/>
          <w:sz w:val="20"/>
          <w:szCs w:val="20"/>
          <w:lang w:val="es-ES"/>
        </w:rPr>
      </w:pPr>
      <w:r w:rsidRPr="00D97D90">
        <w:rPr>
          <w:i/>
          <w:iCs/>
          <w:sz w:val="20"/>
          <w:szCs w:val="20"/>
          <w:lang w:val="es-ES"/>
        </w:rPr>
        <w:t xml:space="preserve">Licencia: </w:t>
      </w:r>
      <w:hyperlink r:id="rId27" w:history="1">
        <w:r w:rsidRPr="00D97D90">
          <w:rPr>
            <w:rStyle w:val="Hyperlink"/>
            <w:i/>
            <w:iCs/>
            <w:sz w:val="20"/>
            <w:szCs w:val="20"/>
            <w:lang w:val="es-ES"/>
          </w:rPr>
          <w:t>https://creativecommons.org/licenses/by/4.0/</w:t>
        </w:r>
      </w:hyperlink>
    </w:p>
    <w:p w14:paraId="66BFB446" w14:textId="6824453A" w:rsidR="008E2BC7" w:rsidRPr="008E2BC7" w:rsidRDefault="006A5098" w:rsidP="00667BA2">
      <w:pPr>
        <w:rPr>
          <w:rFonts w:cstheme="majorHAnsi"/>
          <w:i/>
          <w:iCs/>
          <w:sz w:val="20"/>
        </w:rPr>
      </w:pPr>
      <w:r w:rsidRPr="00D97D90">
        <w:rPr>
          <w:rFonts w:cstheme="majorHAnsi"/>
          <w:i/>
          <w:iCs/>
          <w:sz w:val="20"/>
        </w:rPr>
        <w:t>Derechos: https://rightsstatements.org/vocab/InC/1.0/</w:t>
      </w:r>
    </w:p>
    <w:p w14:paraId="6373D006" w14:textId="2B4DD799" w:rsidR="008E2BC7" w:rsidRPr="008E2BC7" w:rsidRDefault="008E2BC7" w:rsidP="008E2BC7">
      <w:pPr>
        <w:pStyle w:val="ENDS-Nunito"/>
        <w:rPr>
          <w:lang w:val="es-ES"/>
        </w:rPr>
      </w:pPr>
      <w:r w:rsidRPr="008E2BC7">
        <w:rPr>
          <w:b/>
          <w:bCs/>
          <w:lang w:val="es-ES"/>
        </w:rPr>
        <w:t>Declaración de derechos</w:t>
      </w:r>
      <w:r w:rsidRPr="008E2BC7">
        <w:rPr>
          <w:lang w:val="es-ES"/>
        </w:rPr>
        <w:t> </w:t>
      </w:r>
      <w:r w:rsidRPr="008E2BC7">
        <w:rPr>
          <w:lang w:val="es-ES"/>
        </w:rPr>
        <w:br/>
        <w:t>Definición: </w:t>
      </w:r>
      <w:r w:rsidR="00D97D90">
        <w:rPr>
          <w:lang w:val="es-ES"/>
        </w:rPr>
        <w:t>Corresponde a una</w:t>
      </w:r>
      <w:r w:rsidRPr="008E2BC7">
        <w:rPr>
          <w:lang w:val="es-ES"/>
        </w:rPr>
        <w:t xml:space="preserve"> descripción de los derechos asociados a la distribución. </w:t>
      </w:r>
    </w:p>
    <w:p w14:paraId="6D0053EA" w14:textId="77777777" w:rsidR="008E2BC7" w:rsidRPr="008E2BC7" w:rsidRDefault="008E2BC7" w:rsidP="008E2BC7">
      <w:pPr>
        <w:pStyle w:val="ENDS-Nunito"/>
        <w:rPr>
          <w:lang w:val="es-ES"/>
        </w:rPr>
      </w:pPr>
      <w:r w:rsidRPr="008E2BC7">
        <w:rPr>
          <w:lang w:val="es-ES"/>
        </w:rPr>
        <w:t> </w:t>
      </w:r>
    </w:p>
    <w:p w14:paraId="40A01AC3" w14:textId="77777777" w:rsidR="008E2BC7" w:rsidRPr="008E2BC7" w:rsidRDefault="008E2BC7" w:rsidP="008E2BC7">
      <w:pPr>
        <w:pStyle w:val="ENDS-Nunito"/>
        <w:rPr>
          <w:lang w:val="es-ES"/>
        </w:rPr>
      </w:pPr>
      <w:r w:rsidRPr="008E2BC7">
        <w:rPr>
          <w:b/>
          <w:bCs/>
          <w:u w:val="single"/>
          <w:lang w:val="es-ES"/>
        </w:rPr>
        <w:t>Servicio de acceso</w:t>
      </w:r>
      <w:r w:rsidRPr="008E2BC7">
        <w:rPr>
          <w:lang w:val="es-ES"/>
        </w:rPr>
        <w:t> </w:t>
      </w:r>
    </w:p>
    <w:p w14:paraId="592F9443" w14:textId="4E5C0CE7" w:rsidR="008E2BC7" w:rsidRPr="008E2BC7" w:rsidRDefault="008E2BC7" w:rsidP="008E2BC7">
      <w:pPr>
        <w:pStyle w:val="ENDS-Nunito"/>
        <w:rPr>
          <w:lang w:val="es-ES"/>
        </w:rPr>
      </w:pPr>
      <w:r w:rsidRPr="008E2BC7">
        <w:rPr>
          <w:lang w:val="es-ES"/>
        </w:rPr>
        <w:t>Definición: </w:t>
      </w:r>
      <w:r w:rsidR="00D97D90">
        <w:rPr>
          <w:lang w:val="es-ES"/>
        </w:rPr>
        <w:t>Es la forma por la que se accede a este archivo.</w:t>
      </w:r>
    </w:p>
    <w:p w14:paraId="1157BDFC" w14:textId="77777777" w:rsidR="008E2BC7" w:rsidRPr="008E2BC7" w:rsidRDefault="008E2BC7" w:rsidP="008E2BC7">
      <w:pPr>
        <w:pStyle w:val="ENDS-Nunito"/>
        <w:rPr>
          <w:lang w:val="es-ES"/>
        </w:rPr>
      </w:pPr>
      <w:r w:rsidRPr="008E2BC7">
        <w:rPr>
          <w:lang w:val="es-ES"/>
        </w:rPr>
        <w:t>Ejemplo:  </w:t>
      </w:r>
    </w:p>
    <w:p w14:paraId="6E2038BF" w14:textId="77777777" w:rsidR="008E2BC7" w:rsidRPr="008E2BC7" w:rsidRDefault="008E2BC7" w:rsidP="008530F9">
      <w:pPr>
        <w:pStyle w:val="ENDS-Nunito"/>
        <w:numPr>
          <w:ilvl w:val="0"/>
          <w:numId w:val="32"/>
        </w:numPr>
        <w:rPr>
          <w:lang w:val="es-ES"/>
        </w:rPr>
      </w:pPr>
      <w:r w:rsidRPr="008E2BC7">
        <w:rPr>
          <w:lang w:val="es-ES"/>
        </w:rPr>
        <w:t>Dataset: Contaminación del agua.  </w:t>
      </w:r>
    </w:p>
    <w:p w14:paraId="652DED2C" w14:textId="77777777" w:rsidR="008E2BC7" w:rsidRPr="008E2BC7" w:rsidRDefault="008E2BC7" w:rsidP="008530F9">
      <w:pPr>
        <w:pStyle w:val="ENDS-Nunito"/>
        <w:numPr>
          <w:ilvl w:val="0"/>
          <w:numId w:val="33"/>
        </w:numPr>
        <w:rPr>
          <w:lang w:val="es-ES"/>
        </w:rPr>
      </w:pPr>
      <w:r w:rsidRPr="008E2BC7">
        <w:rPr>
          <w:lang w:val="es-ES"/>
        </w:rPr>
        <w:t>Distribución </w:t>
      </w:r>
    </w:p>
    <w:p w14:paraId="2DF09F81" w14:textId="77777777" w:rsidR="008E2BC7" w:rsidRPr="008E2BC7" w:rsidRDefault="008E2BC7" w:rsidP="008530F9">
      <w:pPr>
        <w:pStyle w:val="ENDS-Nunito"/>
        <w:numPr>
          <w:ilvl w:val="0"/>
          <w:numId w:val="34"/>
        </w:numPr>
        <w:rPr>
          <w:lang w:val="es-ES"/>
        </w:rPr>
      </w:pPr>
      <w:r w:rsidRPr="008E2BC7">
        <w:rPr>
          <w:lang w:val="es-ES"/>
        </w:rPr>
        <w:t>Tipo: Acceso por API </w:t>
      </w:r>
    </w:p>
    <w:p w14:paraId="0323EEA2" w14:textId="77777777" w:rsidR="008E2BC7" w:rsidRPr="008E2BC7" w:rsidRDefault="008E2BC7" w:rsidP="008530F9">
      <w:pPr>
        <w:pStyle w:val="ENDS-Nunito"/>
        <w:numPr>
          <w:ilvl w:val="0"/>
          <w:numId w:val="35"/>
        </w:numPr>
        <w:rPr>
          <w:lang w:val="es-ES"/>
        </w:rPr>
      </w:pPr>
      <w:r w:rsidRPr="008E2BC7">
        <w:rPr>
          <w:lang w:val="es-ES"/>
        </w:rPr>
        <w:t>Descargar url: (Vacío) </w:t>
      </w:r>
    </w:p>
    <w:p w14:paraId="14867D5E" w14:textId="77777777" w:rsidR="008E2BC7" w:rsidRPr="008E2BC7" w:rsidRDefault="008E2BC7" w:rsidP="008530F9">
      <w:pPr>
        <w:pStyle w:val="ENDS-Nunito"/>
        <w:numPr>
          <w:ilvl w:val="0"/>
          <w:numId w:val="36"/>
        </w:numPr>
        <w:rPr>
          <w:lang w:val="es-ES"/>
        </w:rPr>
      </w:pPr>
      <w:r w:rsidRPr="008E2BC7">
        <w:rPr>
          <w:lang w:val="es-ES"/>
        </w:rPr>
        <w:t>Api de calidad ambiental </w:t>
      </w:r>
    </w:p>
    <w:p w14:paraId="068441B1" w14:textId="77777777" w:rsidR="008E2BC7" w:rsidRPr="008E2BC7" w:rsidRDefault="008E2BC7" w:rsidP="008E2BC7">
      <w:pPr>
        <w:pStyle w:val="ENDS-Nunito"/>
        <w:rPr>
          <w:sz w:val="20"/>
          <w:szCs w:val="18"/>
          <w:lang w:val="es-ES"/>
        </w:rPr>
      </w:pPr>
      <w:r w:rsidRPr="008E2BC7">
        <w:rPr>
          <w:i/>
          <w:iCs/>
          <w:sz w:val="20"/>
          <w:szCs w:val="18"/>
          <w:lang w:val="es-ES"/>
        </w:rPr>
        <w:t>Importante:</w:t>
      </w:r>
      <w:r w:rsidRPr="008E2BC7">
        <w:rPr>
          <w:sz w:val="20"/>
          <w:szCs w:val="18"/>
          <w:lang w:val="es-ES"/>
        </w:rPr>
        <w:t> </w:t>
      </w:r>
    </w:p>
    <w:p w14:paraId="1AD8D2CF" w14:textId="5DFA5A2B" w:rsidR="008E2BC7" w:rsidRPr="008E2BC7" w:rsidRDefault="008E2BC7" w:rsidP="008E2BC7">
      <w:pPr>
        <w:pStyle w:val="ENDS-Nunito"/>
        <w:rPr>
          <w:sz w:val="20"/>
          <w:szCs w:val="18"/>
          <w:lang w:val="es-ES"/>
        </w:rPr>
      </w:pPr>
      <w:r w:rsidRPr="008E2BC7">
        <w:rPr>
          <w:i/>
          <w:iCs/>
          <w:sz w:val="20"/>
          <w:szCs w:val="18"/>
          <w:lang w:val="es-ES"/>
        </w:rPr>
        <w:t xml:space="preserve">Descargar URL = </w:t>
      </w:r>
      <w:r w:rsidR="00B95A7E" w:rsidRPr="00B95A7E">
        <w:rPr>
          <w:i/>
          <w:iCs/>
          <w:sz w:val="20"/>
          <w:szCs w:val="18"/>
          <w:lang w:val="es-ES"/>
        </w:rPr>
        <w:t>Permite obtener un archivo físico (CSV, JSON, XLSX, etc.) directamente.</w:t>
      </w:r>
    </w:p>
    <w:p w14:paraId="4D8B2DEA" w14:textId="112E069B" w:rsidR="008E2BC7" w:rsidRPr="008E2BC7" w:rsidRDefault="008E2BC7" w:rsidP="008E2BC7">
      <w:pPr>
        <w:pStyle w:val="ENDS-Nunito"/>
        <w:rPr>
          <w:lang w:val="es-ES"/>
        </w:rPr>
      </w:pPr>
      <w:r w:rsidRPr="008E2BC7">
        <w:rPr>
          <w:i/>
          <w:iCs/>
          <w:sz w:val="20"/>
          <w:szCs w:val="18"/>
          <w:lang w:val="es-ES"/>
        </w:rPr>
        <w:t xml:space="preserve">Servicio de acceso = </w:t>
      </w:r>
      <w:r w:rsidR="00B95A7E" w:rsidRPr="00B95A7E">
        <w:rPr>
          <w:i/>
          <w:iCs/>
          <w:sz w:val="20"/>
          <w:szCs w:val="18"/>
          <w:lang w:val="es-ES"/>
        </w:rPr>
        <w:t>Permite consultar los datos dinámicamente mediante un sistema (API, servicio web, endpoint), sin descargar un archivo completo</w:t>
      </w:r>
      <w:r w:rsidR="00B95A7E">
        <w:rPr>
          <w:i/>
          <w:iCs/>
          <w:sz w:val="20"/>
          <w:szCs w:val="18"/>
          <w:lang w:val="es-ES"/>
        </w:rPr>
        <w:t>.</w:t>
      </w:r>
      <w:r w:rsidRPr="008E2BC7">
        <w:rPr>
          <w:lang w:val="es-ES"/>
        </w:rPr>
        <w:t> </w:t>
      </w:r>
    </w:p>
    <w:p w14:paraId="6F6D4ABD" w14:textId="77777777" w:rsidR="008E2BC7" w:rsidRPr="008E2BC7" w:rsidRDefault="008E2BC7" w:rsidP="008E2BC7">
      <w:pPr>
        <w:pStyle w:val="ENDS-Nunito"/>
        <w:rPr>
          <w:lang w:val="es-ES"/>
        </w:rPr>
      </w:pPr>
      <w:r w:rsidRPr="008E2BC7">
        <w:rPr>
          <w:b/>
          <w:bCs/>
          <w:lang w:val="es-ES"/>
        </w:rPr>
        <w:t>Título de servicio</w:t>
      </w:r>
      <w:r w:rsidRPr="008E2BC7">
        <w:rPr>
          <w:lang w:val="es-ES"/>
        </w:rPr>
        <w:t> </w:t>
      </w:r>
    </w:p>
    <w:p w14:paraId="7AEB1557" w14:textId="299A811F" w:rsidR="008E2BC7" w:rsidRPr="008E2BC7" w:rsidRDefault="008E2BC7" w:rsidP="008E2BC7">
      <w:pPr>
        <w:pStyle w:val="ENDS-Nunito"/>
        <w:rPr>
          <w:lang w:val="es-ES"/>
        </w:rPr>
      </w:pPr>
      <w:r w:rsidRPr="008E2BC7">
        <w:rPr>
          <w:lang w:val="es-ES"/>
        </w:rPr>
        <w:t>Definición: Nombre </w:t>
      </w:r>
      <w:r w:rsidR="001C067D" w:rsidRPr="008E2BC7">
        <w:rPr>
          <w:lang w:val="es-ES"/>
        </w:rPr>
        <w:t>de</w:t>
      </w:r>
      <w:r w:rsidR="001C067D">
        <w:rPr>
          <w:lang w:val="es-ES"/>
        </w:rPr>
        <w:t>l api</w:t>
      </w:r>
      <w:r w:rsidRPr="008E2BC7">
        <w:rPr>
          <w:lang w:val="es-ES"/>
        </w:rPr>
        <w:t> del sistema </w:t>
      </w:r>
    </w:p>
    <w:p w14:paraId="279EA93C" w14:textId="77777777" w:rsidR="008E2BC7" w:rsidRPr="008E2BC7" w:rsidRDefault="008E2BC7" w:rsidP="008E2BC7">
      <w:pPr>
        <w:pStyle w:val="ENDS-Nunito"/>
        <w:rPr>
          <w:lang w:val="es-ES"/>
        </w:rPr>
      </w:pPr>
      <w:r w:rsidRPr="008E2BC7">
        <w:rPr>
          <w:b/>
          <w:bCs/>
          <w:lang w:val="es-ES"/>
        </w:rPr>
        <w:t>Descripción del servicio de acceso:</w:t>
      </w:r>
      <w:r w:rsidRPr="008E2BC7">
        <w:rPr>
          <w:lang w:val="es-ES"/>
        </w:rPr>
        <w:t> </w:t>
      </w:r>
    </w:p>
    <w:p w14:paraId="0CCF3BBD" w14:textId="6BF71C47" w:rsidR="008E2BC7" w:rsidRPr="008E2BC7" w:rsidRDefault="001C067D" w:rsidP="008E2BC7">
      <w:pPr>
        <w:pStyle w:val="ENDS-Nunito"/>
        <w:rPr>
          <w:lang w:val="es-ES"/>
        </w:rPr>
      </w:pPr>
      <w:r>
        <w:rPr>
          <w:lang w:val="es-ES"/>
        </w:rPr>
        <w:t>Definición: Explicación de</w:t>
      </w:r>
      <w:r w:rsidR="008E2BC7" w:rsidRPr="008E2BC7">
        <w:rPr>
          <w:lang w:val="es-ES"/>
        </w:rPr>
        <w:t xml:space="preserve"> cómo se accede a los datos a través del servicio de manera genérica. Es </w:t>
      </w:r>
      <w:r w:rsidRPr="008E2BC7">
        <w:rPr>
          <w:lang w:val="es-ES"/>
        </w:rPr>
        <w:t>decir,</w:t>
      </w:r>
      <w:r w:rsidR="008E2BC7" w:rsidRPr="008E2BC7">
        <w:rPr>
          <w:lang w:val="es-ES"/>
        </w:rPr>
        <w:t> explica de manera genérica el servicio del endpoint. </w:t>
      </w:r>
    </w:p>
    <w:p w14:paraId="05338C71" w14:textId="77777777" w:rsidR="008E2BC7" w:rsidRPr="008E2BC7" w:rsidRDefault="008E2BC7" w:rsidP="008E2BC7">
      <w:pPr>
        <w:pStyle w:val="ENDS-Nunito"/>
        <w:rPr>
          <w:lang w:val="es-ES"/>
        </w:rPr>
      </w:pPr>
      <w:r w:rsidRPr="008E2BC7">
        <w:rPr>
          <w:lang w:val="es-ES"/>
        </w:rPr>
        <w:lastRenderedPageBreak/>
        <w:t> </w:t>
      </w:r>
    </w:p>
    <w:p w14:paraId="259F892B" w14:textId="77777777" w:rsidR="008E2BC7" w:rsidRPr="008E2BC7" w:rsidRDefault="008E2BC7" w:rsidP="008E2BC7">
      <w:pPr>
        <w:pStyle w:val="ENDS-Nunito"/>
        <w:rPr>
          <w:lang w:val="es-ES"/>
        </w:rPr>
      </w:pPr>
      <w:r w:rsidRPr="008E2BC7">
        <w:rPr>
          <w:b/>
          <w:bCs/>
          <w:lang w:val="es-ES"/>
        </w:rPr>
        <w:t>Punto de entrada del servicio de acceso</w:t>
      </w:r>
      <w:r w:rsidRPr="008E2BC7">
        <w:rPr>
          <w:lang w:val="es-ES"/>
        </w:rPr>
        <w:t> </w:t>
      </w:r>
    </w:p>
    <w:p w14:paraId="745E0059" w14:textId="77777777" w:rsidR="008E2BC7" w:rsidRPr="008E2BC7" w:rsidRDefault="008E2BC7" w:rsidP="008E2BC7">
      <w:pPr>
        <w:pStyle w:val="ENDS-Nunito"/>
        <w:rPr>
          <w:lang w:val="es-ES"/>
        </w:rPr>
      </w:pPr>
      <w:r w:rsidRPr="008E2BC7">
        <w:rPr>
          <w:i/>
          <w:iCs/>
          <w:lang w:val="es-ES"/>
        </w:rPr>
        <w:t>Definición:</w:t>
      </w:r>
      <w:r w:rsidRPr="008E2BC7">
        <w:rPr>
          <w:lang w:val="es-ES"/>
        </w:rPr>
        <w:t> Es la URL exacta a la que el usuario (o un sistema) se conecta para usar el servicio. </w:t>
      </w:r>
    </w:p>
    <w:p w14:paraId="55404C58" w14:textId="77777777" w:rsidR="008E2BC7" w:rsidRPr="008E2BC7" w:rsidRDefault="008E2BC7" w:rsidP="008E2BC7">
      <w:pPr>
        <w:pStyle w:val="ENDS-Nunito"/>
        <w:rPr>
          <w:lang w:val="es-ES"/>
        </w:rPr>
      </w:pPr>
      <w:r w:rsidRPr="008E2BC7">
        <w:rPr>
          <w:lang w:val="es-ES"/>
        </w:rPr>
        <w:t> </w:t>
      </w:r>
    </w:p>
    <w:p w14:paraId="1EBDA91B" w14:textId="77777777" w:rsidR="008E2BC7" w:rsidRPr="008E2BC7" w:rsidRDefault="008E2BC7" w:rsidP="008E2BC7">
      <w:pPr>
        <w:pStyle w:val="ENDS-Nunito"/>
        <w:rPr>
          <w:lang w:val="es-ES"/>
        </w:rPr>
      </w:pPr>
      <w:r w:rsidRPr="008E2BC7">
        <w:rPr>
          <w:b/>
          <w:bCs/>
          <w:lang w:val="es-ES"/>
        </w:rPr>
        <w:t>Descripción del punto de entrada del servicio de acceso:</w:t>
      </w:r>
      <w:r w:rsidRPr="008E2BC7">
        <w:rPr>
          <w:lang w:val="es-ES"/>
        </w:rPr>
        <w:t> </w:t>
      </w:r>
    </w:p>
    <w:p w14:paraId="6D0D422E" w14:textId="4D4DFA6D" w:rsidR="008E2BC7" w:rsidRPr="008E2BC7" w:rsidRDefault="008E2BC7" w:rsidP="008E2BC7">
      <w:pPr>
        <w:pStyle w:val="ENDS-Nunito"/>
        <w:rPr>
          <w:lang w:val="es-ES"/>
        </w:rPr>
      </w:pPr>
      <w:r w:rsidRPr="008E2BC7">
        <w:rPr>
          <w:lang w:val="es-ES"/>
        </w:rPr>
        <w:t>Definición: </w:t>
      </w:r>
      <w:r w:rsidR="00C03622">
        <w:rPr>
          <w:lang w:val="es-ES"/>
        </w:rPr>
        <w:t>Su utilidad se basa en</w:t>
      </w:r>
      <w:r w:rsidRPr="008E2BC7">
        <w:rPr>
          <w:lang w:val="es-ES"/>
        </w:rPr>
        <w:t xml:space="preserve"> explicar qué se puede hacer exactamente con esa URL. </w:t>
      </w:r>
    </w:p>
    <w:p w14:paraId="30B0C297" w14:textId="77777777" w:rsidR="008E2BC7" w:rsidRPr="008E2BC7" w:rsidRDefault="008E2BC7" w:rsidP="008E2BC7">
      <w:pPr>
        <w:pStyle w:val="ENDS-Nunito"/>
        <w:rPr>
          <w:lang w:val="es-ES"/>
        </w:rPr>
      </w:pPr>
      <w:r w:rsidRPr="008E2BC7">
        <w:rPr>
          <w:lang w:val="es-ES"/>
        </w:rPr>
        <w:t> </w:t>
      </w:r>
    </w:p>
    <w:p w14:paraId="0825F9A5" w14:textId="77777777" w:rsidR="008E2BC7" w:rsidRPr="008E2BC7" w:rsidRDefault="008E2BC7" w:rsidP="008E2BC7">
      <w:pPr>
        <w:pStyle w:val="ENDS-Nunito"/>
        <w:rPr>
          <w:lang w:val="es-ES"/>
        </w:rPr>
      </w:pPr>
      <w:r w:rsidRPr="008E2BC7">
        <w:rPr>
          <w:b/>
          <w:bCs/>
          <w:lang w:val="es-ES"/>
        </w:rPr>
        <w:t>Derecho de acceso a los servicios</w:t>
      </w:r>
      <w:r w:rsidRPr="008E2BC7">
        <w:rPr>
          <w:lang w:val="es-ES"/>
        </w:rPr>
        <w:t> </w:t>
      </w:r>
    </w:p>
    <w:p w14:paraId="33E6D9CD" w14:textId="514A63D9" w:rsidR="008E2BC7" w:rsidRPr="008E2BC7" w:rsidRDefault="008E2BC7" w:rsidP="008E2BC7">
      <w:pPr>
        <w:pStyle w:val="ENDS-Nunito"/>
        <w:rPr>
          <w:lang w:val="es-ES"/>
        </w:rPr>
      </w:pPr>
      <w:r w:rsidRPr="008E2BC7">
        <w:rPr>
          <w:lang w:val="es-ES"/>
        </w:rPr>
        <w:t>Definición: Se utiliza para saber si el acceso </w:t>
      </w:r>
      <w:r w:rsidR="00C03622" w:rsidRPr="008E2BC7">
        <w:rPr>
          <w:lang w:val="es-ES"/>
        </w:rPr>
        <w:t>al api</w:t>
      </w:r>
      <w:r w:rsidRPr="008E2BC7">
        <w:rPr>
          <w:lang w:val="es-ES"/>
        </w:rPr>
        <w:t> es confidencial, no público</w:t>
      </w:r>
      <w:r w:rsidR="00C03622">
        <w:rPr>
          <w:lang w:val="es-ES"/>
        </w:rPr>
        <w:t xml:space="preserve"> o si son datos provisionales.</w:t>
      </w:r>
    </w:p>
    <w:p w14:paraId="3A3E636B" w14:textId="77777777" w:rsidR="008E2BC7" w:rsidRPr="008E2BC7" w:rsidRDefault="008E2BC7" w:rsidP="008E2BC7">
      <w:pPr>
        <w:pStyle w:val="ENDS-Nunito"/>
        <w:rPr>
          <w:lang w:val="es-ES"/>
        </w:rPr>
      </w:pPr>
      <w:r w:rsidRPr="008E2BC7">
        <w:rPr>
          <w:lang w:val="es-ES"/>
        </w:rPr>
        <w:t> </w:t>
      </w:r>
    </w:p>
    <w:p w14:paraId="0678C077" w14:textId="77777777" w:rsidR="008E2BC7" w:rsidRPr="008E2BC7" w:rsidRDefault="008E2BC7" w:rsidP="008E2BC7">
      <w:pPr>
        <w:pStyle w:val="ENDS-Nunito"/>
        <w:rPr>
          <w:lang w:val="es-ES"/>
        </w:rPr>
      </w:pPr>
      <w:r w:rsidRPr="008E2BC7">
        <w:rPr>
          <w:b/>
          <w:bCs/>
          <w:lang w:val="es-ES"/>
        </w:rPr>
        <w:t>Acceso a la legislación aplicable al servicio de acceso</w:t>
      </w:r>
      <w:r w:rsidRPr="008E2BC7">
        <w:rPr>
          <w:lang w:val="es-ES"/>
        </w:rPr>
        <w:t> </w:t>
      </w:r>
    </w:p>
    <w:p w14:paraId="617C385F" w14:textId="5A02EB74" w:rsidR="008E2BC7" w:rsidRPr="008E2BC7" w:rsidRDefault="008E2BC7" w:rsidP="008E2BC7">
      <w:pPr>
        <w:pStyle w:val="ENDS-Nunito"/>
        <w:rPr>
          <w:lang w:val="es-ES"/>
        </w:rPr>
      </w:pPr>
      <w:r w:rsidRPr="008E2BC7">
        <w:rPr>
          <w:lang w:val="es-ES"/>
        </w:rPr>
        <w:t>Definición: </w:t>
      </w:r>
      <w:r w:rsidR="00C03622">
        <w:rPr>
          <w:lang w:val="es-ES"/>
        </w:rPr>
        <w:t xml:space="preserve">Su utilidad es </w:t>
      </w:r>
      <w:r w:rsidRPr="008E2BC7">
        <w:rPr>
          <w:lang w:val="es-ES"/>
        </w:rPr>
        <w:t>decir qué ley o reglamento “está detrás” del servicio de datos. Es decir, qué leyes obligan a ofrecer el servicio. </w:t>
      </w:r>
    </w:p>
    <w:p w14:paraId="758B759E" w14:textId="77777777" w:rsidR="008E2BC7" w:rsidRPr="008E2BC7" w:rsidRDefault="008E2BC7" w:rsidP="008E2BC7">
      <w:pPr>
        <w:pStyle w:val="ENDS-Nunito"/>
        <w:rPr>
          <w:lang w:val="es-ES"/>
        </w:rPr>
      </w:pPr>
      <w:r w:rsidRPr="008E2BC7">
        <w:rPr>
          <w:lang w:val="es-ES"/>
        </w:rPr>
        <w:t> </w:t>
      </w:r>
    </w:p>
    <w:p w14:paraId="022C17D4" w14:textId="77777777" w:rsidR="008E2BC7" w:rsidRPr="008E2BC7" w:rsidRDefault="008E2BC7" w:rsidP="008E2BC7">
      <w:pPr>
        <w:pStyle w:val="ENDS-Nunito"/>
        <w:rPr>
          <w:lang w:val="es-ES"/>
        </w:rPr>
      </w:pPr>
      <w:r w:rsidRPr="008E2BC7">
        <w:rPr>
          <w:b/>
          <w:bCs/>
          <w:lang w:val="es-ES"/>
        </w:rPr>
        <w:t>Perfil de aplicación del servicio de acceso</w:t>
      </w:r>
      <w:r w:rsidRPr="008E2BC7">
        <w:rPr>
          <w:lang w:val="es-ES"/>
        </w:rPr>
        <w:t> </w:t>
      </w:r>
    </w:p>
    <w:p w14:paraId="709AC301" w14:textId="77777777" w:rsidR="008E2BC7" w:rsidRPr="008E2BC7" w:rsidRDefault="008E2BC7" w:rsidP="008E2BC7">
      <w:pPr>
        <w:pStyle w:val="ENDS-Nunito"/>
        <w:rPr>
          <w:lang w:val="es-ES"/>
        </w:rPr>
      </w:pPr>
      <w:r w:rsidRPr="008E2BC7">
        <w:rPr>
          <w:i/>
          <w:iCs/>
          <w:lang w:val="es-ES"/>
        </w:rPr>
        <w:t>Definición:</w:t>
      </w:r>
      <w:r w:rsidRPr="008E2BC7">
        <w:rPr>
          <w:lang w:val="es-ES"/>
        </w:rPr>
        <w:t> Una norma (técnica) establecida a la que se ajusta el servicio de datos. </w:t>
      </w:r>
    </w:p>
    <w:p w14:paraId="7C37F6E5" w14:textId="77777777" w:rsidR="008E2BC7" w:rsidRPr="008E2BC7" w:rsidRDefault="008E2BC7" w:rsidP="008E2BC7">
      <w:pPr>
        <w:pStyle w:val="ENDS-Nunito"/>
        <w:rPr>
          <w:lang w:val="es-ES"/>
        </w:rPr>
      </w:pPr>
      <w:r w:rsidRPr="008E2BC7">
        <w:rPr>
          <w:lang w:val="es-ES"/>
        </w:rPr>
        <w:t> </w:t>
      </w:r>
    </w:p>
    <w:p w14:paraId="0A07B7F0" w14:textId="77777777" w:rsidR="008E2BC7" w:rsidRPr="008E2BC7" w:rsidRDefault="008E2BC7" w:rsidP="008E2BC7">
      <w:pPr>
        <w:pStyle w:val="ENDS-Nunito"/>
        <w:rPr>
          <w:lang w:val="es-ES"/>
        </w:rPr>
      </w:pPr>
      <w:r w:rsidRPr="008E2BC7">
        <w:rPr>
          <w:b/>
          <w:bCs/>
          <w:lang w:val="es-ES"/>
        </w:rPr>
        <w:t>Punto de contacto del servicio de acceso</w:t>
      </w:r>
      <w:r w:rsidRPr="008E2BC7">
        <w:rPr>
          <w:lang w:val="es-ES"/>
        </w:rPr>
        <w:t> </w:t>
      </w:r>
    </w:p>
    <w:p w14:paraId="652838B1" w14:textId="77777777" w:rsidR="008E2BC7" w:rsidRPr="008E2BC7" w:rsidRDefault="008E2BC7" w:rsidP="008E2BC7">
      <w:pPr>
        <w:pStyle w:val="ENDS-Nunito"/>
        <w:rPr>
          <w:lang w:val="es-ES"/>
        </w:rPr>
      </w:pPr>
      <w:r w:rsidRPr="008E2BC7">
        <w:rPr>
          <w:i/>
          <w:iCs/>
          <w:lang w:val="es-ES"/>
        </w:rPr>
        <w:t>Definición:</w:t>
      </w:r>
      <w:r w:rsidRPr="008E2BC7">
        <w:rPr>
          <w:lang w:val="es-ES"/>
        </w:rPr>
        <w:t xml:space="preserve"> Se refiere a quién contactar para hacer algún comentario sobre el servicio de acceso. </w:t>
      </w:r>
    </w:p>
    <w:p w14:paraId="5313DB94" w14:textId="77777777" w:rsidR="008E2BC7" w:rsidRPr="008E2BC7" w:rsidRDefault="008E2BC7" w:rsidP="008E2BC7">
      <w:pPr>
        <w:pStyle w:val="ENDS-Nunito"/>
        <w:rPr>
          <w:lang w:val="es-ES"/>
        </w:rPr>
      </w:pPr>
      <w:r w:rsidRPr="008E2BC7">
        <w:rPr>
          <w:u w:val="single"/>
          <w:lang w:val="es-ES"/>
        </w:rPr>
        <w:t>Página de contacto del servicio de acceso</w:t>
      </w:r>
      <w:r w:rsidRPr="008E2BC7">
        <w:rPr>
          <w:lang w:val="es-ES"/>
        </w:rPr>
        <w:t> </w:t>
      </w:r>
    </w:p>
    <w:p w14:paraId="3BDBB194" w14:textId="77777777" w:rsidR="008E2BC7" w:rsidRPr="008E2BC7" w:rsidRDefault="008E2BC7" w:rsidP="008E2BC7">
      <w:pPr>
        <w:pStyle w:val="ENDS-Nunito"/>
        <w:rPr>
          <w:lang w:val="es-ES"/>
        </w:rPr>
      </w:pPr>
      <w:r w:rsidRPr="008E2BC7">
        <w:rPr>
          <w:i/>
          <w:iCs/>
          <w:lang w:val="es-ES"/>
        </w:rPr>
        <w:t>Definición:</w:t>
      </w:r>
      <w:r w:rsidRPr="008E2BC7">
        <w:rPr>
          <w:lang w:val="es-ES"/>
        </w:rPr>
        <w:t xml:space="preserve"> Página web que permite ponerse en contacto con esa organización </w:t>
      </w:r>
    </w:p>
    <w:p w14:paraId="76385B6C" w14:textId="77777777" w:rsidR="008E2BC7" w:rsidRPr="008E2BC7" w:rsidRDefault="008E2BC7" w:rsidP="008E2BC7">
      <w:pPr>
        <w:pStyle w:val="ENDS-Nunito"/>
        <w:rPr>
          <w:lang w:val="es-ES"/>
        </w:rPr>
      </w:pPr>
      <w:r w:rsidRPr="008E2BC7">
        <w:rPr>
          <w:u w:val="single"/>
          <w:lang w:val="es-ES"/>
        </w:rPr>
        <w:t>Correo electrónico del servicio de acceso:</w:t>
      </w:r>
      <w:r w:rsidRPr="008E2BC7">
        <w:rPr>
          <w:lang w:val="es-ES"/>
        </w:rPr>
        <w:t> </w:t>
      </w:r>
    </w:p>
    <w:p w14:paraId="6B182436" w14:textId="77777777" w:rsidR="008E2BC7" w:rsidRPr="008E2BC7" w:rsidRDefault="008E2BC7" w:rsidP="008E2BC7">
      <w:pPr>
        <w:pStyle w:val="ENDS-Nunito"/>
        <w:rPr>
          <w:lang w:val="es-ES"/>
        </w:rPr>
      </w:pPr>
      <w:r w:rsidRPr="008E2BC7">
        <w:rPr>
          <w:i/>
          <w:iCs/>
          <w:lang w:val="es-ES"/>
        </w:rPr>
        <w:t>Definición:</w:t>
      </w:r>
      <w:r w:rsidRPr="008E2BC7">
        <w:rPr>
          <w:lang w:val="es-ES"/>
        </w:rPr>
        <w:t xml:space="preserve"> Correo electrónico para hacer cualquier comentario sobre el servicio de acceso. </w:t>
      </w:r>
    </w:p>
    <w:p w14:paraId="35E19E82" w14:textId="77777777" w:rsidR="00B13FE6" w:rsidRDefault="00B13FE6" w:rsidP="00B13FE6">
      <w:pPr>
        <w:pStyle w:val="ENDS-Nunito"/>
        <w:rPr>
          <w:lang w:val="es-ES"/>
        </w:rPr>
      </w:pPr>
    </w:p>
    <w:p w14:paraId="1A364DFE" w14:textId="77777777" w:rsidR="0034672B" w:rsidRPr="0034672B" w:rsidRDefault="0034672B" w:rsidP="0034672B">
      <w:pPr>
        <w:pStyle w:val="ENDS-Nunito"/>
      </w:pPr>
      <w:r w:rsidRPr="0034672B">
        <w:rPr>
          <w:b/>
          <w:bCs/>
        </w:rPr>
        <w:lastRenderedPageBreak/>
        <w:t>Formato del servicio de acceso</w:t>
      </w:r>
      <w:r w:rsidRPr="0034672B">
        <w:t> </w:t>
      </w:r>
    </w:p>
    <w:p w14:paraId="305AD986" w14:textId="717DA7B5" w:rsidR="0034672B" w:rsidRPr="0034672B" w:rsidRDefault="0034672B" w:rsidP="0034672B">
      <w:pPr>
        <w:pStyle w:val="ENDS-Nunito"/>
      </w:pPr>
      <w:r w:rsidRPr="0034672B">
        <w:t>Definición: </w:t>
      </w:r>
      <w:r w:rsidR="00013223">
        <w:t>Formato en el que se reciben los datos.</w:t>
      </w:r>
      <w:r w:rsidRPr="0034672B">
        <w:t> </w:t>
      </w:r>
    </w:p>
    <w:p w14:paraId="2857B1C3" w14:textId="77777777" w:rsidR="0034672B" w:rsidRPr="0034672B" w:rsidRDefault="0034672B" w:rsidP="0034672B">
      <w:pPr>
        <w:pStyle w:val="ENDS-Nunito"/>
      </w:pPr>
      <w:r w:rsidRPr="0034672B">
        <w:t>Ejemplo: CSV </w:t>
      </w:r>
    </w:p>
    <w:p w14:paraId="474B55A3" w14:textId="77777777" w:rsidR="0034672B" w:rsidRPr="0034672B" w:rsidRDefault="0034672B" w:rsidP="0034672B">
      <w:pPr>
        <w:pStyle w:val="ENDS-Nunito"/>
      </w:pPr>
      <w:r w:rsidRPr="0034672B">
        <w:rPr>
          <w:i/>
          <w:iCs/>
        </w:rPr>
        <w:t>Importante: </w:t>
      </w:r>
      <w:r w:rsidRPr="0034672B">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5"/>
        <w:gridCol w:w="2835"/>
        <w:gridCol w:w="2970"/>
      </w:tblGrid>
      <w:tr w:rsidR="0034672B" w:rsidRPr="0034672B" w14:paraId="4CEBB24E" w14:textId="77777777">
        <w:trPr>
          <w:trHeight w:val="300"/>
          <w:tblCellSpacing w:w="15" w:type="dxa"/>
        </w:trPr>
        <w:tc>
          <w:tcPr>
            <w:tcW w:w="27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213937" w14:textId="77777777" w:rsidR="0034672B" w:rsidRPr="0034672B" w:rsidRDefault="0034672B" w:rsidP="0034672B">
            <w:pPr>
              <w:pStyle w:val="ENDS-Nunito"/>
              <w:rPr>
                <w:sz w:val="20"/>
                <w:szCs w:val="18"/>
              </w:rPr>
            </w:pPr>
            <w:r w:rsidRPr="0034672B">
              <w:rPr>
                <w:b/>
                <w:bCs/>
                <w:i/>
                <w:iCs/>
                <w:sz w:val="20"/>
                <w:szCs w:val="18"/>
              </w:rPr>
              <w:t>Campo</w:t>
            </w:r>
            <w:r w:rsidRPr="0034672B">
              <w:rPr>
                <w:sz w:val="20"/>
                <w:szCs w:val="18"/>
              </w:rPr>
              <w:t> </w:t>
            </w:r>
          </w:p>
        </w:tc>
        <w:tc>
          <w:tcPr>
            <w:tcW w:w="28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9CB525" w14:textId="77777777" w:rsidR="0034672B" w:rsidRPr="0034672B" w:rsidRDefault="0034672B" w:rsidP="0034672B">
            <w:pPr>
              <w:pStyle w:val="ENDS-Nunito"/>
              <w:rPr>
                <w:sz w:val="20"/>
                <w:szCs w:val="18"/>
              </w:rPr>
            </w:pPr>
            <w:r w:rsidRPr="0034672B">
              <w:rPr>
                <w:b/>
                <w:bCs/>
                <w:i/>
                <w:iCs/>
                <w:sz w:val="20"/>
                <w:szCs w:val="18"/>
              </w:rPr>
              <w:t>Qué responde</w:t>
            </w:r>
            <w:r w:rsidRPr="0034672B">
              <w:rPr>
                <w:sz w:val="20"/>
                <w:szCs w:val="18"/>
              </w:rPr>
              <w:t> </w:t>
            </w:r>
          </w:p>
        </w:tc>
        <w:tc>
          <w:tcPr>
            <w:tcW w:w="29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DE0ED3" w14:textId="77777777" w:rsidR="0034672B" w:rsidRPr="0034672B" w:rsidRDefault="0034672B" w:rsidP="0034672B">
            <w:pPr>
              <w:pStyle w:val="ENDS-Nunito"/>
              <w:rPr>
                <w:sz w:val="20"/>
                <w:szCs w:val="18"/>
              </w:rPr>
            </w:pPr>
            <w:r w:rsidRPr="0034672B">
              <w:rPr>
                <w:b/>
                <w:bCs/>
                <w:i/>
                <w:iCs/>
                <w:sz w:val="20"/>
                <w:szCs w:val="18"/>
              </w:rPr>
              <w:t>Ejemplo</w:t>
            </w:r>
            <w:r w:rsidRPr="0034672B">
              <w:rPr>
                <w:sz w:val="20"/>
                <w:szCs w:val="18"/>
              </w:rPr>
              <w:t> </w:t>
            </w:r>
          </w:p>
        </w:tc>
      </w:tr>
      <w:tr w:rsidR="0034672B" w:rsidRPr="0034672B" w14:paraId="720A77F1" w14:textId="77777777">
        <w:trPr>
          <w:trHeight w:val="300"/>
          <w:tblCellSpacing w:w="15" w:type="dxa"/>
        </w:trPr>
        <w:tc>
          <w:tcPr>
            <w:tcW w:w="2730" w:type="dxa"/>
            <w:tcBorders>
              <w:top w:val="single" w:sz="6" w:space="0" w:color="E6E6E6"/>
              <w:left w:val="single" w:sz="6" w:space="0" w:color="E6E6E6"/>
              <w:bottom w:val="single" w:sz="6" w:space="0" w:color="E6E6E6"/>
              <w:right w:val="single" w:sz="6" w:space="0" w:color="E6E6E6"/>
            </w:tcBorders>
            <w:vAlign w:val="center"/>
            <w:hideMark/>
          </w:tcPr>
          <w:p w14:paraId="09244BA2" w14:textId="77777777" w:rsidR="0034672B" w:rsidRPr="0034672B" w:rsidRDefault="0034672B" w:rsidP="0034672B">
            <w:pPr>
              <w:pStyle w:val="ENDS-Nunito"/>
              <w:rPr>
                <w:sz w:val="20"/>
                <w:szCs w:val="18"/>
              </w:rPr>
            </w:pPr>
            <w:r w:rsidRPr="0034672B">
              <w:rPr>
                <w:i/>
                <w:iCs/>
                <w:sz w:val="20"/>
                <w:szCs w:val="18"/>
              </w:rPr>
              <w:t>Descargar URL</w:t>
            </w:r>
            <w:r w:rsidRPr="0034672B">
              <w:rPr>
                <w:sz w:val="20"/>
                <w:szCs w:val="18"/>
              </w:rPr>
              <w:t> </w:t>
            </w:r>
          </w:p>
        </w:tc>
        <w:tc>
          <w:tcPr>
            <w:tcW w:w="2805" w:type="dxa"/>
            <w:tcBorders>
              <w:top w:val="single" w:sz="6" w:space="0" w:color="E6E6E6"/>
              <w:left w:val="single" w:sz="6" w:space="0" w:color="E6E6E6"/>
              <w:bottom w:val="single" w:sz="6" w:space="0" w:color="E6E6E6"/>
              <w:right w:val="single" w:sz="6" w:space="0" w:color="E6E6E6"/>
            </w:tcBorders>
            <w:vAlign w:val="center"/>
            <w:hideMark/>
          </w:tcPr>
          <w:p w14:paraId="50762B8A" w14:textId="77777777" w:rsidR="0034672B" w:rsidRPr="0034672B" w:rsidRDefault="0034672B" w:rsidP="0034672B">
            <w:pPr>
              <w:pStyle w:val="ENDS-Nunito"/>
              <w:rPr>
                <w:sz w:val="20"/>
                <w:szCs w:val="18"/>
              </w:rPr>
            </w:pPr>
            <w:r w:rsidRPr="0034672B">
              <w:rPr>
                <w:i/>
                <w:iCs/>
                <w:sz w:val="20"/>
                <w:szCs w:val="18"/>
              </w:rPr>
              <w:t>¿Me descargo un archivo?</w:t>
            </w:r>
            <w:r w:rsidRPr="0034672B">
              <w:rPr>
                <w:sz w:val="20"/>
                <w:szCs w:val="18"/>
              </w:rPr>
              <w:t> </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607134FB" w14:textId="77777777" w:rsidR="0034672B" w:rsidRPr="0034672B" w:rsidRDefault="0034672B" w:rsidP="0034672B">
            <w:pPr>
              <w:pStyle w:val="ENDS-Nunito"/>
              <w:rPr>
                <w:sz w:val="20"/>
                <w:szCs w:val="18"/>
              </w:rPr>
            </w:pPr>
            <w:r w:rsidRPr="0034672B">
              <w:rPr>
                <w:i/>
                <w:iCs/>
                <w:sz w:val="20"/>
                <w:szCs w:val="18"/>
              </w:rPr>
              <w:t xml:space="preserve">Sí </w:t>
            </w:r>
            <w:r w:rsidRPr="0034672B">
              <w:rPr>
                <w:rFonts w:ascii="Times New Roman" w:hAnsi="Times New Roman" w:cs="Times New Roman"/>
                <w:i/>
                <w:iCs/>
                <w:sz w:val="20"/>
                <w:szCs w:val="18"/>
              </w:rPr>
              <w:t>→</w:t>
            </w:r>
            <w:r w:rsidRPr="0034672B">
              <w:rPr>
                <w:i/>
                <w:iCs/>
                <w:sz w:val="20"/>
                <w:szCs w:val="18"/>
              </w:rPr>
              <w:t xml:space="preserve"> CSV</w:t>
            </w:r>
            <w:r w:rsidRPr="0034672B">
              <w:rPr>
                <w:sz w:val="20"/>
                <w:szCs w:val="18"/>
              </w:rPr>
              <w:t> </w:t>
            </w:r>
          </w:p>
        </w:tc>
      </w:tr>
      <w:tr w:rsidR="0034672B" w:rsidRPr="0034672B" w14:paraId="57ACC507" w14:textId="77777777">
        <w:trPr>
          <w:trHeight w:val="300"/>
          <w:tblCellSpacing w:w="15" w:type="dxa"/>
        </w:trPr>
        <w:tc>
          <w:tcPr>
            <w:tcW w:w="2730" w:type="dxa"/>
            <w:tcBorders>
              <w:top w:val="single" w:sz="6" w:space="0" w:color="E6E6E6"/>
              <w:left w:val="single" w:sz="6" w:space="0" w:color="E6E6E6"/>
              <w:bottom w:val="single" w:sz="6" w:space="0" w:color="E6E6E6"/>
              <w:right w:val="single" w:sz="6" w:space="0" w:color="E6E6E6"/>
            </w:tcBorders>
            <w:vAlign w:val="center"/>
            <w:hideMark/>
          </w:tcPr>
          <w:p w14:paraId="16A854EF" w14:textId="77777777" w:rsidR="0034672B" w:rsidRPr="0034672B" w:rsidRDefault="0034672B" w:rsidP="0034672B">
            <w:pPr>
              <w:pStyle w:val="ENDS-Nunito"/>
              <w:rPr>
                <w:sz w:val="20"/>
                <w:szCs w:val="18"/>
              </w:rPr>
            </w:pPr>
            <w:r w:rsidRPr="0034672B">
              <w:rPr>
                <w:i/>
                <w:iCs/>
                <w:sz w:val="20"/>
                <w:szCs w:val="18"/>
              </w:rPr>
              <w:t>Servicio de acceso</w:t>
            </w:r>
            <w:r w:rsidRPr="0034672B">
              <w:rPr>
                <w:sz w:val="20"/>
                <w:szCs w:val="18"/>
              </w:rPr>
              <w:t> </w:t>
            </w:r>
          </w:p>
        </w:tc>
        <w:tc>
          <w:tcPr>
            <w:tcW w:w="2805" w:type="dxa"/>
            <w:tcBorders>
              <w:top w:val="single" w:sz="6" w:space="0" w:color="E6E6E6"/>
              <w:left w:val="single" w:sz="6" w:space="0" w:color="E6E6E6"/>
              <w:bottom w:val="single" w:sz="6" w:space="0" w:color="E6E6E6"/>
              <w:right w:val="single" w:sz="6" w:space="0" w:color="E6E6E6"/>
            </w:tcBorders>
            <w:vAlign w:val="center"/>
            <w:hideMark/>
          </w:tcPr>
          <w:p w14:paraId="52CF1C61" w14:textId="77777777" w:rsidR="0034672B" w:rsidRPr="0034672B" w:rsidRDefault="0034672B" w:rsidP="0034672B">
            <w:pPr>
              <w:pStyle w:val="ENDS-Nunito"/>
              <w:rPr>
                <w:sz w:val="20"/>
                <w:szCs w:val="18"/>
              </w:rPr>
            </w:pPr>
            <w:r w:rsidRPr="0034672B">
              <w:rPr>
                <w:i/>
                <w:iCs/>
                <w:sz w:val="20"/>
                <w:szCs w:val="18"/>
              </w:rPr>
              <w:t>¿Uso un sistema?</w:t>
            </w:r>
            <w:r w:rsidRPr="0034672B">
              <w:rPr>
                <w:sz w:val="20"/>
                <w:szCs w:val="18"/>
              </w:rPr>
              <w:t> </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6E80A0FC" w14:textId="77777777" w:rsidR="0034672B" w:rsidRPr="0034672B" w:rsidRDefault="0034672B" w:rsidP="0034672B">
            <w:pPr>
              <w:pStyle w:val="ENDS-Nunito"/>
              <w:rPr>
                <w:sz w:val="20"/>
                <w:szCs w:val="18"/>
              </w:rPr>
            </w:pPr>
            <w:r w:rsidRPr="0034672B">
              <w:rPr>
                <w:i/>
                <w:iCs/>
                <w:sz w:val="20"/>
                <w:szCs w:val="18"/>
              </w:rPr>
              <w:t xml:space="preserve">Sí </w:t>
            </w:r>
            <w:r w:rsidRPr="0034672B">
              <w:rPr>
                <w:rFonts w:ascii="Times New Roman" w:hAnsi="Times New Roman" w:cs="Times New Roman"/>
                <w:i/>
                <w:iCs/>
                <w:sz w:val="20"/>
                <w:szCs w:val="18"/>
              </w:rPr>
              <w:t>→</w:t>
            </w:r>
            <w:r w:rsidRPr="0034672B">
              <w:rPr>
                <w:i/>
                <w:iCs/>
                <w:sz w:val="20"/>
                <w:szCs w:val="18"/>
              </w:rPr>
              <w:t xml:space="preserve"> API</w:t>
            </w:r>
            <w:r w:rsidRPr="0034672B">
              <w:rPr>
                <w:sz w:val="20"/>
                <w:szCs w:val="18"/>
              </w:rPr>
              <w:t> </w:t>
            </w:r>
          </w:p>
        </w:tc>
      </w:tr>
      <w:tr w:rsidR="0034672B" w:rsidRPr="0034672B" w14:paraId="01CFE15E" w14:textId="77777777">
        <w:trPr>
          <w:trHeight w:val="300"/>
          <w:tblCellSpacing w:w="15" w:type="dxa"/>
        </w:trPr>
        <w:tc>
          <w:tcPr>
            <w:tcW w:w="2730" w:type="dxa"/>
            <w:tcBorders>
              <w:top w:val="single" w:sz="6" w:space="0" w:color="E6E6E6"/>
              <w:left w:val="single" w:sz="6" w:space="0" w:color="E6E6E6"/>
              <w:bottom w:val="single" w:sz="6" w:space="0" w:color="E6E6E6"/>
              <w:right w:val="single" w:sz="6" w:space="0" w:color="E6E6E6"/>
            </w:tcBorders>
            <w:vAlign w:val="center"/>
            <w:hideMark/>
          </w:tcPr>
          <w:p w14:paraId="1A0F8386" w14:textId="77777777" w:rsidR="0034672B" w:rsidRPr="0034672B" w:rsidRDefault="0034672B" w:rsidP="0034672B">
            <w:pPr>
              <w:pStyle w:val="ENDS-Nunito"/>
              <w:rPr>
                <w:sz w:val="20"/>
                <w:szCs w:val="18"/>
              </w:rPr>
            </w:pPr>
            <w:r w:rsidRPr="0034672B">
              <w:rPr>
                <w:i/>
                <w:iCs/>
                <w:sz w:val="20"/>
                <w:szCs w:val="18"/>
              </w:rPr>
              <w:t>Punto de entrada</w:t>
            </w:r>
            <w:r w:rsidRPr="0034672B">
              <w:rPr>
                <w:sz w:val="20"/>
                <w:szCs w:val="18"/>
              </w:rPr>
              <w:t> </w:t>
            </w:r>
          </w:p>
        </w:tc>
        <w:tc>
          <w:tcPr>
            <w:tcW w:w="2805" w:type="dxa"/>
            <w:tcBorders>
              <w:top w:val="single" w:sz="6" w:space="0" w:color="E6E6E6"/>
              <w:left w:val="single" w:sz="6" w:space="0" w:color="E6E6E6"/>
              <w:bottom w:val="single" w:sz="6" w:space="0" w:color="E6E6E6"/>
              <w:right w:val="single" w:sz="6" w:space="0" w:color="E6E6E6"/>
            </w:tcBorders>
            <w:vAlign w:val="center"/>
            <w:hideMark/>
          </w:tcPr>
          <w:p w14:paraId="60356752" w14:textId="77777777" w:rsidR="0034672B" w:rsidRPr="0034672B" w:rsidRDefault="0034672B" w:rsidP="0034672B">
            <w:pPr>
              <w:pStyle w:val="ENDS-Nunito"/>
              <w:rPr>
                <w:sz w:val="20"/>
                <w:szCs w:val="18"/>
              </w:rPr>
            </w:pPr>
            <w:r w:rsidRPr="0034672B">
              <w:rPr>
                <w:i/>
                <w:iCs/>
                <w:sz w:val="20"/>
                <w:szCs w:val="18"/>
              </w:rPr>
              <w:t>¿A qué URL llamo?</w:t>
            </w:r>
            <w:r w:rsidRPr="0034672B">
              <w:rPr>
                <w:sz w:val="20"/>
                <w:szCs w:val="18"/>
              </w:rPr>
              <w:t> </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7BC9A51A" w14:textId="77777777" w:rsidR="0034672B" w:rsidRPr="0034672B" w:rsidRDefault="0034672B" w:rsidP="0034672B">
            <w:pPr>
              <w:pStyle w:val="ENDS-Nunito"/>
              <w:rPr>
                <w:sz w:val="20"/>
                <w:szCs w:val="18"/>
              </w:rPr>
            </w:pPr>
            <w:r w:rsidRPr="0034672B">
              <w:rPr>
                <w:i/>
                <w:iCs/>
                <w:sz w:val="20"/>
                <w:szCs w:val="18"/>
              </w:rPr>
              <w:t>https://api.ejemplo.es/agua</w:t>
            </w:r>
            <w:r w:rsidRPr="0034672B">
              <w:rPr>
                <w:sz w:val="20"/>
                <w:szCs w:val="18"/>
              </w:rPr>
              <w:t> </w:t>
            </w:r>
          </w:p>
        </w:tc>
      </w:tr>
      <w:tr w:rsidR="0034672B" w:rsidRPr="0034672B" w14:paraId="3002BCB1" w14:textId="77777777">
        <w:trPr>
          <w:trHeight w:val="300"/>
          <w:tblCellSpacing w:w="15" w:type="dxa"/>
        </w:trPr>
        <w:tc>
          <w:tcPr>
            <w:tcW w:w="2730" w:type="dxa"/>
            <w:tcBorders>
              <w:top w:val="single" w:sz="6" w:space="0" w:color="E6E6E6"/>
              <w:left w:val="single" w:sz="6" w:space="0" w:color="E6E6E6"/>
              <w:bottom w:val="single" w:sz="6" w:space="0" w:color="E6E6E6"/>
              <w:right w:val="single" w:sz="6" w:space="0" w:color="E6E6E6"/>
            </w:tcBorders>
            <w:vAlign w:val="center"/>
            <w:hideMark/>
          </w:tcPr>
          <w:p w14:paraId="1F057DA3" w14:textId="77777777" w:rsidR="0034672B" w:rsidRPr="0034672B" w:rsidRDefault="0034672B" w:rsidP="0034672B">
            <w:pPr>
              <w:pStyle w:val="ENDS-Nunito"/>
              <w:rPr>
                <w:sz w:val="20"/>
                <w:szCs w:val="18"/>
              </w:rPr>
            </w:pPr>
            <w:r w:rsidRPr="0034672B">
              <w:rPr>
                <w:i/>
                <w:iCs/>
                <w:sz w:val="20"/>
                <w:szCs w:val="18"/>
              </w:rPr>
              <w:t>Descripción del servicio</w:t>
            </w:r>
            <w:r w:rsidRPr="0034672B">
              <w:rPr>
                <w:sz w:val="20"/>
                <w:szCs w:val="18"/>
              </w:rPr>
              <w:t> </w:t>
            </w:r>
          </w:p>
        </w:tc>
        <w:tc>
          <w:tcPr>
            <w:tcW w:w="2805" w:type="dxa"/>
            <w:tcBorders>
              <w:top w:val="single" w:sz="6" w:space="0" w:color="E6E6E6"/>
              <w:left w:val="single" w:sz="6" w:space="0" w:color="E6E6E6"/>
              <w:bottom w:val="single" w:sz="6" w:space="0" w:color="E6E6E6"/>
              <w:right w:val="single" w:sz="6" w:space="0" w:color="E6E6E6"/>
            </w:tcBorders>
            <w:vAlign w:val="center"/>
            <w:hideMark/>
          </w:tcPr>
          <w:p w14:paraId="30B18952" w14:textId="77777777" w:rsidR="0034672B" w:rsidRPr="0034672B" w:rsidRDefault="0034672B" w:rsidP="0034672B">
            <w:pPr>
              <w:pStyle w:val="ENDS-Nunito"/>
              <w:rPr>
                <w:sz w:val="20"/>
                <w:szCs w:val="18"/>
              </w:rPr>
            </w:pPr>
            <w:r w:rsidRPr="0034672B">
              <w:rPr>
                <w:i/>
                <w:iCs/>
                <w:sz w:val="20"/>
                <w:szCs w:val="18"/>
              </w:rPr>
              <w:t>¿Qué es el sistema?</w:t>
            </w:r>
            <w:r w:rsidRPr="0034672B">
              <w:rPr>
                <w:sz w:val="20"/>
                <w:szCs w:val="18"/>
              </w:rPr>
              <w:t> </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25EDD4A0" w14:textId="77777777" w:rsidR="0034672B" w:rsidRPr="0034672B" w:rsidRDefault="0034672B" w:rsidP="0034672B">
            <w:pPr>
              <w:pStyle w:val="ENDS-Nunito"/>
              <w:rPr>
                <w:sz w:val="20"/>
                <w:szCs w:val="18"/>
              </w:rPr>
            </w:pPr>
            <w:r w:rsidRPr="0034672B">
              <w:rPr>
                <w:i/>
                <w:iCs/>
                <w:sz w:val="20"/>
                <w:szCs w:val="18"/>
              </w:rPr>
              <w:t>API de datos de agua</w:t>
            </w:r>
            <w:r w:rsidRPr="0034672B">
              <w:rPr>
                <w:sz w:val="20"/>
                <w:szCs w:val="18"/>
              </w:rPr>
              <w:t> </w:t>
            </w:r>
          </w:p>
        </w:tc>
      </w:tr>
      <w:tr w:rsidR="0034672B" w:rsidRPr="0034672B" w14:paraId="2D3BA5E8" w14:textId="77777777">
        <w:trPr>
          <w:trHeight w:val="300"/>
          <w:tblCellSpacing w:w="15" w:type="dxa"/>
        </w:trPr>
        <w:tc>
          <w:tcPr>
            <w:tcW w:w="2730" w:type="dxa"/>
            <w:tcBorders>
              <w:top w:val="single" w:sz="6" w:space="0" w:color="E6E6E6"/>
              <w:left w:val="single" w:sz="6" w:space="0" w:color="E6E6E6"/>
              <w:bottom w:val="single" w:sz="6" w:space="0" w:color="E6E6E6"/>
              <w:right w:val="single" w:sz="6" w:space="0" w:color="E6E6E6"/>
            </w:tcBorders>
            <w:vAlign w:val="center"/>
            <w:hideMark/>
          </w:tcPr>
          <w:p w14:paraId="740D9F79" w14:textId="77777777" w:rsidR="0034672B" w:rsidRPr="0034672B" w:rsidRDefault="0034672B" w:rsidP="0034672B">
            <w:pPr>
              <w:pStyle w:val="ENDS-Nunito"/>
              <w:rPr>
                <w:sz w:val="20"/>
                <w:szCs w:val="18"/>
              </w:rPr>
            </w:pPr>
            <w:r w:rsidRPr="0034672B">
              <w:rPr>
                <w:i/>
                <w:iCs/>
                <w:sz w:val="20"/>
                <w:szCs w:val="18"/>
              </w:rPr>
              <w:t>Descripción del punto de entrada</w:t>
            </w:r>
            <w:r w:rsidRPr="0034672B">
              <w:rPr>
                <w:sz w:val="20"/>
                <w:szCs w:val="18"/>
              </w:rPr>
              <w:t> </w:t>
            </w:r>
          </w:p>
        </w:tc>
        <w:tc>
          <w:tcPr>
            <w:tcW w:w="2805" w:type="dxa"/>
            <w:tcBorders>
              <w:top w:val="single" w:sz="6" w:space="0" w:color="E6E6E6"/>
              <w:left w:val="single" w:sz="6" w:space="0" w:color="E6E6E6"/>
              <w:bottom w:val="single" w:sz="6" w:space="0" w:color="E6E6E6"/>
              <w:right w:val="single" w:sz="6" w:space="0" w:color="E6E6E6"/>
            </w:tcBorders>
            <w:vAlign w:val="center"/>
            <w:hideMark/>
          </w:tcPr>
          <w:p w14:paraId="49ABE89B" w14:textId="77777777" w:rsidR="0034672B" w:rsidRPr="0034672B" w:rsidRDefault="0034672B" w:rsidP="0034672B">
            <w:pPr>
              <w:pStyle w:val="ENDS-Nunito"/>
              <w:rPr>
                <w:sz w:val="20"/>
                <w:szCs w:val="18"/>
              </w:rPr>
            </w:pPr>
            <w:r w:rsidRPr="0034672B">
              <w:rPr>
                <w:i/>
                <w:iCs/>
                <w:sz w:val="20"/>
                <w:szCs w:val="18"/>
              </w:rPr>
              <w:t>¿Cómo uso la URL?</w:t>
            </w:r>
            <w:r w:rsidRPr="0034672B">
              <w:rPr>
                <w:sz w:val="20"/>
                <w:szCs w:val="18"/>
              </w:rPr>
              <w:t> </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630761B1" w14:textId="77777777" w:rsidR="0034672B" w:rsidRPr="0034672B" w:rsidRDefault="0034672B" w:rsidP="0034672B">
            <w:pPr>
              <w:pStyle w:val="ENDS-Nunito"/>
              <w:rPr>
                <w:sz w:val="20"/>
                <w:szCs w:val="18"/>
              </w:rPr>
            </w:pPr>
            <w:r w:rsidRPr="0034672B">
              <w:rPr>
                <w:i/>
                <w:iCs/>
                <w:sz w:val="20"/>
                <w:szCs w:val="18"/>
              </w:rPr>
              <w:t>Parámetros, filtros</w:t>
            </w:r>
            <w:r w:rsidRPr="0034672B">
              <w:rPr>
                <w:sz w:val="20"/>
                <w:szCs w:val="18"/>
              </w:rPr>
              <w:t> </w:t>
            </w:r>
          </w:p>
        </w:tc>
      </w:tr>
      <w:tr w:rsidR="0034672B" w:rsidRPr="0034672B" w14:paraId="283B8343" w14:textId="77777777">
        <w:trPr>
          <w:trHeight w:val="300"/>
          <w:tblCellSpacing w:w="15" w:type="dxa"/>
        </w:trPr>
        <w:tc>
          <w:tcPr>
            <w:tcW w:w="27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58909E" w14:textId="77777777" w:rsidR="0034672B" w:rsidRPr="0034672B" w:rsidRDefault="0034672B" w:rsidP="0034672B">
            <w:pPr>
              <w:pStyle w:val="ENDS-Nunito"/>
              <w:rPr>
                <w:sz w:val="20"/>
                <w:szCs w:val="18"/>
              </w:rPr>
            </w:pPr>
            <w:r w:rsidRPr="0034672B">
              <w:rPr>
                <w:b/>
                <w:bCs/>
                <w:i/>
                <w:iCs/>
                <w:sz w:val="20"/>
                <w:szCs w:val="18"/>
              </w:rPr>
              <w:t>Formato del servicio</w:t>
            </w:r>
            <w:r w:rsidRPr="0034672B">
              <w:rPr>
                <w:sz w:val="20"/>
                <w:szCs w:val="18"/>
              </w:rPr>
              <w:t> </w:t>
            </w:r>
          </w:p>
        </w:tc>
        <w:tc>
          <w:tcPr>
            <w:tcW w:w="2805" w:type="dxa"/>
            <w:tcBorders>
              <w:top w:val="single" w:sz="6" w:space="0" w:color="E6E6E6"/>
              <w:left w:val="single" w:sz="6" w:space="0" w:color="E6E6E6"/>
              <w:bottom w:val="single" w:sz="6" w:space="0" w:color="E6E6E6"/>
              <w:right w:val="single" w:sz="6" w:space="0" w:color="E6E6E6"/>
            </w:tcBorders>
            <w:vAlign w:val="center"/>
            <w:hideMark/>
          </w:tcPr>
          <w:p w14:paraId="34B0E759" w14:textId="77777777" w:rsidR="0034672B" w:rsidRPr="0034672B" w:rsidRDefault="0034672B" w:rsidP="0034672B">
            <w:pPr>
              <w:pStyle w:val="ENDS-Nunito"/>
              <w:rPr>
                <w:sz w:val="20"/>
                <w:szCs w:val="18"/>
              </w:rPr>
            </w:pPr>
            <w:r w:rsidRPr="0034672B">
              <w:rPr>
                <w:b/>
                <w:bCs/>
                <w:i/>
                <w:iCs/>
                <w:sz w:val="20"/>
                <w:szCs w:val="18"/>
              </w:rPr>
              <w:t>¿En qué formato recibo los datos?</w:t>
            </w:r>
            <w:r w:rsidRPr="0034672B">
              <w:rPr>
                <w:sz w:val="20"/>
                <w:szCs w:val="18"/>
              </w:rPr>
              <w:t> </w:t>
            </w:r>
          </w:p>
        </w:tc>
        <w:tc>
          <w:tcPr>
            <w:tcW w:w="2925" w:type="dxa"/>
            <w:tcBorders>
              <w:top w:val="single" w:sz="6" w:space="0" w:color="E6E6E6"/>
              <w:left w:val="single" w:sz="6" w:space="0" w:color="E6E6E6"/>
              <w:bottom w:val="single" w:sz="6" w:space="0" w:color="E6E6E6"/>
              <w:right w:val="single" w:sz="6" w:space="0" w:color="E6E6E6"/>
            </w:tcBorders>
            <w:vAlign w:val="center"/>
            <w:hideMark/>
          </w:tcPr>
          <w:p w14:paraId="01A81508" w14:textId="77777777" w:rsidR="0034672B" w:rsidRPr="0034672B" w:rsidRDefault="0034672B" w:rsidP="0034672B">
            <w:pPr>
              <w:pStyle w:val="ENDS-Nunito"/>
              <w:rPr>
                <w:sz w:val="20"/>
                <w:szCs w:val="18"/>
              </w:rPr>
            </w:pPr>
            <w:r w:rsidRPr="0034672B">
              <w:rPr>
                <w:b/>
                <w:bCs/>
                <w:i/>
                <w:iCs/>
                <w:sz w:val="20"/>
                <w:szCs w:val="18"/>
              </w:rPr>
              <w:t>JSON</w:t>
            </w:r>
            <w:r w:rsidRPr="0034672B">
              <w:rPr>
                <w:sz w:val="20"/>
                <w:szCs w:val="18"/>
              </w:rPr>
              <w:t> </w:t>
            </w:r>
          </w:p>
        </w:tc>
      </w:tr>
    </w:tbl>
    <w:p w14:paraId="0E277364" w14:textId="77777777" w:rsidR="0034672B" w:rsidRPr="0034672B" w:rsidRDefault="0034672B" w:rsidP="0034672B">
      <w:pPr>
        <w:pStyle w:val="ENDS-Nunito"/>
      </w:pPr>
      <w:r w:rsidRPr="0034672B">
        <w:t> </w:t>
      </w:r>
    </w:p>
    <w:p w14:paraId="1A827E56" w14:textId="77777777" w:rsidR="0034672B" w:rsidRPr="0034672B" w:rsidRDefault="0034672B" w:rsidP="0034672B">
      <w:pPr>
        <w:pStyle w:val="ENDS-Nunito"/>
      </w:pPr>
      <w:r w:rsidRPr="0034672B">
        <w:rPr>
          <w:b/>
          <w:bCs/>
        </w:rPr>
        <w:t>Palabra clave del servicio de acceso</w:t>
      </w:r>
      <w:r w:rsidRPr="0034672B">
        <w:t> </w:t>
      </w:r>
    </w:p>
    <w:p w14:paraId="1B357183" w14:textId="7002473A" w:rsidR="0034672B" w:rsidRPr="0034672B" w:rsidRDefault="0034672B" w:rsidP="0034672B">
      <w:pPr>
        <w:pStyle w:val="ENDS-Nunito"/>
      </w:pPr>
      <w:r w:rsidRPr="0034672B">
        <w:rPr>
          <w:i/>
          <w:iCs/>
        </w:rPr>
        <w:t>Definición:</w:t>
      </w:r>
      <w:r w:rsidRPr="0034672B">
        <w:t> </w:t>
      </w:r>
      <w:r w:rsidR="0026108E">
        <w:t>Palabras clave útiles para el descubrimiento del conjunto de datos</w:t>
      </w:r>
      <w:r w:rsidRPr="0034672B">
        <w:t>. </w:t>
      </w:r>
    </w:p>
    <w:p w14:paraId="6C507CA0" w14:textId="77777777" w:rsidR="0034672B" w:rsidRPr="0034672B" w:rsidRDefault="0034672B" w:rsidP="0034672B">
      <w:pPr>
        <w:pStyle w:val="ENDS-Nunito"/>
      </w:pPr>
      <w:r w:rsidRPr="0034672B">
        <w:t> </w:t>
      </w:r>
    </w:p>
    <w:p w14:paraId="66C9FA00" w14:textId="77777777" w:rsidR="0034672B" w:rsidRPr="0034672B" w:rsidRDefault="0034672B" w:rsidP="0034672B">
      <w:pPr>
        <w:pStyle w:val="ENDS-Nunito"/>
      </w:pPr>
      <w:r w:rsidRPr="0034672B">
        <w:rPr>
          <w:b/>
          <w:bCs/>
        </w:rPr>
        <w:t>Página de desembarque del servicio de acceso</w:t>
      </w:r>
      <w:r w:rsidRPr="0034672B">
        <w:t> </w:t>
      </w:r>
    </w:p>
    <w:p w14:paraId="6D88BB92" w14:textId="77777777" w:rsidR="0034672B" w:rsidRPr="0034672B" w:rsidRDefault="0034672B" w:rsidP="0034672B">
      <w:pPr>
        <w:pStyle w:val="ENDS-Nunito"/>
      </w:pPr>
      <w:r w:rsidRPr="0034672B">
        <w:rPr>
          <w:i/>
          <w:iCs/>
        </w:rPr>
        <w:t>Definición:</w:t>
      </w:r>
      <w:r w:rsidRPr="0034672B">
        <w:t> Es una página web donde se explica el servicio o desde la que se accede al servicio. </w:t>
      </w:r>
    </w:p>
    <w:p w14:paraId="3190CD9F" w14:textId="77777777" w:rsidR="0034672B" w:rsidRPr="0034672B" w:rsidRDefault="0034672B" w:rsidP="0034672B">
      <w:pPr>
        <w:pStyle w:val="ENDS-Nunito"/>
      </w:pPr>
      <w:r w:rsidRPr="0034672B">
        <w:rPr>
          <w:i/>
          <w:iCs/>
        </w:rPr>
        <w:t>Importante:</w:t>
      </w:r>
      <w:r w:rsidRPr="0034672B">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1950"/>
        <w:gridCol w:w="4230"/>
      </w:tblGrid>
      <w:tr w:rsidR="0034672B" w:rsidRPr="0034672B" w14:paraId="6A19D166" w14:textId="77777777">
        <w:trPr>
          <w:trHeight w:val="300"/>
          <w:tblCellSpacing w:w="15" w:type="dxa"/>
        </w:trPr>
        <w:tc>
          <w:tcPr>
            <w:tcW w:w="23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2D10B9" w14:textId="77777777" w:rsidR="0034672B" w:rsidRPr="0034672B" w:rsidRDefault="0034672B" w:rsidP="0034672B">
            <w:pPr>
              <w:pStyle w:val="ENDS-Nunito"/>
              <w:rPr>
                <w:sz w:val="20"/>
                <w:szCs w:val="18"/>
              </w:rPr>
            </w:pPr>
            <w:r w:rsidRPr="0034672B">
              <w:rPr>
                <w:b/>
                <w:bCs/>
                <w:i/>
                <w:iCs/>
                <w:sz w:val="20"/>
                <w:szCs w:val="18"/>
              </w:rPr>
              <w:t>Campo</w:t>
            </w:r>
            <w:r w:rsidRPr="0034672B">
              <w:rPr>
                <w:sz w:val="20"/>
                <w:szCs w:val="18"/>
              </w:rPr>
              <w:t> </w:t>
            </w:r>
          </w:p>
        </w:tc>
        <w:tc>
          <w:tcPr>
            <w:tcW w:w="192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75962" w14:textId="77777777" w:rsidR="0034672B" w:rsidRPr="0034672B" w:rsidRDefault="0034672B" w:rsidP="0034672B">
            <w:pPr>
              <w:pStyle w:val="ENDS-Nunito"/>
              <w:rPr>
                <w:sz w:val="20"/>
                <w:szCs w:val="18"/>
              </w:rPr>
            </w:pPr>
            <w:r w:rsidRPr="0034672B">
              <w:rPr>
                <w:b/>
                <w:bCs/>
                <w:i/>
                <w:iCs/>
                <w:sz w:val="20"/>
                <w:szCs w:val="18"/>
              </w:rPr>
              <w:t>Qué es</w:t>
            </w:r>
            <w:r w:rsidRPr="0034672B">
              <w:rPr>
                <w:sz w:val="20"/>
                <w:szCs w:val="18"/>
              </w:rPr>
              <w:t> </w:t>
            </w:r>
          </w:p>
        </w:tc>
        <w:tc>
          <w:tcPr>
            <w:tcW w:w="418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5CC5B8" w14:textId="77777777" w:rsidR="0034672B" w:rsidRPr="0034672B" w:rsidRDefault="0034672B" w:rsidP="0034672B">
            <w:pPr>
              <w:pStyle w:val="ENDS-Nunito"/>
              <w:rPr>
                <w:sz w:val="20"/>
                <w:szCs w:val="18"/>
              </w:rPr>
            </w:pPr>
            <w:r w:rsidRPr="0034672B">
              <w:rPr>
                <w:b/>
                <w:bCs/>
                <w:i/>
                <w:iCs/>
                <w:sz w:val="20"/>
                <w:szCs w:val="18"/>
              </w:rPr>
              <w:t>Ejemplo</w:t>
            </w:r>
            <w:r w:rsidRPr="0034672B">
              <w:rPr>
                <w:sz w:val="20"/>
                <w:szCs w:val="18"/>
              </w:rPr>
              <w:t> </w:t>
            </w:r>
          </w:p>
        </w:tc>
      </w:tr>
      <w:tr w:rsidR="0034672B" w:rsidRPr="0034672B" w14:paraId="5CB2604F" w14:textId="77777777">
        <w:trPr>
          <w:trHeight w:val="300"/>
          <w:tblCellSpacing w:w="15" w:type="dxa"/>
        </w:trPr>
        <w:tc>
          <w:tcPr>
            <w:tcW w:w="23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320AD" w14:textId="77777777" w:rsidR="0034672B" w:rsidRPr="0034672B" w:rsidRDefault="0034672B" w:rsidP="0034672B">
            <w:pPr>
              <w:pStyle w:val="ENDS-Nunito"/>
              <w:rPr>
                <w:sz w:val="20"/>
                <w:szCs w:val="18"/>
              </w:rPr>
            </w:pPr>
            <w:r w:rsidRPr="0034672B">
              <w:rPr>
                <w:b/>
                <w:bCs/>
                <w:i/>
                <w:iCs/>
                <w:sz w:val="20"/>
                <w:szCs w:val="18"/>
              </w:rPr>
              <w:t>Punto de entrada del servicio</w:t>
            </w:r>
            <w:r w:rsidRPr="0034672B">
              <w:rPr>
                <w:sz w:val="20"/>
                <w:szCs w:val="18"/>
              </w:rPr>
              <w:t> </w:t>
            </w:r>
          </w:p>
        </w:tc>
        <w:tc>
          <w:tcPr>
            <w:tcW w:w="1920" w:type="dxa"/>
            <w:tcBorders>
              <w:top w:val="single" w:sz="6" w:space="0" w:color="E6E6E6"/>
              <w:left w:val="single" w:sz="6" w:space="0" w:color="E6E6E6"/>
              <w:bottom w:val="single" w:sz="6" w:space="0" w:color="E6E6E6"/>
              <w:right w:val="single" w:sz="6" w:space="0" w:color="E6E6E6"/>
            </w:tcBorders>
            <w:vAlign w:val="center"/>
            <w:hideMark/>
          </w:tcPr>
          <w:p w14:paraId="708978E4" w14:textId="5BCBAC96" w:rsidR="0034672B" w:rsidRPr="0034672B" w:rsidRDefault="0034672B" w:rsidP="0034672B">
            <w:pPr>
              <w:pStyle w:val="ENDS-Nunito"/>
              <w:rPr>
                <w:i/>
                <w:iCs/>
                <w:sz w:val="20"/>
                <w:szCs w:val="18"/>
              </w:rPr>
            </w:pPr>
            <w:r w:rsidRPr="0034672B">
              <w:rPr>
                <w:i/>
                <w:iCs/>
                <w:sz w:val="20"/>
                <w:szCs w:val="18"/>
              </w:rPr>
              <w:t>La URL</w:t>
            </w:r>
            <w:r w:rsidR="00811483">
              <w:rPr>
                <w:i/>
                <w:iCs/>
                <w:sz w:val="20"/>
                <w:szCs w:val="18"/>
              </w:rPr>
              <w:t xml:space="preserve"> </w:t>
            </w:r>
            <w:r w:rsidRPr="0034672B">
              <w:rPr>
                <w:i/>
                <w:iCs/>
                <w:sz w:val="20"/>
                <w:szCs w:val="18"/>
              </w:rPr>
              <w:t xml:space="preserve">que </w:t>
            </w:r>
            <w:r w:rsidR="00811483">
              <w:rPr>
                <w:i/>
                <w:iCs/>
                <w:sz w:val="20"/>
                <w:szCs w:val="18"/>
              </w:rPr>
              <w:t>puede leer u</w:t>
            </w:r>
            <w:r w:rsidRPr="0034672B">
              <w:rPr>
                <w:i/>
                <w:iCs/>
                <w:sz w:val="20"/>
                <w:szCs w:val="18"/>
              </w:rPr>
              <w:t>na máquina</w:t>
            </w:r>
            <w:r w:rsidRPr="0034672B">
              <w:rPr>
                <w:sz w:val="20"/>
                <w:szCs w:val="18"/>
              </w:rPr>
              <w:t> </w:t>
            </w:r>
          </w:p>
        </w:tc>
        <w:tc>
          <w:tcPr>
            <w:tcW w:w="4185" w:type="dxa"/>
            <w:tcBorders>
              <w:top w:val="single" w:sz="6" w:space="0" w:color="E6E6E6"/>
              <w:left w:val="single" w:sz="6" w:space="0" w:color="E6E6E6"/>
              <w:bottom w:val="single" w:sz="6" w:space="0" w:color="E6E6E6"/>
              <w:right w:val="single" w:sz="6" w:space="0" w:color="E6E6E6"/>
            </w:tcBorders>
            <w:vAlign w:val="center"/>
            <w:hideMark/>
          </w:tcPr>
          <w:p w14:paraId="64EFC055" w14:textId="77777777" w:rsidR="0034672B" w:rsidRPr="0034672B" w:rsidRDefault="0034672B" w:rsidP="0034672B">
            <w:pPr>
              <w:pStyle w:val="ENDS-Nunito"/>
              <w:rPr>
                <w:sz w:val="20"/>
                <w:szCs w:val="18"/>
              </w:rPr>
            </w:pPr>
            <w:r w:rsidRPr="0034672B">
              <w:rPr>
                <w:i/>
                <w:iCs/>
                <w:sz w:val="20"/>
                <w:szCs w:val="18"/>
              </w:rPr>
              <w:t>https://api.ejemplo.es/agua</w:t>
            </w:r>
            <w:r w:rsidRPr="0034672B">
              <w:rPr>
                <w:sz w:val="20"/>
                <w:szCs w:val="18"/>
              </w:rPr>
              <w:t> </w:t>
            </w:r>
          </w:p>
        </w:tc>
      </w:tr>
      <w:tr w:rsidR="0034672B" w:rsidRPr="0034672B" w14:paraId="523CD226" w14:textId="77777777">
        <w:trPr>
          <w:trHeight w:val="300"/>
          <w:tblCellSpacing w:w="15" w:type="dxa"/>
        </w:trPr>
        <w:tc>
          <w:tcPr>
            <w:tcW w:w="23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2591F6" w14:textId="77777777" w:rsidR="0034672B" w:rsidRPr="0034672B" w:rsidRDefault="0034672B" w:rsidP="0034672B">
            <w:pPr>
              <w:pStyle w:val="ENDS-Nunito"/>
              <w:rPr>
                <w:sz w:val="20"/>
                <w:szCs w:val="18"/>
              </w:rPr>
            </w:pPr>
            <w:r w:rsidRPr="0034672B">
              <w:rPr>
                <w:b/>
                <w:bCs/>
                <w:i/>
                <w:iCs/>
                <w:sz w:val="20"/>
                <w:szCs w:val="18"/>
              </w:rPr>
              <w:lastRenderedPageBreak/>
              <w:t>Página de desembarque del servicio</w:t>
            </w:r>
            <w:r w:rsidRPr="0034672B">
              <w:rPr>
                <w:sz w:val="20"/>
                <w:szCs w:val="18"/>
              </w:rPr>
              <w:t> </w:t>
            </w:r>
          </w:p>
        </w:tc>
        <w:tc>
          <w:tcPr>
            <w:tcW w:w="1920" w:type="dxa"/>
            <w:tcBorders>
              <w:top w:val="single" w:sz="6" w:space="0" w:color="E6E6E6"/>
              <w:left w:val="single" w:sz="6" w:space="0" w:color="E6E6E6"/>
              <w:bottom w:val="single" w:sz="6" w:space="0" w:color="E6E6E6"/>
              <w:right w:val="single" w:sz="6" w:space="0" w:color="E6E6E6"/>
            </w:tcBorders>
            <w:vAlign w:val="center"/>
            <w:hideMark/>
          </w:tcPr>
          <w:p w14:paraId="365D6D59" w14:textId="17FA4537" w:rsidR="0034672B" w:rsidRPr="0034672B" w:rsidRDefault="0034672B" w:rsidP="0034672B">
            <w:pPr>
              <w:pStyle w:val="ENDS-Nunito"/>
              <w:rPr>
                <w:sz w:val="20"/>
                <w:szCs w:val="18"/>
              </w:rPr>
            </w:pPr>
            <w:r w:rsidRPr="0034672B">
              <w:rPr>
                <w:i/>
                <w:iCs/>
                <w:sz w:val="20"/>
                <w:szCs w:val="18"/>
              </w:rPr>
              <w:t xml:space="preserve">Página web </w:t>
            </w:r>
            <w:r w:rsidR="00811483">
              <w:rPr>
                <w:i/>
                <w:iCs/>
                <w:sz w:val="20"/>
                <w:szCs w:val="18"/>
              </w:rPr>
              <w:t>que es entendible por</w:t>
            </w:r>
            <w:r w:rsidRPr="0034672B">
              <w:rPr>
                <w:i/>
                <w:iCs/>
                <w:sz w:val="20"/>
                <w:szCs w:val="18"/>
              </w:rPr>
              <w:t xml:space="preserve"> personas</w:t>
            </w:r>
            <w:r w:rsidRPr="0034672B">
              <w:rPr>
                <w:sz w:val="20"/>
                <w:szCs w:val="18"/>
              </w:rPr>
              <w:t> </w:t>
            </w:r>
          </w:p>
        </w:tc>
        <w:tc>
          <w:tcPr>
            <w:tcW w:w="4185" w:type="dxa"/>
            <w:tcBorders>
              <w:top w:val="single" w:sz="6" w:space="0" w:color="E6E6E6"/>
              <w:left w:val="single" w:sz="6" w:space="0" w:color="E6E6E6"/>
              <w:bottom w:val="single" w:sz="6" w:space="0" w:color="E6E6E6"/>
              <w:right w:val="single" w:sz="6" w:space="0" w:color="E6E6E6"/>
            </w:tcBorders>
            <w:vAlign w:val="center"/>
            <w:hideMark/>
          </w:tcPr>
          <w:p w14:paraId="3938C726" w14:textId="77777777" w:rsidR="0034672B" w:rsidRPr="0034672B" w:rsidRDefault="0034672B" w:rsidP="0034672B">
            <w:pPr>
              <w:pStyle w:val="ENDS-Nunito"/>
              <w:rPr>
                <w:sz w:val="20"/>
                <w:szCs w:val="18"/>
              </w:rPr>
            </w:pPr>
            <w:r w:rsidRPr="0034672B">
              <w:rPr>
                <w:i/>
                <w:iCs/>
                <w:sz w:val="20"/>
                <w:szCs w:val="18"/>
              </w:rPr>
              <w:t>https://www.ejemplo.es/servicios/api-agua</w:t>
            </w:r>
            <w:r w:rsidRPr="0034672B">
              <w:rPr>
                <w:sz w:val="20"/>
                <w:szCs w:val="18"/>
              </w:rPr>
              <w:t> </w:t>
            </w:r>
          </w:p>
        </w:tc>
      </w:tr>
    </w:tbl>
    <w:p w14:paraId="0256D160" w14:textId="77777777" w:rsidR="0034672B" w:rsidRPr="0034672B" w:rsidRDefault="0034672B" w:rsidP="0034672B">
      <w:pPr>
        <w:pStyle w:val="ENDS-Nunito"/>
      </w:pPr>
      <w:r w:rsidRPr="0034672B">
        <w:rPr>
          <w:b/>
          <w:bCs/>
        </w:rPr>
        <w:t>Licencia de servicio de acceso</w:t>
      </w:r>
      <w:r w:rsidRPr="0034672B">
        <w:t> </w:t>
      </w:r>
    </w:p>
    <w:p w14:paraId="3DC2C40B" w14:textId="09596E39" w:rsidR="004B19C2" w:rsidRDefault="0034672B" w:rsidP="0034672B">
      <w:pPr>
        <w:pStyle w:val="ENDS-Nunito"/>
      </w:pPr>
      <w:r w:rsidRPr="0034672B">
        <w:t>Definición: </w:t>
      </w:r>
      <w:r w:rsidR="00F71D7A">
        <w:t xml:space="preserve">Licencia que informa sobre qué condiciones se puede usar la API. </w:t>
      </w:r>
    </w:p>
    <w:p w14:paraId="4FC98B44" w14:textId="41114FA0" w:rsidR="0034672B" w:rsidRPr="0034672B" w:rsidRDefault="00F71D7A" w:rsidP="0034672B">
      <w:pPr>
        <w:pStyle w:val="ENDS-Nunito"/>
      </w:pPr>
      <w:r w:rsidRPr="48687041">
        <w:rPr>
          <w:lang w:val="es-ES"/>
        </w:rPr>
        <w:t>Ejemplo: Se debe de añadir la url a la que apunta a los términos de uso de la página web.</w:t>
      </w:r>
    </w:p>
    <w:p w14:paraId="01F0A1AC" w14:textId="77777777" w:rsidR="0034672B" w:rsidRPr="0034672B" w:rsidRDefault="0034672B" w:rsidP="0034672B">
      <w:pPr>
        <w:pStyle w:val="ENDS-Nunito"/>
      </w:pPr>
      <w:r w:rsidRPr="0034672B">
        <w:rPr>
          <w:b/>
          <w:bCs/>
          <w:u w:val="single"/>
        </w:rPr>
        <w:t>Editor del servicio de acceso</w:t>
      </w:r>
      <w:r w:rsidRPr="0034672B">
        <w:t> </w:t>
      </w:r>
    </w:p>
    <w:p w14:paraId="07770187" w14:textId="40E8FD2B" w:rsidR="0034672B" w:rsidRPr="0034672B" w:rsidRDefault="0034672B" w:rsidP="0034672B">
      <w:pPr>
        <w:pStyle w:val="ENDS-Nunito"/>
      </w:pPr>
      <w:r w:rsidRPr="0034672B">
        <w:rPr>
          <w:i/>
          <w:iCs/>
        </w:rPr>
        <w:t>Definición:</w:t>
      </w:r>
      <w:r w:rsidRPr="0034672B">
        <w:t xml:space="preserve"> </w:t>
      </w:r>
      <w:r w:rsidR="00F71D7A">
        <w:t>Dueño o responsable de servicio</w:t>
      </w:r>
      <w:r w:rsidRPr="0034672B">
        <w:t>. </w:t>
      </w:r>
    </w:p>
    <w:p w14:paraId="1FFE4693" w14:textId="77777777" w:rsidR="00F46B04" w:rsidRDefault="0034672B" w:rsidP="00F46B04">
      <w:pPr>
        <w:pStyle w:val="ENDS-Nunito"/>
      </w:pPr>
      <w:r w:rsidRPr="0034672B">
        <w:rPr>
          <w:i/>
          <w:iCs/>
        </w:rPr>
        <w:t>Ejemplo:</w:t>
      </w:r>
      <w:r w:rsidRPr="0034672B">
        <w:t xml:space="preserve"> </w:t>
      </w:r>
      <w:r w:rsidR="00F46B04">
        <w:t>Imagina que un investigador crea un nuevo conjunto de datos sobre la COVID</w:t>
      </w:r>
      <w:r w:rsidR="00F46B04">
        <w:rPr>
          <w:rFonts w:ascii="Cambria Math" w:hAnsi="Cambria Math" w:cs="Cambria Math"/>
        </w:rPr>
        <w:t>‑</w:t>
      </w:r>
      <w:r w:rsidR="00F46B04">
        <w:t>19 bas</w:t>
      </w:r>
      <w:r w:rsidR="00F46B04">
        <w:rPr>
          <w:rFonts w:cs="Nunito"/>
        </w:rPr>
        <w:t>á</w:t>
      </w:r>
      <w:r w:rsidR="00F46B04">
        <w:t>ndose en varias distribuciones elaboradas previamente por otro autor.</w:t>
      </w:r>
    </w:p>
    <w:p w14:paraId="78E64AF8" w14:textId="77777777" w:rsidR="00F46B04" w:rsidRDefault="00F46B04" w:rsidP="00F46B04">
      <w:pPr>
        <w:pStyle w:val="ENDS-Nunito"/>
      </w:pPr>
      <w:r>
        <w:t>De forma similar a cómo algunos estudios sobre COVID se apoyaron en investigaciones anteriores sobre la gripe, en este campo se indicaría el responsable del conjunto de datos original, es decir, la persona u organización que creó los datos sobre la gripe.</w:t>
      </w:r>
    </w:p>
    <w:p w14:paraId="66B55FF7" w14:textId="77777777" w:rsidR="00F46B04" w:rsidRDefault="00F46B04" w:rsidP="00F46B04">
      <w:pPr>
        <w:pStyle w:val="ENDS-Nunito"/>
      </w:pPr>
      <w:r>
        <w:t>Ese autor es considerado el editor del servicio de acceso porque es el propietario o responsable del recurso base sobre el cual se construyó el conjunto de datos principal.</w:t>
      </w:r>
    </w:p>
    <w:p w14:paraId="52E27B99" w14:textId="763191DA" w:rsidR="0034672B" w:rsidRPr="0034672B" w:rsidRDefault="0034672B" w:rsidP="00F46B04">
      <w:pPr>
        <w:pStyle w:val="ENDS-Nunito"/>
      </w:pPr>
      <w:r w:rsidRPr="0034672B">
        <w:rPr>
          <w:b/>
          <w:bCs/>
        </w:rPr>
        <w:t>Nombre del editor del servicio de acceso:</w:t>
      </w:r>
      <w:r w:rsidRPr="0034672B">
        <w:t> </w:t>
      </w:r>
    </w:p>
    <w:p w14:paraId="55AC875B" w14:textId="38E6F800" w:rsidR="0034672B" w:rsidRPr="0034672B" w:rsidRDefault="0034672B" w:rsidP="0034672B">
      <w:pPr>
        <w:pStyle w:val="ENDS-Nunito"/>
      </w:pPr>
      <w:r w:rsidRPr="0034672B">
        <w:rPr>
          <w:i/>
          <w:iCs/>
        </w:rPr>
        <w:t>Definición:</w:t>
      </w:r>
      <w:r w:rsidRPr="0034672B">
        <w:t xml:space="preserve"> El nombre del autor</w:t>
      </w:r>
      <w:r w:rsidR="0026194E">
        <w:t xml:space="preserve"> del servicio de acceso. S</w:t>
      </w:r>
      <w:r w:rsidRPr="0034672B">
        <w:t>i hay más de uno también se pueden añadir. </w:t>
      </w:r>
    </w:p>
    <w:p w14:paraId="56D181AD" w14:textId="77777777" w:rsidR="0034672B" w:rsidRPr="0034672B" w:rsidRDefault="0034672B" w:rsidP="0034672B">
      <w:pPr>
        <w:pStyle w:val="ENDS-Nunito"/>
      </w:pPr>
      <w:r w:rsidRPr="0034672B">
        <w:rPr>
          <w:b/>
          <w:bCs/>
        </w:rPr>
        <w:t>Tipo de editor del servicio de acceso:</w:t>
      </w:r>
      <w:r w:rsidRPr="0034672B">
        <w:t> </w:t>
      </w:r>
    </w:p>
    <w:p w14:paraId="3E68BEF6" w14:textId="5A68B4B7" w:rsidR="0034672B" w:rsidRPr="0034672B" w:rsidRDefault="0034672B" w:rsidP="0034672B">
      <w:pPr>
        <w:pStyle w:val="ENDS-Nunito"/>
      </w:pPr>
      <w:r w:rsidRPr="0034672B">
        <w:rPr>
          <w:i/>
          <w:iCs/>
        </w:rPr>
        <w:t>Definición:</w:t>
      </w:r>
      <w:r w:rsidRPr="0034672B">
        <w:t xml:space="preserve"> Es la institución del editor de los datos. Puede ser una institución pública, universida</w:t>
      </w:r>
      <w:r w:rsidR="003A12B6">
        <w:t>d etc.</w:t>
      </w:r>
    </w:p>
    <w:p w14:paraId="5372B989" w14:textId="77777777" w:rsidR="0034672B" w:rsidRPr="0034672B" w:rsidRDefault="0034672B" w:rsidP="0034672B">
      <w:pPr>
        <w:pStyle w:val="ENDS-Nunito"/>
      </w:pPr>
      <w:r w:rsidRPr="0034672B">
        <w:rPr>
          <w:b/>
          <w:bCs/>
        </w:rPr>
        <w:t>Punto de contacto del editor del servicio de acceso</w:t>
      </w:r>
      <w:r w:rsidRPr="0034672B">
        <w:t> </w:t>
      </w:r>
    </w:p>
    <w:p w14:paraId="73449243" w14:textId="77777777" w:rsidR="0034672B" w:rsidRPr="0034672B" w:rsidRDefault="0034672B" w:rsidP="0034672B">
      <w:pPr>
        <w:pStyle w:val="ENDS-Nunito"/>
      </w:pPr>
      <w:r w:rsidRPr="0034672B">
        <w:rPr>
          <w:u w:val="single"/>
        </w:rPr>
        <w:t>Página de contacto del editor del servicio de acceso:</w:t>
      </w:r>
      <w:r w:rsidRPr="0034672B">
        <w:t> </w:t>
      </w:r>
    </w:p>
    <w:p w14:paraId="28ABF7D9" w14:textId="0D468DBC" w:rsidR="0034672B" w:rsidRPr="0034672B" w:rsidRDefault="0034672B" w:rsidP="0034672B">
      <w:pPr>
        <w:pStyle w:val="ENDS-Nunito"/>
      </w:pPr>
      <w:r w:rsidRPr="0034672B">
        <w:rPr>
          <w:i/>
          <w:iCs/>
        </w:rPr>
        <w:t>Definición:</w:t>
      </w:r>
      <w:r w:rsidRPr="0034672B">
        <w:t xml:space="preserve"> </w:t>
      </w:r>
      <w:r w:rsidR="003A12B6">
        <w:t>P</w:t>
      </w:r>
      <w:r w:rsidRPr="0034672B">
        <w:t>ágina de contacto del editor del subconjunto o la organización. </w:t>
      </w:r>
    </w:p>
    <w:p w14:paraId="684FFBB3" w14:textId="77777777" w:rsidR="0034672B" w:rsidRPr="0034672B" w:rsidRDefault="0034672B" w:rsidP="0034672B">
      <w:pPr>
        <w:pStyle w:val="ENDS-Nunito"/>
      </w:pPr>
      <w:r w:rsidRPr="0034672B">
        <w:rPr>
          <w:u w:val="single"/>
        </w:rPr>
        <w:t>Correo electrónico del editor del servicio de acceso:</w:t>
      </w:r>
      <w:r w:rsidRPr="0034672B">
        <w:t> </w:t>
      </w:r>
    </w:p>
    <w:p w14:paraId="5F77E0E3" w14:textId="77777777" w:rsidR="0034672B" w:rsidRPr="0034672B" w:rsidRDefault="0034672B" w:rsidP="0034672B">
      <w:pPr>
        <w:pStyle w:val="ENDS-Nunito"/>
      </w:pPr>
      <w:r w:rsidRPr="0034672B">
        <w:rPr>
          <w:i/>
          <w:iCs/>
        </w:rPr>
        <w:t>Definición:</w:t>
      </w:r>
      <w:r w:rsidRPr="0034672B">
        <w:t xml:space="preserve"> Es el correo electrónico de los subconjuntos de datos. </w:t>
      </w:r>
    </w:p>
    <w:p w14:paraId="14FB3CA9" w14:textId="77777777" w:rsidR="0034672B" w:rsidRPr="0034672B" w:rsidRDefault="0034672B" w:rsidP="0034672B">
      <w:pPr>
        <w:pStyle w:val="ENDS-Nunito"/>
      </w:pPr>
      <w:r w:rsidRPr="0034672B">
        <w:rPr>
          <w:b/>
          <w:bCs/>
        </w:rPr>
        <w:t>Nota para editor del servicio de acceso</w:t>
      </w:r>
      <w:r w:rsidRPr="0034672B">
        <w:t> </w:t>
      </w:r>
    </w:p>
    <w:p w14:paraId="0552CADB" w14:textId="77777777" w:rsidR="0034672B" w:rsidRPr="0034672B" w:rsidRDefault="0034672B" w:rsidP="0034672B">
      <w:pPr>
        <w:pStyle w:val="ENDS-Nunito"/>
      </w:pPr>
      <w:r w:rsidRPr="0034672B">
        <w:rPr>
          <w:i/>
          <w:iCs/>
        </w:rPr>
        <w:lastRenderedPageBreak/>
        <w:t>Definición:</w:t>
      </w:r>
      <w:r w:rsidRPr="0034672B">
        <w:t> Es un texto breve que explica qué hace la organización responsable del servicio. </w:t>
      </w:r>
    </w:p>
    <w:p w14:paraId="543CF485" w14:textId="77777777" w:rsidR="0034672B" w:rsidRPr="0034672B" w:rsidRDefault="0034672B" w:rsidP="0034672B">
      <w:pPr>
        <w:pStyle w:val="ENDS-Nunito"/>
      </w:pPr>
      <w:r w:rsidRPr="0034672B">
        <w:rPr>
          <w:b/>
          <w:bCs/>
        </w:rPr>
        <w:t>Titular fiable de los datos</w:t>
      </w:r>
      <w:r w:rsidRPr="0034672B">
        <w:t> </w:t>
      </w:r>
    </w:p>
    <w:p w14:paraId="417D7EAA" w14:textId="2DF775BA" w:rsidR="0034672B" w:rsidRPr="0034672B" w:rsidRDefault="0034672B" w:rsidP="0034672B">
      <w:pPr>
        <w:pStyle w:val="ENDS-Nunito"/>
      </w:pPr>
      <w:r w:rsidRPr="48687041">
        <w:rPr>
          <w:i/>
          <w:iCs/>
          <w:lang w:val="es-ES"/>
        </w:rPr>
        <w:t>Definición:</w:t>
      </w:r>
      <w:r w:rsidR="003A12B6" w:rsidRPr="48687041">
        <w:rPr>
          <w:i/>
          <w:iCs/>
          <w:lang w:val="es-ES"/>
        </w:rPr>
        <w:t xml:space="preserve"> </w:t>
      </w:r>
      <w:r w:rsidR="003A12B6" w:rsidRPr="48687041">
        <w:rPr>
          <w:lang w:val="es-ES"/>
        </w:rPr>
        <w:t>O</w:t>
      </w:r>
      <w:r w:rsidRPr="48687041">
        <w:rPr>
          <w:lang w:val="es-ES"/>
        </w:rPr>
        <w:t>rganización que el Estado ha declarado oficialmente “de confianza” para compartir datos en HealthData@EU. </w:t>
      </w:r>
      <w:r w:rsidR="00036708" w:rsidRPr="48687041">
        <w:rPr>
          <w:lang w:val="es-ES"/>
        </w:rPr>
        <w:t>Se marca con un tick si es así.</w:t>
      </w:r>
    </w:p>
    <w:p w14:paraId="06710C43" w14:textId="77777777" w:rsidR="0034672B" w:rsidRPr="0034672B" w:rsidRDefault="0034672B" w:rsidP="0034672B">
      <w:pPr>
        <w:pStyle w:val="ENDS-Nunito"/>
      </w:pPr>
      <w:r w:rsidRPr="0034672B">
        <w:t> </w:t>
      </w:r>
    </w:p>
    <w:p w14:paraId="39F02B46" w14:textId="77777777" w:rsidR="0034672B" w:rsidRPr="0034672B" w:rsidRDefault="0034672B" w:rsidP="0034672B">
      <w:pPr>
        <w:pStyle w:val="ENDS-Nunito"/>
      </w:pPr>
      <w:r w:rsidRPr="0034672B">
        <w:rPr>
          <w:b/>
          <w:bCs/>
        </w:rPr>
        <w:t>Tiene política:</w:t>
      </w:r>
      <w:r w:rsidRPr="0034672B">
        <w:t> </w:t>
      </w:r>
    </w:p>
    <w:p w14:paraId="4DB8FA77" w14:textId="55D541EE" w:rsidR="0034672B" w:rsidRPr="0034672B" w:rsidRDefault="0034672B" w:rsidP="0034672B">
      <w:pPr>
        <w:pStyle w:val="ENDS-Nunito"/>
      </w:pPr>
      <w:r w:rsidRPr="0034672B">
        <w:rPr>
          <w:i/>
          <w:iCs/>
        </w:rPr>
        <w:t>Definición:</w:t>
      </w:r>
      <w:r w:rsidRPr="0034672B">
        <w:t> </w:t>
      </w:r>
      <w:r w:rsidR="00036708">
        <w:t xml:space="preserve">El campo </w:t>
      </w:r>
      <w:r w:rsidRPr="0034672B">
        <w:t>“Tiene política” solo se usa si una máquina controla automáticamente el uso de los datos; si no, se deja vacío.   </w:t>
      </w:r>
    </w:p>
    <w:p w14:paraId="4C6D7F7F" w14:textId="77777777" w:rsidR="0034672B" w:rsidRPr="0034672B" w:rsidRDefault="0034672B" w:rsidP="0034672B">
      <w:pPr>
        <w:pStyle w:val="ENDS-Nunito"/>
        <w:rPr>
          <w:sz w:val="20"/>
          <w:szCs w:val="18"/>
        </w:rPr>
      </w:pPr>
      <w:r w:rsidRPr="0034672B">
        <w:rPr>
          <w:i/>
          <w:iCs/>
          <w:sz w:val="20"/>
          <w:szCs w:val="18"/>
        </w:rPr>
        <w:t>Notas de uso:</w:t>
      </w:r>
      <w:r w:rsidRPr="0034672B">
        <w:rPr>
          <w:sz w:val="20"/>
          <w:szCs w:val="18"/>
        </w:rPr>
        <w:t> </w:t>
      </w:r>
    </w:p>
    <w:p w14:paraId="653126E0" w14:textId="77777777" w:rsidR="00833CF6" w:rsidRDefault="00833CF6" w:rsidP="48687041">
      <w:pPr>
        <w:pStyle w:val="ENDS-Nunito"/>
        <w:rPr>
          <w:i/>
          <w:iCs/>
          <w:sz w:val="20"/>
          <w:szCs w:val="20"/>
          <w:lang w:val="es-ES"/>
        </w:rPr>
      </w:pPr>
      <w:r w:rsidRPr="48687041">
        <w:rPr>
          <w:i/>
          <w:iCs/>
          <w:sz w:val="20"/>
          <w:szCs w:val="20"/>
          <w:lang w:val="es-ES"/>
        </w:rPr>
        <w:t>Este campo permite incluir información sobre derechos utilizando políticas expresadas en ODRL (Open Digital Rights Language). Para ello se emplea el modelo ODRL y el vocabulario ODRL, que sirven para describir condiciones, permisos, restricciones y obligaciones de forma estructurada y legible por máquinas.</w:t>
      </w:r>
    </w:p>
    <w:p w14:paraId="4AC07E4D" w14:textId="47B77C87" w:rsidR="0034672B" w:rsidRPr="0034672B" w:rsidRDefault="0034672B" w:rsidP="0034672B">
      <w:pPr>
        <w:pStyle w:val="ENDS-Nunito"/>
        <w:rPr>
          <w:sz w:val="20"/>
          <w:szCs w:val="18"/>
        </w:rPr>
      </w:pPr>
      <w:r w:rsidRPr="0034672B">
        <w:rPr>
          <w:i/>
          <w:iCs/>
          <w:sz w:val="20"/>
          <w:szCs w:val="18"/>
        </w:rPr>
        <w:t>Importante:</w:t>
      </w:r>
      <w:r w:rsidRPr="0034672B">
        <w:rPr>
          <w:sz w:val="20"/>
          <w:szCs w:val="18"/>
        </w:rPr>
        <w:t> </w:t>
      </w:r>
    </w:p>
    <w:p w14:paraId="55766009" w14:textId="77777777" w:rsidR="00BD5B2C" w:rsidRPr="00BD5B2C" w:rsidRDefault="00BD5B2C" w:rsidP="00BD5B2C">
      <w:pPr>
        <w:pStyle w:val="ENDS-Nunito"/>
        <w:rPr>
          <w:i/>
          <w:iCs/>
          <w:sz w:val="20"/>
          <w:szCs w:val="18"/>
        </w:rPr>
      </w:pPr>
      <w:r w:rsidRPr="00BD5B2C">
        <w:rPr>
          <w:i/>
          <w:iCs/>
          <w:sz w:val="20"/>
          <w:szCs w:val="18"/>
        </w:rPr>
        <w:t>En la práctica, si un investigador quiere indicar algo como “estos datos solo pueden utilizarse con fines de investigación y no para uso comercial”, esto se define utilizando licencias, declaraciones de derechos y derechos de acceso.</w:t>
      </w:r>
    </w:p>
    <w:p w14:paraId="394F1129" w14:textId="77777777" w:rsidR="00BD5B2C" w:rsidRPr="00BD5B2C" w:rsidRDefault="00BD5B2C" w:rsidP="00BD5B2C">
      <w:pPr>
        <w:pStyle w:val="ENDS-Nunito"/>
        <w:rPr>
          <w:i/>
          <w:iCs/>
          <w:sz w:val="20"/>
          <w:szCs w:val="18"/>
        </w:rPr>
      </w:pPr>
      <w:r w:rsidRPr="00BD5B2C">
        <w:rPr>
          <w:i/>
          <w:iCs/>
          <w:sz w:val="20"/>
          <w:szCs w:val="18"/>
        </w:rPr>
        <w:t>No es necesario que el usuario edite manualmente el campo “tiene política (ODRL)”, ya que su uso es técnico y complejo.</w:t>
      </w:r>
    </w:p>
    <w:p w14:paraId="4D013C98" w14:textId="77042AD1" w:rsidR="00BD5B2C" w:rsidRDefault="00BD5B2C" w:rsidP="00BD5B2C">
      <w:pPr>
        <w:pStyle w:val="ENDS-Nunito"/>
        <w:rPr>
          <w:i/>
          <w:iCs/>
          <w:sz w:val="20"/>
          <w:szCs w:val="18"/>
        </w:rPr>
      </w:pPr>
      <w:r w:rsidRPr="00BD5B2C">
        <w:rPr>
          <w:i/>
          <w:iCs/>
          <w:sz w:val="20"/>
          <w:szCs w:val="18"/>
        </w:rPr>
        <w:t xml:space="preserve">Lo más recomendable es no </w:t>
      </w:r>
      <w:r w:rsidR="00E964FB">
        <w:rPr>
          <w:i/>
          <w:iCs/>
          <w:sz w:val="20"/>
          <w:szCs w:val="18"/>
        </w:rPr>
        <w:t>completarlo</w:t>
      </w:r>
      <w:r w:rsidRPr="00BD5B2C">
        <w:rPr>
          <w:i/>
          <w:iCs/>
          <w:sz w:val="20"/>
          <w:szCs w:val="18"/>
        </w:rPr>
        <w:t xml:space="preserve"> porque su interpretación requiere conocimientos específicos</w:t>
      </w:r>
      <w:r w:rsidR="008A1A19">
        <w:rPr>
          <w:i/>
          <w:iCs/>
          <w:sz w:val="20"/>
          <w:szCs w:val="18"/>
        </w:rPr>
        <w:t xml:space="preserve"> muy complejos</w:t>
      </w:r>
      <w:r w:rsidRPr="00BD5B2C">
        <w:rPr>
          <w:i/>
          <w:iCs/>
          <w:sz w:val="20"/>
          <w:szCs w:val="18"/>
        </w:rPr>
        <w:t>.</w:t>
      </w:r>
    </w:p>
    <w:p w14:paraId="64B741A4" w14:textId="418601D6" w:rsidR="0034672B" w:rsidRPr="0034672B" w:rsidRDefault="0034672B" w:rsidP="00BD5B2C">
      <w:pPr>
        <w:pStyle w:val="ENDS-Nunito"/>
        <w:rPr>
          <w:sz w:val="20"/>
          <w:szCs w:val="18"/>
        </w:rPr>
      </w:pPr>
      <w:r w:rsidRPr="0034672B">
        <w:rPr>
          <w:i/>
          <w:iCs/>
          <w:sz w:val="20"/>
          <w:szCs w:val="18"/>
        </w:rPr>
        <w:t>Ejemplo:</w:t>
      </w:r>
      <w:r w:rsidRPr="0034672B">
        <w:rPr>
          <w:sz w:val="20"/>
          <w:szCs w:val="18"/>
        </w:rPr>
        <w:t> </w:t>
      </w:r>
    </w:p>
    <w:p w14:paraId="051DAD9A" w14:textId="77777777" w:rsidR="00BD5B2C" w:rsidRPr="00BD5B2C" w:rsidRDefault="00BD5B2C" w:rsidP="48687041">
      <w:pPr>
        <w:pStyle w:val="ENDS-Nunito"/>
        <w:rPr>
          <w:i/>
          <w:iCs/>
          <w:sz w:val="20"/>
          <w:szCs w:val="20"/>
          <w:lang w:val="es-ES"/>
        </w:rPr>
      </w:pPr>
      <w:r w:rsidRPr="48687041">
        <w:rPr>
          <w:i/>
          <w:iCs/>
          <w:sz w:val="20"/>
          <w:szCs w:val="20"/>
          <w:lang w:val="es-ES"/>
        </w:rPr>
        <w:t>Dataset: Datos sanitarios anonimizados</w:t>
      </w:r>
    </w:p>
    <w:p w14:paraId="5E999D59" w14:textId="77777777" w:rsidR="00BD5B2C" w:rsidRPr="00BD5B2C" w:rsidRDefault="00BD5B2C" w:rsidP="48687041">
      <w:pPr>
        <w:pStyle w:val="ENDS-Nunito"/>
        <w:rPr>
          <w:i/>
          <w:iCs/>
          <w:sz w:val="20"/>
          <w:szCs w:val="20"/>
          <w:lang w:val="es-ES"/>
        </w:rPr>
      </w:pPr>
      <w:r w:rsidRPr="48687041">
        <w:rPr>
          <w:i/>
          <w:iCs/>
          <w:sz w:val="20"/>
          <w:szCs w:val="20"/>
          <w:lang w:val="es-ES"/>
        </w:rPr>
        <w:t>Acceso: Plataforma automática HealthData@EU</w:t>
      </w:r>
    </w:p>
    <w:p w14:paraId="46364635" w14:textId="77777777" w:rsidR="00BD5B2C" w:rsidRPr="00BD5B2C" w:rsidRDefault="00BD5B2C" w:rsidP="00BD5B2C">
      <w:pPr>
        <w:pStyle w:val="ENDS-Nunito"/>
        <w:rPr>
          <w:i/>
          <w:iCs/>
          <w:sz w:val="20"/>
          <w:szCs w:val="18"/>
        </w:rPr>
      </w:pPr>
      <w:r w:rsidRPr="00BD5B2C">
        <w:rPr>
          <w:i/>
          <w:iCs/>
          <w:sz w:val="20"/>
          <w:szCs w:val="18"/>
        </w:rPr>
        <w:t xml:space="preserve">Licencia: </w:t>
      </w:r>
      <w:r w:rsidRPr="00BD5B2C">
        <w:rPr>
          <w:rFonts w:ascii="Segoe UI Emoji" w:hAnsi="Segoe UI Emoji" w:cs="Segoe UI Emoji"/>
          <w:i/>
          <w:iCs/>
          <w:sz w:val="20"/>
          <w:szCs w:val="18"/>
        </w:rPr>
        <w:t>✅</w:t>
      </w:r>
    </w:p>
    <w:p w14:paraId="2B304828" w14:textId="77777777" w:rsidR="00BD5B2C" w:rsidRPr="00BD5B2C" w:rsidRDefault="00BD5B2C" w:rsidP="00BD5B2C">
      <w:pPr>
        <w:pStyle w:val="ENDS-Nunito"/>
        <w:rPr>
          <w:i/>
          <w:iCs/>
          <w:sz w:val="20"/>
          <w:szCs w:val="18"/>
        </w:rPr>
      </w:pPr>
      <w:r w:rsidRPr="00BD5B2C">
        <w:rPr>
          <w:i/>
          <w:iCs/>
          <w:sz w:val="20"/>
          <w:szCs w:val="18"/>
        </w:rPr>
        <w:t xml:space="preserve">Derechos: </w:t>
      </w:r>
      <w:r w:rsidRPr="00BD5B2C">
        <w:rPr>
          <w:rFonts w:ascii="Segoe UI Emoji" w:hAnsi="Segoe UI Emoji" w:cs="Segoe UI Emoji"/>
          <w:i/>
          <w:iCs/>
          <w:sz w:val="20"/>
          <w:szCs w:val="18"/>
        </w:rPr>
        <w:t>✅</w:t>
      </w:r>
    </w:p>
    <w:p w14:paraId="764CE565" w14:textId="77777777" w:rsidR="00BD5B2C" w:rsidRPr="00BD5B2C" w:rsidRDefault="00BD5B2C" w:rsidP="00BD5B2C">
      <w:pPr>
        <w:pStyle w:val="ENDS-Nunito"/>
        <w:rPr>
          <w:i/>
          <w:iCs/>
          <w:sz w:val="20"/>
          <w:szCs w:val="18"/>
        </w:rPr>
      </w:pPr>
      <w:r w:rsidRPr="00BD5B2C">
        <w:rPr>
          <w:i/>
          <w:iCs/>
          <w:sz w:val="20"/>
          <w:szCs w:val="18"/>
        </w:rPr>
        <w:t xml:space="preserve">Derechos de acceso: </w:t>
      </w:r>
      <w:r w:rsidRPr="00BD5B2C">
        <w:rPr>
          <w:rFonts w:ascii="Segoe UI Emoji" w:hAnsi="Segoe UI Emoji" w:cs="Segoe UI Emoji"/>
          <w:i/>
          <w:iCs/>
          <w:sz w:val="20"/>
          <w:szCs w:val="18"/>
        </w:rPr>
        <w:t>✅</w:t>
      </w:r>
    </w:p>
    <w:p w14:paraId="7F093CBD" w14:textId="77777777" w:rsidR="00BD5B2C" w:rsidRPr="00BD5B2C" w:rsidRDefault="00BD5B2C" w:rsidP="00BD5B2C">
      <w:pPr>
        <w:pStyle w:val="ENDS-Nunito"/>
        <w:rPr>
          <w:i/>
          <w:iCs/>
          <w:sz w:val="20"/>
          <w:szCs w:val="18"/>
        </w:rPr>
      </w:pPr>
      <w:r w:rsidRPr="00BD5B2C">
        <w:rPr>
          <w:i/>
          <w:iCs/>
          <w:sz w:val="20"/>
          <w:szCs w:val="18"/>
        </w:rPr>
        <w:t xml:space="preserve">Tiene política (ODRL): </w:t>
      </w:r>
      <w:r w:rsidRPr="00BD5B2C">
        <w:rPr>
          <w:rFonts w:ascii="Segoe UI Emoji" w:hAnsi="Segoe UI Emoji" w:cs="Segoe UI Emoji"/>
          <w:i/>
          <w:iCs/>
          <w:sz w:val="20"/>
          <w:szCs w:val="18"/>
        </w:rPr>
        <w:t>✅</w:t>
      </w:r>
      <w:r w:rsidRPr="00BD5B2C">
        <w:rPr>
          <w:i/>
          <w:iCs/>
          <w:sz w:val="20"/>
          <w:szCs w:val="18"/>
        </w:rPr>
        <w:t xml:space="preserve"> S</w:t>
      </w:r>
      <w:r w:rsidRPr="00BD5B2C">
        <w:rPr>
          <w:rFonts w:cs="Nunito"/>
          <w:i/>
          <w:iCs/>
          <w:sz w:val="20"/>
          <w:szCs w:val="18"/>
        </w:rPr>
        <w:t>í</w:t>
      </w:r>
    </w:p>
    <w:p w14:paraId="475018A9" w14:textId="206C11FA" w:rsidR="0034672B" w:rsidRPr="0034672B" w:rsidRDefault="00BD5B2C" w:rsidP="00BD5B2C">
      <w:pPr>
        <w:pStyle w:val="ENDS-Nunito"/>
      </w:pPr>
      <w:r w:rsidRPr="00BD5B2C">
        <w:rPr>
          <w:i/>
          <w:iCs/>
          <w:sz w:val="20"/>
          <w:szCs w:val="18"/>
        </w:rPr>
        <w:t>(La política la gestiona automáticamente el sistema, no el investigador.)</w:t>
      </w:r>
      <w:r w:rsidR="0034672B" w:rsidRPr="0034672B">
        <w:t> </w:t>
      </w:r>
    </w:p>
    <w:p w14:paraId="66CEEBD3" w14:textId="77777777" w:rsidR="0034672B" w:rsidRPr="0034672B" w:rsidRDefault="0034672B" w:rsidP="0034672B">
      <w:pPr>
        <w:pStyle w:val="ENDS-Nunito"/>
      </w:pPr>
      <w:r w:rsidRPr="0034672B">
        <w:rPr>
          <w:b/>
          <w:bCs/>
        </w:rPr>
        <w:t>Disponibilidad:</w:t>
      </w:r>
      <w:r w:rsidRPr="0034672B">
        <w:t> </w:t>
      </w:r>
    </w:p>
    <w:p w14:paraId="2B39F517" w14:textId="258F9305" w:rsidR="0034672B" w:rsidRPr="0034672B" w:rsidRDefault="0034672B" w:rsidP="0034672B">
      <w:pPr>
        <w:pStyle w:val="ENDS-Nunito"/>
      </w:pPr>
      <w:r w:rsidRPr="0034672B">
        <w:t xml:space="preserve">Definición: Indica </w:t>
      </w:r>
      <w:r w:rsidR="008108C4">
        <w:t xml:space="preserve">el </w:t>
      </w:r>
      <w:r w:rsidRPr="0034672B">
        <w:t xml:space="preserve">tiempo </w:t>
      </w:r>
      <w:r w:rsidR="008108C4">
        <w:t xml:space="preserve">que </w:t>
      </w:r>
      <w:r w:rsidRPr="0034672B">
        <w:t>se espera que el conjunto de datos (o su distribución) esté disponible. </w:t>
      </w:r>
    </w:p>
    <w:p w14:paraId="5DFE279D" w14:textId="14A65DF8" w:rsidR="0034672B" w:rsidRPr="0034672B" w:rsidRDefault="0034672B" w:rsidP="0034672B">
      <w:pPr>
        <w:pStyle w:val="ENDS-Nunito"/>
      </w:pPr>
      <w:r w:rsidRPr="0034672B">
        <w:lastRenderedPageBreak/>
        <w:t>Ejemplo: Datos provisionales, disponible, estable, experimenta</w:t>
      </w:r>
      <w:r w:rsidR="00FF73EF">
        <w:t>l etc.</w:t>
      </w:r>
    </w:p>
    <w:p w14:paraId="7A42A127" w14:textId="77777777" w:rsidR="0034672B" w:rsidRPr="0034672B" w:rsidRDefault="0034672B" w:rsidP="0034672B">
      <w:pPr>
        <w:pStyle w:val="ENDS-Nunito"/>
      </w:pPr>
      <w:r w:rsidRPr="0034672B">
        <w:rPr>
          <w:b/>
          <w:bCs/>
        </w:rPr>
        <w:t>Fecha de publicación:</w:t>
      </w:r>
      <w:r w:rsidRPr="0034672B">
        <w:t> </w:t>
      </w:r>
    </w:p>
    <w:p w14:paraId="079638DA" w14:textId="724144E9" w:rsidR="0034672B" w:rsidRPr="0034672B" w:rsidRDefault="0034672B" w:rsidP="0034672B">
      <w:pPr>
        <w:pStyle w:val="ENDS-Nunito"/>
      </w:pPr>
      <w:r w:rsidRPr="0034672B">
        <w:t>Definición: </w:t>
      </w:r>
      <w:r w:rsidR="00FF73EF">
        <w:t>Indica el tiempo por el que se publicó por primera vez la investigación</w:t>
      </w:r>
      <w:r w:rsidRPr="0034672B">
        <w:t>. </w:t>
      </w:r>
    </w:p>
    <w:p w14:paraId="290FB04E" w14:textId="77777777" w:rsidR="0034672B" w:rsidRPr="0034672B" w:rsidRDefault="0034672B" w:rsidP="0034672B">
      <w:pPr>
        <w:pStyle w:val="ENDS-Nunito"/>
      </w:pPr>
      <w:r w:rsidRPr="0034672B">
        <w:rPr>
          <w:b/>
          <w:bCs/>
        </w:rPr>
        <w:t>Fecha de modificación:</w:t>
      </w:r>
      <w:r w:rsidRPr="0034672B">
        <w:t> </w:t>
      </w:r>
    </w:p>
    <w:p w14:paraId="59EB6126" w14:textId="5183CC98" w:rsidR="0034672B" w:rsidRPr="0034672B" w:rsidRDefault="0034672B" w:rsidP="0034672B">
      <w:pPr>
        <w:pStyle w:val="ENDS-Nunito"/>
      </w:pPr>
      <w:r w:rsidRPr="48687041">
        <w:rPr>
          <w:lang w:val="es-ES"/>
        </w:rPr>
        <w:t>Definición: </w:t>
      </w:r>
      <w:r w:rsidR="00FF73EF" w:rsidRPr="48687041">
        <w:rPr>
          <w:lang w:val="es-ES"/>
        </w:rPr>
        <w:t>F</w:t>
      </w:r>
      <w:r w:rsidRPr="48687041">
        <w:rPr>
          <w:lang w:val="es-ES"/>
        </w:rPr>
        <w:t>echa más reciente en que se modificó o modificó la distribución. </w:t>
      </w:r>
    </w:p>
    <w:p w14:paraId="35FACD37" w14:textId="77777777" w:rsidR="0034672B" w:rsidRPr="0034672B" w:rsidRDefault="0034672B" w:rsidP="0034672B">
      <w:pPr>
        <w:pStyle w:val="ENDS-Nunito"/>
      </w:pPr>
      <w:r w:rsidRPr="0034672B">
        <w:rPr>
          <w:b/>
          <w:bCs/>
        </w:rPr>
        <w:t>Tipo de medio:</w:t>
      </w:r>
      <w:r w:rsidRPr="0034672B">
        <w:t> </w:t>
      </w:r>
    </w:p>
    <w:p w14:paraId="719F8BB9" w14:textId="43EC062B" w:rsidR="0034672B" w:rsidRPr="0034672B" w:rsidRDefault="0034672B" w:rsidP="0034672B">
      <w:pPr>
        <w:pStyle w:val="ENDS-Nunito"/>
      </w:pPr>
      <w:r w:rsidRPr="0034672B">
        <w:t>Definición:</w:t>
      </w:r>
      <w:r w:rsidR="00FF73EF">
        <w:t xml:space="preserve"> Fo</w:t>
      </w:r>
      <w:r w:rsidRPr="0034672B">
        <w:t>rmato</w:t>
      </w:r>
      <w:r w:rsidR="00FF73EF">
        <w:t xml:space="preserve"> por el que se descarga el archivo y</w:t>
      </w:r>
      <w:r w:rsidRPr="0034672B">
        <w:t> que entiende</w:t>
      </w:r>
      <w:r w:rsidR="00FF73EF">
        <w:t>n</w:t>
      </w:r>
      <w:r w:rsidRPr="0034672B">
        <w:t xml:space="preserve"> las máquinas.  </w:t>
      </w:r>
    </w:p>
    <w:p w14:paraId="10C022C2" w14:textId="27460C4E" w:rsidR="0034672B" w:rsidRPr="0034672B" w:rsidRDefault="0034672B" w:rsidP="0034672B">
      <w:pPr>
        <w:pStyle w:val="ENDS-Nunito"/>
      </w:pPr>
      <w:r w:rsidRPr="48687041">
        <w:rPr>
          <w:lang w:val="es-ES"/>
        </w:rPr>
        <w:t>Por ejemplo: Formato</w:t>
      </w:r>
      <w:r w:rsidR="00FF73EF" w:rsidRPr="48687041">
        <w:rPr>
          <w:lang w:val="es-ES"/>
        </w:rPr>
        <w:t xml:space="preserve"> </w:t>
      </w:r>
      <w:r w:rsidRPr="48687041">
        <w:rPr>
          <w:lang w:val="es-ES"/>
        </w:rPr>
        <w:t>CSV, por tanto el campo de tipo de medio será  text/csv</w:t>
      </w:r>
      <w:r w:rsidR="003566E6" w:rsidRPr="48687041">
        <w:rPr>
          <w:lang w:val="es-ES"/>
        </w:rPr>
        <w:t>.</w:t>
      </w:r>
      <w:r w:rsidRPr="48687041">
        <w:rPr>
          <w:lang w:val="es-ES"/>
        </w:rPr>
        <w:t> </w:t>
      </w:r>
    </w:p>
    <w:p w14:paraId="36022B58" w14:textId="77777777" w:rsidR="0034672B" w:rsidRPr="0034672B" w:rsidRDefault="0034672B" w:rsidP="0034672B">
      <w:pPr>
        <w:pStyle w:val="ENDS-Nunito"/>
      </w:pPr>
      <w:r w:rsidRPr="0034672B">
        <w:t> </w:t>
      </w:r>
    </w:p>
    <w:p w14:paraId="0C4591A9" w14:textId="77777777" w:rsidR="0034672B" w:rsidRPr="0034672B" w:rsidRDefault="0034672B" w:rsidP="0034672B">
      <w:pPr>
        <w:pStyle w:val="ENDS-Nunito"/>
      </w:pPr>
      <w:r w:rsidRPr="0034672B">
        <w:rPr>
          <w:b/>
          <w:bCs/>
        </w:rPr>
        <w:t>Formato de embalaje:</w:t>
      </w:r>
      <w:r w:rsidRPr="0034672B">
        <w:t> </w:t>
      </w:r>
    </w:p>
    <w:p w14:paraId="63F1A6D5" w14:textId="2B87B836" w:rsidR="0034672B" w:rsidRPr="0034672B" w:rsidRDefault="0034672B" w:rsidP="0034672B">
      <w:pPr>
        <w:pStyle w:val="ENDS-Nunito"/>
      </w:pPr>
      <w:r w:rsidRPr="0034672B">
        <w:t>Definición: </w:t>
      </w:r>
      <w:r w:rsidR="002478F0" w:rsidRPr="002478F0">
        <w:t>Formato del archivo comprimido ZIP (o similar) que agrupa varios archivos de datos dentro de un único paquete descargable.</w:t>
      </w:r>
    </w:p>
    <w:p w14:paraId="09BF4EB1" w14:textId="77777777" w:rsidR="005544EA" w:rsidRDefault="0034672B" w:rsidP="0034672B">
      <w:pPr>
        <w:pStyle w:val="ENDS-Nunito"/>
      </w:pPr>
      <w:r w:rsidRPr="0034672B">
        <w:t>Ejemplo: </w:t>
      </w:r>
    </w:p>
    <w:p w14:paraId="489A1A30" w14:textId="794955F5" w:rsidR="0034672B" w:rsidRPr="0034672B" w:rsidRDefault="0034672B" w:rsidP="0034672B">
      <w:pPr>
        <w:pStyle w:val="ENDS-Nunito"/>
      </w:pPr>
      <w:r w:rsidRPr="0034672B">
        <w:t>Descargas</w:t>
      </w:r>
      <w:r w:rsidR="005544EA">
        <w:t xml:space="preserve"> incluidas</w:t>
      </w:r>
      <w:r w:rsidRPr="0034672B">
        <w:t>: </w:t>
      </w:r>
    </w:p>
    <w:p w14:paraId="5AEB70FD" w14:textId="77777777" w:rsidR="0034672B" w:rsidRPr="0034672B" w:rsidRDefault="0034672B" w:rsidP="0034672B">
      <w:pPr>
        <w:pStyle w:val="ENDS-Nunito"/>
      </w:pPr>
      <w:r w:rsidRPr="0034672B">
        <w:t>datos_agua_2022.csv </w:t>
      </w:r>
    </w:p>
    <w:p w14:paraId="155A73AD" w14:textId="77777777" w:rsidR="0034672B" w:rsidRPr="0034672B" w:rsidRDefault="0034672B" w:rsidP="0034672B">
      <w:pPr>
        <w:pStyle w:val="ENDS-Nunito"/>
      </w:pPr>
      <w:r w:rsidRPr="0034672B">
        <w:t>datos_agua_2023.csv </w:t>
      </w:r>
    </w:p>
    <w:p w14:paraId="4A147E8D" w14:textId="77777777" w:rsidR="0034672B" w:rsidRPr="0034672B" w:rsidRDefault="0034672B" w:rsidP="0034672B">
      <w:pPr>
        <w:pStyle w:val="ENDS-Nunito"/>
      </w:pPr>
      <w:r w:rsidRPr="0034672B">
        <w:t>metadatos.txt </w:t>
      </w:r>
    </w:p>
    <w:p w14:paraId="0F47C4BD" w14:textId="0DFEC214" w:rsidR="0034672B" w:rsidRPr="0034672B" w:rsidRDefault="005544EA" w:rsidP="0034672B">
      <w:pPr>
        <w:pStyle w:val="ENDS-Nunito"/>
      </w:pPr>
      <w:r>
        <w:t>Archivo contenedor:</w:t>
      </w:r>
    </w:p>
    <w:p w14:paraId="4F532E26" w14:textId="77777777" w:rsidR="0034672B" w:rsidRPr="0034672B" w:rsidRDefault="0034672B" w:rsidP="0034672B">
      <w:pPr>
        <w:pStyle w:val="ENDS-Nunito"/>
      </w:pPr>
      <w:r w:rsidRPr="0034672B">
        <w:t>datos_agua.zip </w:t>
      </w:r>
    </w:p>
    <w:p w14:paraId="65740448" w14:textId="77777777" w:rsidR="009664A4" w:rsidRDefault="009664A4" w:rsidP="009664A4">
      <w:pPr>
        <w:pStyle w:val="ENDS-Nunito"/>
      </w:pPr>
      <w:r>
        <w:t>Si existe un archivo ZIP (u otro formato comprimido) que reúne todos los ficheros, se debe añadir la URL correspondiente en este campo.</w:t>
      </w:r>
    </w:p>
    <w:p w14:paraId="3333DAD9" w14:textId="2ED53512" w:rsidR="0034672B" w:rsidRPr="0034672B" w:rsidRDefault="009664A4" w:rsidP="009664A4">
      <w:pPr>
        <w:pStyle w:val="ENDS-Nunito"/>
      </w:pPr>
      <w:r>
        <w:t>Si no existe un archivo comprimido, el campo se deja vacío.</w:t>
      </w:r>
      <w:r w:rsidR="0034672B" w:rsidRPr="0034672B">
        <w:t> </w:t>
      </w:r>
    </w:p>
    <w:p w14:paraId="675F95D7" w14:textId="77777777" w:rsidR="0034672B" w:rsidRPr="0034672B" w:rsidRDefault="0034672B" w:rsidP="0034672B">
      <w:pPr>
        <w:pStyle w:val="ENDS-Nunito"/>
      </w:pPr>
      <w:r w:rsidRPr="0034672B">
        <w:rPr>
          <w:b/>
          <w:bCs/>
        </w:rPr>
        <w:t>Formato de compresión: </w:t>
      </w:r>
      <w:r w:rsidRPr="0034672B">
        <w:t> </w:t>
      </w:r>
    </w:p>
    <w:p w14:paraId="59043F3B" w14:textId="164E9D89" w:rsidR="0034672B" w:rsidRPr="0034672B" w:rsidRDefault="0034672B" w:rsidP="48687041">
      <w:pPr>
        <w:pStyle w:val="ENDS-Nunito"/>
        <w:rPr>
          <w:lang w:val="es-ES"/>
        </w:rPr>
      </w:pPr>
      <w:r w:rsidRPr="48687041">
        <w:rPr>
          <w:lang w:val="es-ES"/>
        </w:rPr>
        <w:t>Definición: </w:t>
      </w:r>
      <w:r w:rsidR="00D8575F" w:rsidRPr="48687041">
        <w:rPr>
          <w:lang w:val="es-ES"/>
        </w:rPr>
        <w:t>Indica el método utilizado para comprimir el archivo descargable. Describe tanto el tipo de empaquetado como el tipo de compresión aplicados.</w:t>
      </w:r>
    </w:p>
    <w:p w14:paraId="2D2B74F0" w14:textId="3B75DE17" w:rsidR="00D8575F" w:rsidRDefault="0034672B" w:rsidP="00D8575F">
      <w:pPr>
        <w:rPr>
          <w:rFonts w:cstheme="majorHAnsi"/>
          <w:szCs w:val="22"/>
          <w:lang w:val="es-ES_tradnl"/>
        </w:rPr>
      </w:pPr>
      <w:r w:rsidRPr="0034672B">
        <w:rPr>
          <w:rFonts w:cstheme="majorHAnsi"/>
          <w:szCs w:val="22"/>
        </w:rPr>
        <w:t>Ejemplo: </w:t>
      </w:r>
      <w:r w:rsidR="00D8575F" w:rsidRPr="00D8575F">
        <w:rPr>
          <w:rFonts w:cstheme="majorHAnsi"/>
          <w:szCs w:val="22"/>
          <w:lang w:val="es-ES_tradnl"/>
        </w:rPr>
        <w:t>dataset_agua.tar.gz</w:t>
      </w:r>
    </w:p>
    <w:p w14:paraId="17DC7D83" w14:textId="77777777" w:rsidR="00B47056" w:rsidRDefault="00B47056" w:rsidP="00D8575F">
      <w:pPr>
        <w:rPr>
          <w:rFonts w:cstheme="majorHAnsi"/>
          <w:szCs w:val="22"/>
          <w:lang w:val="es-ES_tradnl"/>
        </w:rPr>
      </w:pPr>
    </w:p>
    <w:p w14:paraId="0D0C5EBC" w14:textId="77777777" w:rsidR="00B47056" w:rsidRDefault="00B47056" w:rsidP="00D8575F">
      <w:pPr>
        <w:rPr>
          <w:rFonts w:cstheme="majorHAnsi"/>
          <w:szCs w:val="22"/>
          <w:lang w:val="es-ES_tradnl"/>
        </w:rPr>
      </w:pPr>
    </w:p>
    <w:p w14:paraId="475CCAA4" w14:textId="77777777" w:rsidR="00B47056" w:rsidRPr="00B47056" w:rsidRDefault="00B47056" w:rsidP="00B47056">
      <w:pPr>
        <w:rPr>
          <w:rFonts w:cstheme="majorHAnsi"/>
          <w:szCs w:val="22"/>
          <w:lang w:val="es-ES_tradnl"/>
        </w:rPr>
      </w:pPr>
      <w:r w:rsidRPr="00B47056">
        <w:rPr>
          <w:rFonts w:cstheme="majorHAnsi"/>
          <w:szCs w:val="22"/>
          <w:lang w:val="es-ES_tradnl"/>
        </w:rPr>
        <w:lastRenderedPageBreak/>
        <w:t xml:space="preserve">TAR </w:t>
      </w:r>
      <w:r w:rsidRPr="00B47056">
        <w:rPr>
          <w:rFonts w:ascii="Times New Roman" w:hAnsi="Times New Roman" w:cs="Times New Roman"/>
          <w:szCs w:val="22"/>
          <w:lang w:val="es-ES_tradnl"/>
        </w:rPr>
        <w:t>→</w:t>
      </w:r>
      <w:r w:rsidRPr="00B47056">
        <w:rPr>
          <w:rFonts w:cstheme="majorHAnsi"/>
          <w:szCs w:val="22"/>
          <w:lang w:val="es-ES_tradnl"/>
        </w:rPr>
        <w:t xml:space="preserve"> Act</w:t>
      </w:r>
      <w:r w:rsidRPr="00B47056">
        <w:rPr>
          <w:rFonts w:cs="Nunito"/>
          <w:szCs w:val="22"/>
          <w:lang w:val="es-ES_tradnl"/>
        </w:rPr>
        <w:t>ú</w:t>
      </w:r>
      <w:r w:rsidRPr="00B47056">
        <w:rPr>
          <w:rFonts w:cstheme="majorHAnsi"/>
          <w:szCs w:val="22"/>
          <w:lang w:val="es-ES_tradnl"/>
        </w:rPr>
        <w:t>a como empaquetador: agrupa varios archivos en uno solo.</w:t>
      </w:r>
    </w:p>
    <w:p w14:paraId="0D222FA2" w14:textId="4DD6E1D9" w:rsidR="00B47056" w:rsidRPr="00D8575F" w:rsidRDefault="00B47056" w:rsidP="00B47056">
      <w:pPr>
        <w:rPr>
          <w:rFonts w:cstheme="majorHAnsi"/>
          <w:szCs w:val="22"/>
          <w:lang w:val="es-ES_tradnl"/>
        </w:rPr>
      </w:pPr>
      <w:r w:rsidRPr="00B47056">
        <w:rPr>
          <w:rFonts w:cstheme="majorHAnsi"/>
          <w:szCs w:val="22"/>
          <w:lang w:val="es-ES_tradnl"/>
        </w:rPr>
        <w:t xml:space="preserve">GZIP </w:t>
      </w:r>
      <w:r w:rsidRPr="00B47056">
        <w:rPr>
          <w:rFonts w:ascii="Times New Roman" w:hAnsi="Times New Roman" w:cs="Times New Roman"/>
          <w:szCs w:val="22"/>
          <w:lang w:val="es-ES_tradnl"/>
        </w:rPr>
        <w:t>→</w:t>
      </w:r>
      <w:r w:rsidRPr="00B47056">
        <w:rPr>
          <w:rFonts w:cstheme="majorHAnsi"/>
          <w:szCs w:val="22"/>
          <w:lang w:val="es-ES_tradnl"/>
        </w:rPr>
        <w:t xml:space="preserve"> Realiza la compresi</w:t>
      </w:r>
      <w:r w:rsidRPr="00B47056">
        <w:rPr>
          <w:rFonts w:cs="Nunito"/>
          <w:szCs w:val="22"/>
          <w:lang w:val="es-ES_tradnl"/>
        </w:rPr>
        <w:t>ó</w:t>
      </w:r>
      <w:r w:rsidRPr="00B47056">
        <w:rPr>
          <w:rFonts w:cstheme="majorHAnsi"/>
          <w:szCs w:val="22"/>
          <w:lang w:val="es-ES_tradnl"/>
        </w:rPr>
        <w:t>n: reduce el tama</w:t>
      </w:r>
      <w:r w:rsidRPr="00B47056">
        <w:rPr>
          <w:rFonts w:cs="Nunito"/>
          <w:szCs w:val="22"/>
          <w:lang w:val="es-ES_tradnl"/>
        </w:rPr>
        <w:t>ñ</w:t>
      </w:r>
      <w:r w:rsidRPr="00B47056">
        <w:rPr>
          <w:rFonts w:cstheme="majorHAnsi"/>
          <w:szCs w:val="22"/>
          <w:lang w:val="es-ES_tradnl"/>
        </w:rPr>
        <w:t>o del archivo final.</w:t>
      </w:r>
    </w:p>
    <w:p w14:paraId="299F5F3A" w14:textId="77777777" w:rsidR="008B4765" w:rsidRDefault="008B4765" w:rsidP="008B4765">
      <w:pPr>
        <w:pStyle w:val="ENDS-Nunito"/>
      </w:pPr>
      <w:r>
        <w:t>En este caso, el formato de compresión corresponde a GZIP, y puede referenciarse mediante su tipo MIME registrado oficialmente:</w:t>
      </w:r>
    </w:p>
    <w:p w14:paraId="35670CF4" w14:textId="62150A03" w:rsidR="0034672B" w:rsidRPr="0034672B" w:rsidRDefault="008B4765" w:rsidP="008B4765">
      <w:pPr>
        <w:pStyle w:val="ENDS-Nunito"/>
      </w:pPr>
      <w:r>
        <w:t>https://www.iana.org/assignments/media-types/application/gzip</w:t>
      </w:r>
      <w:r w:rsidR="0034672B" w:rsidRPr="0034672B">
        <w:t> </w:t>
      </w:r>
    </w:p>
    <w:p w14:paraId="4D68AB94" w14:textId="77777777" w:rsidR="0034672B" w:rsidRPr="0034672B" w:rsidRDefault="0034672B" w:rsidP="0034672B">
      <w:pPr>
        <w:pStyle w:val="ENDS-Nunito"/>
      </w:pPr>
      <w:r w:rsidRPr="0034672B">
        <w:rPr>
          <w:b/>
          <w:bCs/>
        </w:rPr>
        <w:t>Tamaño del byte:</w:t>
      </w:r>
      <w:r w:rsidRPr="0034672B">
        <w:t> </w:t>
      </w:r>
    </w:p>
    <w:p w14:paraId="2E60E443" w14:textId="77777777" w:rsidR="00C1513A" w:rsidRDefault="0034672B" w:rsidP="0034672B">
      <w:pPr>
        <w:pStyle w:val="ENDS-Nunito"/>
      </w:pPr>
      <w:r w:rsidRPr="0034672B">
        <w:t xml:space="preserve">Definición: </w:t>
      </w:r>
      <w:r w:rsidR="00C1513A" w:rsidRPr="00C1513A">
        <w:t>Indica el tamaño del archivo, es decir, el espacio que ocupa en almacenamiento.</w:t>
      </w:r>
    </w:p>
    <w:p w14:paraId="4FA7B3B3" w14:textId="16755595" w:rsidR="0034672B" w:rsidRPr="0034672B" w:rsidRDefault="0034672B" w:rsidP="0034672B">
      <w:pPr>
        <w:pStyle w:val="ENDS-Nunito"/>
      </w:pPr>
      <w:r w:rsidRPr="0034672B">
        <w:t>Ejemplo: 540 bytes </w:t>
      </w:r>
    </w:p>
    <w:p w14:paraId="6FA5BB35" w14:textId="77777777" w:rsidR="0034672B" w:rsidRPr="0034672B" w:rsidRDefault="0034672B" w:rsidP="0034672B">
      <w:pPr>
        <w:pStyle w:val="ENDS-Nunito"/>
      </w:pPr>
      <w:r w:rsidRPr="0034672B">
        <w:t> </w:t>
      </w:r>
    </w:p>
    <w:p w14:paraId="440BD0A5" w14:textId="77777777" w:rsidR="0034672B" w:rsidRPr="0034672B" w:rsidRDefault="0034672B" w:rsidP="0034672B">
      <w:pPr>
        <w:pStyle w:val="ENDS-Nunito"/>
      </w:pPr>
      <w:r w:rsidRPr="177DFC6F">
        <w:rPr>
          <w:b/>
          <w:u w:val="single"/>
          <w:lang w:val="es-ES"/>
        </w:rPr>
        <w:t>Checksum:</w:t>
      </w:r>
      <w:r w:rsidRPr="177DFC6F">
        <w:rPr>
          <w:lang w:val="es-ES"/>
        </w:rPr>
        <w:t> </w:t>
      </w:r>
    </w:p>
    <w:p w14:paraId="441F52F5" w14:textId="77777777" w:rsidR="009558D2" w:rsidRDefault="0034672B" w:rsidP="009558D2">
      <w:pPr>
        <w:pStyle w:val="ENDS-Nunito"/>
      </w:pPr>
      <w:r w:rsidRPr="177DFC6F">
        <w:rPr>
          <w:lang w:val="es-ES"/>
        </w:rPr>
        <w:t>Definición: </w:t>
      </w:r>
      <w:r w:rsidR="009558D2" w:rsidRPr="177DFC6F">
        <w:rPr>
          <w:lang w:val="es-ES"/>
        </w:rPr>
        <w:t>Un checksum es una huella digital generada a partir del contenido de un archivo. Sirve para verificar que el archivo no ha sido alterado, ya sea por un error o una modificación intencionada.</w:t>
      </w:r>
    </w:p>
    <w:p w14:paraId="24C9FEF6" w14:textId="04BA11B0" w:rsidR="009558D2" w:rsidRDefault="009558D2" w:rsidP="009558D2">
      <w:pPr>
        <w:pStyle w:val="ENDS-Nunito"/>
      </w:pPr>
      <w:r w:rsidRPr="177DFC6F">
        <w:rPr>
          <w:lang w:val="es-ES"/>
        </w:rPr>
        <w:t>Si el archivo cambia, aunque sea mínimamente (una letra, un carácter o un byte), el checksum resultante también cambia.</w:t>
      </w:r>
    </w:p>
    <w:p w14:paraId="5322A282" w14:textId="21E49156" w:rsidR="004963FE" w:rsidRPr="004963FE" w:rsidRDefault="004963FE" w:rsidP="004963FE">
      <w:pPr>
        <w:pStyle w:val="ENDS-Nunito"/>
        <w:rPr>
          <w:i/>
          <w:iCs/>
          <w:sz w:val="20"/>
          <w:szCs w:val="18"/>
        </w:rPr>
      </w:pPr>
      <w:r w:rsidRPr="004963FE">
        <w:rPr>
          <w:i/>
          <w:iCs/>
          <w:sz w:val="20"/>
          <w:szCs w:val="18"/>
        </w:rPr>
        <w:t>Ejemplo práctico</w:t>
      </w:r>
    </w:p>
    <w:p w14:paraId="72C14072" w14:textId="77777777" w:rsidR="004963FE" w:rsidRPr="004963FE" w:rsidRDefault="004963FE" w:rsidP="004963FE">
      <w:pPr>
        <w:pStyle w:val="ENDS-Nunito"/>
        <w:rPr>
          <w:i/>
          <w:iCs/>
          <w:sz w:val="20"/>
          <w:szCs w:val="18"/>
        </w:rPr>
      </w:pPr>
      <w:r w:rsidRPr="004963FE">
        <w:rPr>
          <w:i/>
          <w:iCs/>
          <w:sz w:val="20"/>
          <w:szCs w:val="18"/>
        </w:rPr>
        <w:t>Envías un archivo, por ejemplo:</w:t>
      </w:r>
    </w:p>
    <w:p w14:paraId="14E9DDCB" w14:textId="0F1C7547" w:rsidR="004963FE" w:rsidRPr="004963FE" w:rsidRDefault="004963FE" w:rsidP="004963FE">
      <w:pPr>
        <w:pStyle w:val="ENDS-Nunito"/>
        <w:rPr>
          <w:i/>
          <w:iCs/>
          <w:sz w:val="20"/>
          <w:szCs w:val="18"/>
        </w:rPr>
      </w:pPr>
      <w:r w:rsidRPr="004963FE">
        <w:rPr>
          <w:i/>
          <w:iCs/>
          <w:sz w:val="20"/>
          <w:szCs w:val="18"/>
        </w:rPr>
        <w:t>datos_agua_2024.csv</w:t>
      </w:r>
    </w:p>
    <w:p w14:paraId="6AEE73E9" w14:textId="77777777" w:rsidR="004963FE" w:rsidRPr="004963FE" w:rsidRDefault="004963FE" w:rsidP="004963FE">
      <w:pPr>
        <w:pStyle w:val="ENDS-Nunito"/>
        <w:rPr>
          <w:i/>
          <w:iCs/>
          <w:sz w:val="20"/>
          <w:szCs w:val="18"/>
        </w:rPr>
      </w:pPr>
      <w:r w:rsidRPr="004963FE">
        <w:rPr>
          <w:i/>
          <w:iCs/>
          <w:sz w:val="20"/>
          <w:szCs w:val="18"/>
        </w:rPr>
        <w:t>Junto con el archivo, facilitas un número especial calculado a partir de su contenido, como:</w:t>
      </w:r>
    </w:p>
    <w:p w14:paraId="43C36C16" w14:textId="5A182236" w:rsidR="004963FE" w:rsidRPr="004963FE" w:rsidRDefault="004963FE" w:rsidP="004963FE">
      <w:pPr>
        <w:pStyle w:val="ENDS-Nunito"/>
        <w:rPr>
          <w:i/>
          <w:iCs/>
          <w:sz w:val="20"/>
          <w:szCs w:val="18"/>
        </w:rPr>
      </w:pPr>
      <w:r w:rsidRPr="004963FE">
        <w:rPr>
          <w:i/>
          <w:iCs/>
          <w:sz w:val="20"/>
          <w:szCs w:val="18"/>
        </w:rPr>
        <w:t>3fa85f64c1e2a9b8c7d0e3f4a1b2c3d4</w:t>
      </w:r>
    </w:p>
    <w:p w14:paraId="6543B395" w14:textId="4B625C8B" w:rsidR="004963FE" w:rsidRPr="004963FE" w:rsidRDefault="004963FE" w:rsidP="48687041">
      <w:pPr>
        <w:pStyle w:val="ENDS-Nunito"/>
        <w:rPr>
          <w:i/>
          <w:iCs/>
          <w:sz w:val="20"/>
          <w:szCs w:val="20"/>
          <w:lang w:val="es-ES"/>
        </w:rPr>
      </w:pPr>
      <w:r w:rsidRPr="48687041">
        <w:rPr>
          <w:i/>
          <w:iCs/>
          <w:sz w:val="20"/>
          <w:szCs w:val="20"/>
          <w:lang w:val="es-ES"/>
        </w:rPr>
        <w:t>Cuando otra persona descarga el archivo, su sistema vuelve a calcular el checksum:</w:t>
      </w:r>
    </w:p>
    <w:p w14:paraId="714D4CA5" w14:textId="77777777" w:rsidR="004963FE" w:rsidRPr="004963FE" w:rsidRDefault="004963FE" w:rsidP="004963FE">
      <w:pPr>
        <w:pStyle w:val="ENDS-Nunito"/>
        <w:rPr>
          <w:i/>
          <w:iCs/>
          <w:sz w:val="20"/>
          <w:szCs w:val="18"/>
        </w:rPr>
      </w:pPr>
      <w:r w:rsidRPr="004963FE">
        <w:rPr>
          <w:i/>
          <w:iCs/>
          <w:sz w:val="20"/>
          <w:szCs w:val="18"/>
        </w:rPr>
        <w:t>Si el valor coincide, el archivo está intacto.</w:t>
      </w:r>
    </w:p>
    <w:p w14:paraId="5E09A314" w14:textId="3D8236E6" w:rsidR="0034672B" w:rsidRPr="0034672B" w:rsidRDefault="004963FE" w:rsidP="004963FE">
      <w:pPr>
        <w:pStyle w:val="ENDS-Nunito"/>
        <w:rPr>
          <w:sz w:val="20"/>
          <w:szCs w:val="18"/>
        </w:rPr>
      </w:pPr>
      <w:r w:rsidRPr="004963FE">
        <w:rPr>
          <w:i/>
          <w:iCs/>
          <w:sz w:val="20"/>
          <w:szCs w:val="18"/>
        </w:rPr>
        <w:t>Si el valor es diferente, significa que el archivo cambió, aunque sea solo un carácter.</w:t>
      </w:r>
      <w:r w:rsidR="0034672B" w:rsidRPr="0034672B">
        <w:rPr>
          <w:sz w:val="20"/>
          <w:szCs w:val="18"/>
        </w:rPr>
        <w:t> </w:t>
      </w:r>
    </w:p>
    <w:p w14:paraId="32C22B3B" w14:textId="77777777" w:rsidR="0034672B" w:rsidRPr="0034672B" w:rsidRDefault="0034672B" w:rsidP="0034672B">
      <w:pPr>
        <w:pStyle w:val="ENDS-Nunito"/>
      </w:pPr>
      <w:r w:rsidRPr="0034672B">
        <w:rPr>
          <w:b/>
          <w:bCs/>
        </w:rPr>
        <w:t>Algoritmo de suma de control</w:t>
      </w:r>
      <w:r w:rsidRPr="0034672B">
        <w:t> </w:t>
      </w:r>
    </w:p>
    <w:p w14:paraId="5E013EAA" w14:textId="02B6B3FE" w:rsidR="0034672B" w:rsidRPr="0034672B" w:rsidRDefault="0034672B" w:rsidP="0034672B">
      <w:pPr>
        <w:pStyle w:val="ENDS-Nunito"/>
      </w:pPr>
      <w:r w:rsidRPr="48687041">
        <w:rPr>
          <w:i/>
          <w:iCs/>
          <w:lang w:val="es-ES"/>
        </w:rPr>
        <w:t>Definició</w:t>
      </w:r>
      <w:r w:rsidR="00694050" w:rsidRPr="48687041">
        <w:rPr>
          <w:i/>
          <w:iCs/>
          <w:lang w:val="es-ES"/>
        </w:rPr>
        <w:t>n:</w:t>
      </w:r>
      <w:r w:rsidR="00694050" w:rsidRPr="48687041">
        <w:rPr>
          <w:lang w:val="es-ES"/>
        </w:rPr>
        <w:t xml:space="preserve"> Es el método o procedimiento matemático utilizado para calcular el checksum de un archivo. En otras palabras, es la “receta” que determina cómo se genera el número que permitirá verificar la integridad del archivo.</w:t>
      </w:r>
    </w:p>
    <w:p w14:paraId="70CDDD7E" w14:textId="77777777" w:rsidR="0034672B" w:rsidRPr="0034672B" w:rsidRDefault="0034672B" w:rsidP="0034672B">
      <w:pPr>
        <w:pStyle w:val="ENDS-Nunito"/>
      </w:pPr>
      <w:r w:rsidRPr="0034672B">
        <w:t>Ejemplo: MD5 </w:t>
      </w:r>
    </w:p>
    <w:p w14:paraId="24B70D88" w14:textId="77777777" w:rsidR="0034672B" w:rsidRPr="0034672B" w:rsidRDefault="0034672B" w:rsidP="0034672B">
      <w:pPr>
        <w:pStyle w:val="ENDS-Nunito"/>
      </w:pPr>
      <w:r w:rsidRPr="0034672B">
        <w:t> </w:t>
      </w:r>
    </w:p>
    <w:p w14:paraId="1D8EDD78" w14:textId="77777777" w:rsidR="0034672B" w:rsidRPr="0034672B" w:rsidRDefault="0034672B" w:rsidP="0034672B">
      <w:pPr>
        <w:pStyle w:val="ENDS-Nunito"/>
      </w:pPr>
      <w:r w:rsidRPr="0034672B">
        <w:rPr>
          <w:b/>
          <w:bCs/>
        </w:rPr>
        <w:lastRenderedPageBreak/>
        <w:t>Valor de la suma de control</w:t>
      </w:r>
      <w:r w:rsidRPr="0034672B">
        <w:t> </w:t>
      </w:r>
    </w:p>
    <w:p w14:paraId="2B206AB2" w14:textId="1E43C85B" w:rsidR="00D865D7" w:rsidRDefault="00D865D7" w:rsidP="00D865D7">
      <w:pPr>
        <w:pStyle w:val="ENDS-Nunito"/>
      </w:pPr>
      <w:r w:rsidRPr="48687041">
        <w:rPr>
          <w:lang w:val="es-ES"/>
        </w:rPr>
        <w:t>Definición: Es el resultado final obtenido tras aplicar un algoritmo de suma de control (checksum) a un archivo.</w:t>
      </w:r>
    </w:p>
    <w:p w14:paraId="15AA074F" w14:textId="77777777" w:rsidR="00D865D7" w:rsidRDefault="00D865D7" w:rsidP="00D865D7">
      <w:pPr>
        <w:pStyle w:val="ENDS-Nunito"/>
      </w:pPr>
      <w:r w:rsidRPr="48687041">
        <w:rPr>
          <w:lang w:val="es-ES"/>
        </w:rPr>
        <w:t>Normalmente se expresa en hexadecimal, utilizando números y letras de la a a la f.</w:t>
      </w:r>
    </w:p>
    <w:p w14:paraId="404E4A1C" w14:textId="77777777" w:rsidR="00D865D7" w:rsidRDefault="00D865D7" w:rsidP="00D865D7">
      <w:pPr>
        <w:pStyle w:val="ENDS-Nunito"/>
      </w:pPr>
      <w:r>
        <w:t>Es el valor que se utiliza para comparar y verificar si un archivo ha cambiado o se ha corrompido.</w:t>
      </w:r>
    </w:p>
    <w:p w14:paraId="3A3FAC15" w14:textId="096E9481" w:rsidR="00E164DA" w:rsidRPr="00E164DA" w:rsidRDefault="00E164DA" w:rsidP="00E164DA">
      <w:pPr>
        <w:pStyle w:val="ENDS-Nunito"/>
        <w:rPr>
          <w:i/>
          <w:iCs/>
        </w:rPr>
      </w:pPr>
      <w:r w:rsidRPr="00E164DA">
        <w:rPr>
          <w:i/>
          <w:iCs/>
        </w:rPr>
        <w:t>Ejemplo</w:t>
      </w:r>
      <w:r w:rsidR="003B7C04">
        <w:rPr>
          <w:i/>
          <w:iCs/>
        </w:rPr>
        <w:t>:</w:t>
      </w:r>
      <w:r w:rsidR="00BE4D9C" w:rsidRPr="00E164DA">
        <w:rPr>
          <w:i/>
          <w:iCs/>
        </w:rPr>
        <w:t xml:space="preserve"> </w:t>
      </w:r>
    </w:p>
    <w:p w14:paraId="37B987D5" w14:textId="77777777" w:rsidR="00E164DA" w:rsidRDefault="00E164DA" w:rsidP="00E164DA">
      <w:pPr>
        <w:pStyle w:val="ENDS-Nunito"/>
      </w:pPr>
      <w:r w:rsidRPr="00E164DA">
        <w:rPr>
          <w:u w:val="single"/>
        </w:rPr>
        <w:t>Archivo:</w:t>
      </w:r>
      <w:r>
        <w:t xml:space="preserve"> CSV descargable</w:t>
      </w:r>
    </w:p>
    <w:p w14:paraId="1088560E" w14:textId="27D1A238" w:rsidR="00E164DA" w:rsidRPr="00E164DA" w:rsidRDefault="00E164DA" w:rsidP="00E164DA">
      <w:pPr>
        <w:pStyle w:val="ENDS-Nunito"/>
        <w:rPr>
          <w:u w:val="single"/>
        </w:rPr>
      </w:pPr>
      <w:r w:rsidRPr="00E164DA">
        <w:rPr>
          <w:u w:val="single"/>
        </w:rPr>
        <w:t>Algoritmo de suma de control:</w:t>
      </w:r>
    </w:p>
    <w:p w14:paraId="383882A9" w14:textId="4EA4D929" w:rsidR="00E164DA" w:rsidRDefault="00E164DA" w:rsidP="00E164DA">
      <w:pPr>
        <w:pStyle w:val="ENDS-Nunito"/>
      </w:pPr>
      <w:r>
        <w:t>SHA</w:t>
      </w:r>
      <w:r>
        <w:rPr>
          <w:rFonts w:ascii="Cambria Math" w:hAnsi="Cambria Math" w:cs="Cambria Math"/>
        </w:rPr>
        <w:t>‑</w:t>
      </w:r>
      <w:r>
        <w:t>256</w:t>
      </w:r>
    </w:p>
    <w:p w14:paraId="7E5EAA6E" w14:textId="1342F10A" w:rsidR="00E164DA" w:rsidRPr="00E164DA" w:rsidRDefault="00E164DA" w:rsidP="00E164DA">
      <w:pPr>
        <w:pStyle w:val="ENDS-Nunito"/>
        <w:rPr>
          <w:u w:val="single"/>
        </w:rPr>
      </w:pPr>
      <w:r w:rsidRPr="00E164DA">
        <w:rPr>
          <w:u w:val="single"/>
        </w:rPr>
        <w:t>Valor de la suma de control:</w:t>
      </w:r>
    </w:p>
    <w:p w14:paraId="5C2D5011" w14:textId="10BD3194" w:rsidR="0034672B" w:rsidRPr="0034672B" w:rsidRDefault="00E164DA" w:rsidP="00E164DA">
      <w:pPr>
        <w:pStyle w:val="ENDS-Nunito"/>
      </w:pPr>
      <w:r>
        <w:t>3fa85f64c1e2a9b8c7d0e3f4a1b2c3d4</w:t>
      </w:r>
      <w:r w:rsidR="0034672B" w:rsidRPr="0034672B">
        <w:t> </w:t>
      </w:r>
    </w:p>
    <w:p w14:paraId="2713CB73" w14:textId="77777777" w:rsidR="0034672B" w:rsidRPr="00052271" w:rsidRDefault="0034672B" w:rsidP="00B13FE6">
      <w:pPr>
        <w:pStyle w:val="ENDS-Nunito"/>
        <w:rPr>
          <w:lang w:val="es-ES"/>
        </w:rPr>
      </w:pPr>
    </w:p>
    <w:p w14:paraId="733716DC" w14:textId="5E414923" w:rsidR="00264EE9" w:rsidRDefault="00A87076" w:rsidP="00264EE9">
      <w:pPr>
        <w:pStyle w:val="Heading1"/>
      </w:pPr>
      <w:bookmarkStart w:id="15" w:name="_Toc227141315"/>
      <w:r>
        <w:lastRenderedPageBreak/>
        <w:t>7</w:t>
      </w:r>
      <w:r w:rsidR="00264EE9">
        <w:t>. Preguntas frecuentes</w:t>
      </w:r>
      <w:bookmarkEnd w:id="15"/>
    </w:p>
    <w:p w14:paraId="1661D602" w14:textId="77777777" w:rsidR="004D684C" w:rsidRDefault="00576729" w:rsidP="008530F9">
      <w:pPr>
        <w:numPr>
          <w:ilvl w:val="0"/>
          <w:numId w:val="38"/>
        </w:numPr>
      </w:pPr>
      <w:r w:rsidRPr="00576729">
        <w:rPr>
          <w:b/>
          <w:bCs/>
        </w:rPr>
        <w:t>¿Se puede actualizar el catálogo?</w:t>
      </w:r>
      <w:r w:rsidRPr="00576729">
        <w:t> </w:t>
      </w:r>
    </w:p>
    <w:p w14:paraId="0B89F017" w14:textId="77777777" w:rsidR="004D684C" w:rsidRDefault="004D684C" w:rsidP="004D684C">
      <w:pPr>
        <w:ind w:left="720"/>
      </w:pPr>
      <w:r>
        <w:t>Sí. El catálogo se puede y se debe actualizar.</w:t>
      </w:r>
    </w:p>
    <w:p w14:paraId="45CC5F32" w14:textId="77777777" w:rsidR="004D684C" w:rsidRDefault="004D684C" w:rsidP="004D684C">
      <w:pPr>
        <w:ind w:left="720"/>
      </w:pPr>
      <w:r>
        <w:t>La revisión debe realizarse cada año.</w:t>
      </w:r>
    </w:p>
    <w:p w14:paraId="4C6CEDE2" w14:textId="77777777" w:rsidR="004D684C" w:rsidRDefault="004D684C" w:rsidP="004D684C">
      <w:pPr>
        <w:ind w:left="720"/>
      </w:pPr>
      <w:r>
        <w:t>Para solicitar la actualización, es necesario contactar con el ODS en el siguiente correo: ENDS@digital.gob.es.</w:t>
      </w:r>
    </w:p>
    <w:p w14:paraId="33AEA974" w14:textId="09EEE673" w:rsidR="004D684C" w:rsidRDefault="004D684C" w:rsidP="004D684C">
      <w:pPr>
        <w:ind w:left="720"/>
      </w:pPr>
      <w:r>
        <w:t>Además, debe actualizarse toda la plantilla completa.</w:t>
      </w:r>
    </w:p>
    <w:p w14:paraId="30C51525" w14:textId="629AFEFF" w:rsidR="00576729" w:rsidRDefault="00576729" w:rsidP="008530F9">
      <w:pPr>
        <w:numPr>
          <w:ilvl w:val="0"/>
          <w:numId w:val="38"/>
        </w:numPr>
      </w:pPr>
      <w:r w:rsidRPr="00576729">
        <w:rPr>
          <w:b/>
          <w:bCs/>
        </w:rPr>
        <w:t>¿Se podría poner el nombre del investigador que investigó el conjunto de datos?</w:t>
      </w:r>
    </w:p>
    <w:p w14:paraId="6DD00625" w14:textId="209587F0" w:rsidR="004D684C" w:rsidRPr="00576729" w:rsidRDefault="004D684C" w:rsidP="004D684C">
      <w:pPr>
        <w:ind w:left="720"/>
      </w:pPr>
      <w:r>
        <w:t>Sí, se añade en el campo de creador y se puede añadir más de un autor.</w:t>
      </w:r>
    </w:p>
    <w:p w14:paraId="2C0118D9" w14:textId="77777777" w:rsidR="004D684C" w:rsidRDefault="00576729" w:rsidP="008530F9">
      <w:pPr>
        <w:numPr>
          <w:ilvl w:val="0"/>
          <w:numId w:val="39"/>
        </w:numPr>
      </w:pPr>
      <w:r w:rsidRPr="00576729">
        <w:rPr>
          <w:b/>
          <w:bCs/>
        </w:rPr>
        <w:t>¿Qué organizaciones deberíamos añadir al campo obligatorio de organismo de acceso a los datos sanitarios?</w:t>
      </w:r>
      <w:r w:rsidRPr="00576729">
        <w:t> </w:t>
      </w:r>
    </w:p>
    <w:p w14:paraId="13C90C0E" w14:textId="45616FD8" w:rsidR="00576729" w:rsidRPr="00576729" w:rsidRDefault="00576729" w:rsidP="004D684C">
      <w:pPr>
        <w:ind w:left="720"/>
      </w:pPr>
      <w:r w:rsidRPr="00576729">
        <w:t>Organismo de acceso a los datos sanitarios. </w:t>
      </w:r>
      <w:r w:rsidR="004D684C">
        <w:t>Se añade la organización grande y se añade el nombre y punto de contacto del centro específico.</w:t>
      </w:r>
    </w:p>
    <w:p w14:paraId="01560C62" w14:textId="45FD8D5B" w:rsidR="00886D20" w:rsidRPr="00886D20" w:rsidRDefault="004D684C" w:rsidP="008530F9">
      <w:pPr>
        <w:numPr>
          <w:ilvl w:val="0"/>
          <w:numId w:val="39"/>
        </w:numPr>
      </w:pPr>
      <w:r w:rsidRPr="00576729">
        <w:rPr>
          <w:b/>
          <w:bCs/>
        </w:rPr>
        <w:t>¿</w:t>
      </w:r>
      <w:r>
        <w:rPr>
          <w:b/>
          <w:bCs/>
        </w:rPr>
        <w:t xml:space="preserve">Se pueden añadir </w:t>
      </w:r>
      <w:r w:rsidR="00886D20">
        <w:rPr>
          <w:b/>
          <w:bCs/>
        </w:rPr>
        <w:t xml:space="preserve">personas u organizaciones que no han investigado directamente el conjunto de </w:t>
      </w:r>
      <w:r w:rsidR="00380BB4">
        <w:rPr>
          <w:b/>
          <w:bCs/>
        </w:rPr>
        <w:t>datos,</w:t>
      </w:r>
      <w:r w:rsidR="00886D20">
        <w:rPr>
          <w:b/>
          <w:bCs/>
        </w:rPr>
        <w:t xml:space="preserve"> pero sí que han aportado valor de otra forma como la anonimización del conjunto de datos</w:t>
      </w:r>
      <w:r w:rsidRPr="00576729">
        <w:rPr>
          <w:b/>
          <w:bCs/>
        </w:rPr>
        <w:t>?</w:t>
      </w:r>
    </w:p>
    <w:p w14:paraId="20E7E11A" w14:textId="671E5188" w:rsidR="004D684C" w:rsidRPr="00886D20" w:rsidRDefault="00886D20" w:rsidP="00886D20">
      <w:pPr>
        <w:ind w:left="720"/>
      </w:pPr>
      <w:r w:rsidRPr="00886D20">
        <w:t>Sí, se debe de añadir al campo de atribuciones cualificadas.</w:t>
      </w:r>
      <w:r w:rsidR="004D684C" w:rsidRPr="00576729">
        <w:t> </w:t>
      </w:r>
    </w:p>
    <w:p w14:paraId="0E805596" w14:textId="77777777" w:rsidR="00DA3736" w:rsidRPr="00576729" w:rsidRDefault="00DA3736" w:rsidP="00DA3736"/>
    <w:p w14:paraId="2434612B" w14:textId="2BEB5D2E" w:rsidR="00264EE9" w:rsidRDefault="00A87076" w:rsidP="00264EE9">
      <w:pPr>
        <w:pStyle w:val="Heading1"/>
      </w:pPr>
      <w:bookmarkStart w:id="16" w:name="_Toc227141316"/>
      <w:r>
        <w:lastRenderedPageBreak/>
        <w:t>8</w:t>
      </w:r>
      <w:r w:rsidR="00264EE9">
        <w:t>.</w:t>
      </w:r>
      <w:r w:rsidR="00152D75">
        <w:t>Anexo</w:t>
      </w:r>
      <w:bookmarkEnd w:id="16"/>
    </w:p>
    <w:p w14:paraId="23F5C79C" w14:textId="63287307" w:rsidR="00BE4D9C" w:rsidRDefault="00152D75" w:rsidP="00152D75">
      <w:pPr>
        <w:rPr>
          <w:lang w:val="es-ES_tradnl"/>
        </w:rPr>
      </w:pPr>
      <w:r>
        <w:rPr>
          <w:lang w:val="es-ES_tradnl"/>
        </w:rPr>
        <w:t xml:space="preserve">1º </w:t>
      </w:r>
      <w:r w:rsidR="00A264BF">
        <w:rPr>
          <w:lang w:val="es-ES_tradnl"/>
        </w:rPr>
        <w:t xml:space="preserve">Enlace a Formulario: </w:t>
      </w:r>
      <w:hyperlink r:id="rId28" w:history="1">
        <w:r w:rsidR="00A264BF" w:rsidRPr="00A264BF">
          <w:rPr>
            <w:rStyle w:val="Hyperlink"/>
          </w:rPr>
          <w:t>Guias_Para_Investigadores.xlsx</w:t>
        </w:r>
      </w:hyperlink>
    </w:p>
    <w:p w14:paraId="75E54A3E" w14:textId="42B8361F" w:rsidR="00152D75" w:rsidRDefault="00152D75" w:rsidP="00152D75">
      <w:pPr>
        <w:rPr>
          <w:lang w:val="es-ES_tradnl"/>
        </w:rPr>
      </w:pPr>
      <w:r>
        <w:rPr>
          <w:lang w:val="es-ES_tradnl"/>
        </w:rPr>
        <w:t>2º Se incluye la PPT</w:t>
      </w:r>
    </w:p>
    <w:p w14:paraId="34229300" w14:textId="0827AC98" w:rsidR="00152D75" w:rsidRDefault="00152D75" w:rsidP="00152D75">
      <w:pPr>
        <w:rPr>
          <w:lang w:val="es-ES_tradnl"/>
        </w:rPr>
      </w:pPr>
      <w:r>
        <w:rPr>
          <w:lang w:val="es-ES_tradnl"/>
        </w:rPr>
        <w:t>3º El enlace a la herramienta descriptiva</w:t>
      </w:r>
      <w:r w:rsidR="00A264BF">
        <w:rPr>
          <w:lang w:val="es-ES_tradnl"/>
        </w:rPr>
        <w:t xml:space="preserve">: </w:t>
      </w:r>
      <w:hyperlink r:id="rId29" w:history="1">
        <w:r w:rsidR="00991D8E" w:rsidRPr="00991D8E">
          <w:rPr>
            <w:rStyle w:val="Hyperlink"/>
          </w:rPr>
          <w:t>Asistente de descripción del conjunto de datos - HealthData@EU</w:t>
        </w:r>
      </w:hyperlink>
    </w:p>
    <w:p w14:paraId="4F82E169" w14:textId="11637B3A" w:rsidR="00152D75" w:rsidRDefault="00152D75" w:rsidP="00152D75">
      <w:pPr>
        <w:rPr>
          <w:lang w:val="es-ES_tradnl"/>
        </w:rPr>
      </w:pPr>
      <w:r>
        <w:rPr>
          <w:lang w:val="es-ES_tradnl"/>
        </w:rPr>
        <w:t>4º</w:t>
      </w:r>
      <w:r w:rsidR="00CF161B">
        <w:rPr>
          <w:lang w:val="es-ES_tradnl"/>
        </w:rPr>
        <w:t>El anexo del rel</w:t>
      </w:r>
      <w:r w:rsidR="004C45FE">
        <w:rPr>
          <w:lang w:val="es-ES_tradnl"/>
        </w:rPr>
        <w:t>e</w:t>
      </w:r>
      <w:r w:rsidR="00CF161B">
        <w:rPr>
          <w:lang w:val="es-ES_tradnl"/>
        </w:rPr>
        <w:t>ase 6</w:t>
      </w:r>
      <w:r w:rsidR="00380BB4">
        <w:rPr>
          <w:lang w:val="es-ES_tradnl"/>
        </w:rPr>
        <w:t xml:space="preserve"> del asistente Descriptivo</w:t>
      </w:r>
      <w:r w:rsidR="004C45FE">
        <w:rPr>
          <w:lang w:val="es-ES_tradnl"/>
        </w:rPr>
        <w:t>:</w:t>
      </w:r>
      <w:r w:rsidR="00380BB4">
        <w:rPr>
          <w:lang w:val="es-ES_tradnl"/>
        </w:rPr>
        <w:t xml:space="preserve"> </w:t>
      </w:r>
      <w:hyperlink r:id="rId30" w:history="1">
        <w:r w:rsidR="00380BB4" w:rsidRPr="00380BB4">
          <w:rPr>
            <w:rStyle w:val="Hyperlink"/>
          </w:rPr>
          <w:t>HealthDCAT-AP Release 6</w:t>
        </w:r>
      </w:hyperlink>
    </w:p>
    <w:p w14:paraId="13B2D28A" w14:textId="4246BF8C" w:rsidR="00CF161B" w:rsidRPr="00152D75" w:rsidRDefault="00CF161B" w:rsidP="00152D75">
      <w:r w:rsidRPr="48C0216F">
        <w:t xml:space="preserve">5º </w:t>
      </w:r>
      <w:r w:rsidR="00991D8E" w:rsidRPr="48C0216F">
        <w:t>URL a</w:t>
      </w:r>
      <w:r w:rsidRPr="48C0216F">
        <w:t xml:space="preserve"> documentación de la herramienta</w:t>
      </w:r>
      <w:r w:rsidR="00991D8E">
        <w:t>:</w:t>
      </w:r>
      <w:r w:rsidR="004C45FE">
        <w:t xml:space="preserve"> </w:t>
      </w:r>
      <w:hyperlink r:id="rId31" w:history="1">
        <w:r w:rsidR="004C45FE" w:rsidRPr="004C45FE">
          <w:rPr>
            <w:rStyle w:val="Hyperlink"/>
          </w:rPr>
          <w:t>Documentación - HealthData@EU</w:t>
        </w:r>
      </w:hyperlink>
    </w:p>
    <w:bookmarkStart w:id="17" w:name="_Toc227141317" w:displacedByCustomXml="next"/>
    <w:sdt>
      <w:sdtPr>
        <w:rPr>
          <w:rFonts w:cstheme="minorBidi"/>
          <w:b w:val="0"/>
          <w:caps w:val="0"/>
          <w:color w:val="191E23" w:themeColor="text1" w:themeShade="80"/>
          <w:spacing w:val="0"/>
          <w:kern w:val="0"/>
          <w:sz w:val="24"/>
          <w:szCs w:val="24"/>
          <w:lang w:val="es-ES"/>
        </w:rPr>
        <w:id w:val="-329445122"/>
        <w:docPartObj>
          <w:docPartGallery w:val="Bibliographies"/>
          <w:docPartUnique/>
        </w:docPartObj>
      </w:sdtPr>
      <w:sdtContent>
        <w:p w14:paraId="0AF93590" w14:textId="4A5653AB" w:rsidR="00152D75" w:rsidRDefault="00A87076">
          <w:pPr>
            <w:pStyle w:val="Heading1"/>
          </w:pPr>
          <w:r>
            <w:t>9</w:t>
          </w:r>
          <w:r w:rsidR="007C7092">
            <w:t>. Bibliografía</w:t>
          </w:r>
          <w:bookmarkEnd w:id="17"/>
        </w:p>
        <w:sdt>
          <w:sdtPr>
            <w:id w:val="111145805"/>
            <w:bibliography/>
          </w:sdtPr>
          <w:sdtContent>
            <w:p w14:paraId="7587BFC9" w14:textId="77777777" w:rsidR="00152D75" w:rsidRDefault="00152D75" w:rsidP="00152D75">
              <w:pPr>
                <w:pStyle w:val="Bibliography"/>
                <w:ind w:left="720" w:hanging="720"/>
                <w:rPr>
                  <w:noProof/>
                  <w:szCs w:val="24"/>
                  <w:lang w:val="es-ES_tradnl"/>
                </w:rPr>
              </w:pPr>
              <w:r>
                <w:fldChar w:fldCharType="begin"/>
              </w:r>
              <w:r>
                <w:instrText xml:space="preserve"> BIBLIOGRAPHY </w:instrText>
              </w:r>
              <w:r>
                <w:fldChar w:fldCharType="separate"/>
              </w:r>
              <w:r>
                <w:rPr>
                  <w:noProof/>
                  <w:lang w:val="es-ES_tradnl"/>
                </w:rPr>
                <w:t xml:space="preserve">Digital, S. G. (s.f.). </w:t>
              </w:r>
              <w:r>
                <w:rPr>
                  <w:i/>
                  <w:iCs/>
                  <w:noProof/>
                  <w:lang w:val="es-ES_tradnl"/>
                </w:rPr>
                <w:t>Catálogo del ENDS</w:t>
              </w:r>
              <w:r>
                <w:rPr>
                  <w:noProof/>
                  <w:lang w:val="es-ES_tradnl"/>
                </w:rPr>
                <w:t>. Obtenido de Espacio Nacional de Datos de Salud (ENDS): https://ends.gob.es/</w:t>
              </w:r>
            </w:p>
            <w:p w14:paraId="73D58B83" w14:textId="77777777" w:rsidR="00152D75" w:rsidRPr="00152D75" w:rsidRDefault="00152D75" w:rsidP="00152D75">
              <w:pPr>
                <w:pStyle w:val="Bibliography"/>
                <w:ind w:left="720" w:hanging="720"/>
                <w:rPr>
                  <w:noProof/>
                  <w:lang w:val="en-US"/>
                </w:rPr>
              </w:pPr>
              <w:r w:rsidRPr="00152D75">
                <w:rPr>
                  <w:noProof/>
                  <w:lang w:val="en-US"/>
                </w:rPr>
                <w:t xml:space="preserve">European Commission. (s.f.). </w:t>
              </w:r>
              <w:r w:rsidRPr="00152D75">
                <w:rPr>
                  <w:i/>
                  <w:iCs/>
                  <w:noProof/>
                  <w:lang w:val="en-US"/>
                </w:rPr>
                <w:t>European Health Data Space (EHDS)</w:t>
              </w:r>
              <w:r w:rsidRPr="00152D75">
                <w:rPr>
                  <w:noProof/>
                  <w:lang w:val="en-US"/>
                </w:rPr>
                <w:t>. Obtenido de European Commission – Health: https://health.ec.europa.eu/ehealth-digital-health-and-care/european-health-data-space-regulation-ehds_en</w:t>
              </w:r>
            </w:p>
            <w:p w14:paraId="6256066A" w14:textId="77777777" w:rsidR="00152D75" w:rsidRDefault="00152D75" w:rsidP="00152D75">
              <w:pPr>
                <w:pStyle w:val="Bibliography"/>
                <w:ind w:left="720" w:hanging="720"/>
                <w:rPr>
                  <w:noProof/>
                  <w:lang w:val="es-ES_tradnl"/>
                </w:rPr>
              </w:pPr>
              <w:r w:rsidRPr="00152D75">
                <w:rPr>
                  <w:noProof/>
                  <w:lang w:val="en-US"/>
                </w:rPr>
                <w:t xml:space="preserve">GO FAIR Initiative. (s.f.). </w:t>
              </w:r>
              <w:r w:rsidRPr="00152D75">
                <w:rPr>
                  <w:i/>
                  <w:iCs/>
                  <w:noProof/>
                  <w:lang w:val="en-US"/>
                </w:rPr>
                <w:t>FAIR Principles</w:t>
              </w:r>
              <w:r w:rsidRPr="00152D75">
                <w:rPr>
                  <w:noProof/>
                  <w:lang w:val="en-US"/>
                </w:rPr>
                <w:t xml:space="preserve">. </w:t>
              </w:r>
              <w:r>
                <w:rPr>
                  <w:noProof/>
                  <w:lang w:val="es-ES_tradnl"/>
                </w:rPr>
                <w:t>Obtenido de GO FAIR: https://www.go-fair.org/fair-principles/</w:t>
              </w:r>
            </w:p>
            <w:p w14:paraId="15888904" w14:textId="7C239A14" w:rsidR="00152D75" w:rsidRDefault="00152D75" w:rsidP="00152D75">
              <w:r>
                <w:rPr>
                  <w:b/>
                  <w:bCs/>
                  <w:noProof/>
                </w:rPr>
                <w:fldChar w:fldCharType="end"/>
              </w:r>
            </w:p>
          </w:sdtContent>
        </w:sdt>
      </w:sdtContent>
    </w:sdt>
    <w:p w14:paraId="0E8A23B0" w14:textId="77777777" w:rsidR="00152D75" w:rsidRPr="00152D75" w:rsidRDefault="00152D75" w:rsidP="00152D75">
      <w:pPr>
        <w:rPr>
          <w:lang w:val="es-ES_tradnl"/>
        </w:rPr>
      </w:pPr>
    </w:p>
    <w:p w14:paraId="15A7CC24" w14:textId="77777777" w:rsidR="00152D75" w:rsidRPr="00152D75" w:rsidRDefault="00152D75" w:rsidP="00152D75">
      <w:pPr>
        <w:rPr>
          <w:lang w:val="es-ES_tradnl"/>
        </w:rPr>
      </w:pPr>
    </w:p>
    <w:sectPr w:rsidR="00152D75" w:rsidRPr="00152D75" w:rsidSect="00EF1D5D">
      <w:footerReference w:type="default" r:id="rId32"/>
      <w:headerReference w:type="first" r:id="rId33"/>
      <w:pgSz w:w="11907" w:h="16839" w:code="9"/>
      <w:pgMar w:top="1276" w:right="1440" w:bottom="1440" w:left="1440" w:header="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F8751" w14:textId="77777777" w:rsidR="00F81475" w:rsidRDefault="00F81475" w:rsidP="004654F4">
      <w:pPr>
        <w:spacing w:after="0" w:line="240" w:lineRule="auto"/>
      </w:pPr>
      <w:r>
        <w:separator/>
      </w:r>
    </w:p>
  </w:endnote>
  <w:endnote w:type="continuationSeparator" w:id="0">
    <w:p w14:paraId="480488F4" w14:textId="77777777" w:rsidR="00F81475" w:rsidRDefault="00F81475" w:rsidP="0046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egrita">
    <w:altName w:val="Arial"/>
    <w:panose1 w:val="020B07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unito">
    <w:altName w:val="Calibri"/>
    <w:charset w:val="00"/>
    <w:family w:val="auto"/>
    <w:pitch w:val="variable"/>
    <w:sig w:usb0="A00002FF" w:usb1="5000204B"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31D1C" w14:paraId="47D747FE" w14:textId="77777777" w:rsidTr="6F5448FD">
      <w:trPr>
        <w:trHeight w:val="300"/>
      </w:trPr>
      <w:tc>
        <w:tcPr>
          <w:tcW w:w="3005" w:type="dxa"/>
        </w:tcPr>
        <w:p w14:paraId="2F444148" w14:textId="1F44EBF0" w:rsidR="6F5448FD" w:rsidRDefault="6F5448FD" w:rsidP="6F5448FD">
          <w:pPr>
            <w:pStyle w:val="Header"/>
            <w:ind w:left="-115"/>
            <w:jc w:val="left"/>
          </w:pPr>
        </w:p>
      </w:tc>
      <w:tc>
        <w:tcPr>
          <w:tcW w:w="3005" w:type="dxa"/>
        </w:tcPr>
        <w:p w14:paraId="2838F7E1" w14:textId="390860AD" w:rsidR="6F5448FD" w:rsidRDefault="6F5448FD" w:rsidP="6F5448FD">
          <w:pPr>
            <w:pStyle w:val="Header"/>
            <w:jc w:val="center"/>
          </w:pPr>
        </w:p>
      </w:tc>
      <w:tc>
        <w:tcPr>
          <w:tcW w:w="3005" w:type="dxa"/>
        </w:tcPr>
        <w:p w14:paraId="6019581D" w14:textId="54B101C7" w:rsidR="6F5448FD" w:rsidRDefault="6F5448FD" w:rsidP="6F5448FD">
          <w:pPr>
            <w:pStyle w:val="Header"/>
            <w:ind w:right="-115"/>
            <w:jc w:val="right"/>
          </w:pPr>
        </w:p>
      </w:tc>
    </w:tr>
  </w:tbl>
  <w:p w14:paraId="4625E19F" w14:textId="1190EF16" w:rsidR="6F5448FD" w:rsidRDefault="6F5448FD" w:rsidP="6F5448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97F1" w14:textId="2BBE1EFB" w:rsidR="00CF0EB7" w:rsidRDefault="00CF330D">
    <w:pPr>
      <w:pStyle w:val="Footer"/>
    </w:pPr>
    <w:r w:rsidRPr="00CF330D">
      <w:rPr>
        <w:b/>
        <w:bCs/>
        <w:noProof/>
        <w:sz w:val="20"/>
        <w:szCs w:val="16"/>
      </w:rPr>
      <mc:AlternateContent>
        <mc:Choice Requires="wpg">
          <w:drawing>
            <wp:anchor distT="0" distB="0" distL="114300" distR="114300" simplePos="0" relativeHeight="251658245" behindDoc="0" locked="0" layoutInCell="1" allowOverlap="1" wp14:anchorId="06A4078C" wp14:editId="61BC4978">
              <wp:simplePos x="0" y="0"/>
              <wp:positionH relativeFrom="column">
                <wp:posOffset>481350</wp:posOffset>
              </wp:positionH>
              <wp:positionV relativeFrom="paragraph">
                <wp:posOffset>58954</wp:posOffset>
              </wp:positionV>
              <wp:extent cx="4712970" cy="245110"/>
              <wp:effectExtent l="0" t="0" r="0" b="2540"/>
              <wp:wrapNone/>
              <wp:docPr id="3" name="Grupo 8"/>
              <wp:cNvGraphicFramePr/>
              <a:graphic xmlns:a="http://schemas.openxmlformats.org/drawingml/2006/main">
                <a:graphicData uri="http://schemas.microsoft.com/office/word/2010/wordprocessingGroup">
                  <wpg:wgp>
                    <wpg:cNvGrpSpPr/>
                    <wpg:grpSpPr>
                      <a:xfrm>
                        <a:off x="0" y="0"/>
                        <a:ext cx="4712970" cy="245110"/>
                        <a:chOff x="0" y="0"/>
                        <a:chExt cx="11722896" cy="610739"/>
                      </a:xfrm>
                    </wpg:grpSpPr>
                    <pic:pic xmlns:pic="http://schemas.openxmlformats.org/drawingml/2006/picture">
                      <pic:nvPicPr>
                        <pic:cNvPr id="4" name="Gráfico 12"/>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85023" cy="610739"/>
                        </a:xfrm>
                        <a:prstGeom prst="rect">
                          <a:avLst/>
                        </a:prstGeom>
                      </pic:spPr>
                    </pic:pic>
                    <pic:pic xmlns:pic="http://schemas.openxmlformats.org/drawingml/2006/picture">
                      <pic:nvPicPr>
                        <pic:cNvPr id="5" name="Imagen 5" descr="Texto&#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2237425" y="59351"/>
                          <a:ext cx="1401799" cy="506865"/>
                        </a:xfrm>
                        <a:prstGeom prst="rect">
                          <a:avLst/>
                        </a:prstGeom>
                      </pic:spPr>
                    </pic:pic>
                    <pic:pic xmlns:pic="http://schemas.openxmlformats.org/drawingml/2006/picture">
                      <pic:nvPicPr>
                        <pic:cNvPr id="6" name="Gráfico 23"/>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3791626" y="123914"/>
                          <a:ext cx="1820899" cy="414372"/>
                        </a:xfrm>
                        <a:prstGeom prst="rect">
                          <a:avLst/>
                        </a:prstGeom>
                      </pic:spPr>
                    </pic:pic>
                    <pic:pic xmlns:pic="http://schemas.openxmlformats.org/drawingml/2006/picture">
                      <pic:nvPicPr>
                        <pic:cNvPr id="7" name="Gráfico 24"/>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5811819" y="112205"/>
                          <a:ext cx="1985963" cy="401155"/>
                        </a:xfrm>
                        <a:prstGeom prst="rect">
                          <a:avLst/>
                        </a:prstGeom>
                      </pic:spPr>
                    </pic:pic>
                    <pic:pic xmlns:pic="http://schemas.openxmlformats.org/drawingml/2006/picture">
                      <pic:nvPicPr>
                        <pic:cNvPr id="8" name="Imagen 8" descr="Imagen que contiene Escala de tiempo&#10;&#10;El contenido generado por IA puede ser incorrecto."/>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8038792" y="74112"/>
                          <a:ext cx="2022543" cy="485447"/>
                        </a:xfrm>
                        <a:prstGeom prst="rect">
                          <a:avLst/>
                        </a:prstGeom>
                      </pic:spPr>
                    </pic:pic>
                    <pic:pic xmlns:pic="http://schemas.openxmlformats.org/drawingml/2006/picture">
                      <pic:nvPicPr>
                        <pic:cNvPr id="10" name="Imagen 10" descr="Un letrero azul con letras blancas&#10;&#10;El contenido generado por IA puede ser incorrecto."/>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0138326" y="74966"/>
                          <a:ext cx="1584570" cy="482458"/>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14="http://schemas.microsoft.com/office/drawing/2010/main" xmlns:a16="http://schemas.microsoft.com/office/drawing/2014/main">
          <w:pict w14:anchorId="6E8A525A">
            <v:group id="Grupo 8" style="position:absolute;margin-left:37.9pt;margin-top:4.65pt;width:371.1pt;height:19.3pt;z-index:251658245;mso-width-relative:margin;mso-height-relative:margin" coordsize="117228,6107" o:spid="_x0000_s1026" w14:anchorId="5BDEF52C" o:gfxdata="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QuAAAAAFJnaHRsb25nAAARa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E4QklNBAwAAAAACvIA&#10;AAABAAAAngAAACYAAAHcAABGqAAACtYAGAAB/9j/7QAMQWRvYmVfQ00AAf/uAA5BZG9iZQBkgAAA&#10;AAH/2wCEAAwICAgJCAwJCQwRCwoLERUPDAwPFRgTExUTExgRDAwMDAwMEQwMDAwMDAwMDAwMDAwM&#10;DAwMDAwMDAwMDAwMDAwBDQsLDQ4NEA4OEBQODg4UFA4ODg4UEQwMDAwMEREMDAwMDAwRDAwMDAwM&#10;DAwMDAwMDAwMDAwMDAwMDAwMDAwMDP/AABEIACYAng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2gAIAQIAAQUA&#10;/wCi+q1V9h/1yUPXJQ9clD1yUPXJQ9clD1yUPXJQ9clD1yU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kj1yS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lD1yU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cZXGVxlcZXGVxlcZX&#10;GVxlcZXGVxlcZXGVxlcZXGVxlcZXGVxlcZXGVxlcZXGVxlcZXGVxlcZXGVxlcZXGVxlcZXGVxlcZ&#10;YGWB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GZJ4zJPGZJ4zJPGZJ4&#10;zJPGZJ4zJPGZJ4zJPGZJ4zJPGZJ4zJPGZJ4zJPGZJ4zJPGZJ4zJPGZJ4zJPGZJ4zJPGZJ4zJPGZJ&#10;4zJPGZJ4zJPGZJ4zJPGZJ4zJPGZJ4zJPGZJ4zJPGZJ4zJPGZJ4zJPGZJ4zJPGZJ4zJPGZJ4zJPGZ&#10;J4zJPGZJ4zJPGZJ4zJPGZJ4zJPGZJ4zJPGZJ4zJPGZJ4zJPGZJ4zJPGZJ4zJPGZJ4zJPG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DJgyYMmDJgyYMmDJgyYMmDJgyYMmDJgyYMmDJgyYMmDJ&#10;gyYMmDJgyYMmDJgyYMmDJgyYMmDJgyYMmDJgyYMmDJgyYMmDJgTa3CWVwuz+I8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DJgyYMmDJgyYMmDJgyYMmDJgyYMmDJgyYMmDJgyYMmDJ&#10;gyYMmDJgyYMmDJgyYMmDJgyYMmDJgyYM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Z/wBGP//aAAgBAgIGPwD/AILyACmgM2JpoYglhC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xdp4f&#10;mLtPD8xdp4fmLtPD8xdp4fmLtPD8xdp4fmLtPD8xdp4fmLtPD8xdp4fmLtPD8xdp4fmLtPD8xdp4&#10;fmLtPD8xdp4fmLtPD8xdp4fmLtPD8xdp4fmLtPD8xdp4fmLtPD8xdp4fmLtPD8xdp4fmLtPD8xdp&#10;4fmLtPD8xdp4fmLtPD8xdp4fmLtPD8xdp4fmLtPD8xdp4fmLtPD8xdp4fmLtPD8xdp4fmLtPD8xd&#10;p4fmLtPD8xdp4fmLtPD8xdp4fmLtPD8xdp4fmLtPD8xdp4fmLtPD8xdp4fmLtPD8x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xdp4f&#10;mLtPD8xdp4fmLtPD8xdp4fmLtPD8xdp4fmLtPD8xdp4fmLtPD8xdp4fmLtPD8xdp4fmLtPD8xdp4&#10;fmLtPD8xdp4fmLtPD8xdp4fmLtPD8xdp4fmLtPD8xdp4fmLtPD8xdp4fmLtPD8xdp4fmLtPD8xdp&#10;4fmLtPD8xdp4fmLtPD8xdp4fmLtPD8xdp4fmLtPD8xdp4fmLtPD8xdp4fmLtPD8xdp4fmLtPD8xd&#10;p4fmLtPD8xdp4fmLtPD8xdp4fmLtPD8xdp4fmLtPD8xdp4fmLtPD8xdp4fmLtPD8x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xdp4f&#10;mLtPD8xdp4fmLtPD8xdp4fmLtPD8xdp4fmLtPD8xdp4fmLtPD8xdp4fmLtPD8xdp4fmLtPD8xdp4&#10;fmLtPD8xdp4fmLtPD8xdp4fmLtPD8xdp4fmLtPD8xdp4fmLtPD8xdp4fmLtPD8xdp4fmLtPD8xdp&#10;4fmLtPD8xdp4fmLtPD8xdp4fmLtPD8xdp4fmLtPD8xdp4fmLtPD8xdp4fmLtPD8xdp4fmLtPD8xd&#10;p4fmLtPD8xdp4fmLtPD8xdp4fmLtPD8xdp4fmLtPD8xdp4fmLtPD8xdp4fmLtPD8x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wJk6Xcr/hbnOKv+FiBJk4K+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áfico 12" style="position:absolute;width:20850;height:610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">
                <v:imagedata o:title="" r:id="rId10"/>
              </v:shape>
              <v:shape id="Imagen 5" style="position:absolute;left:22374;top:593;width:14018;height:5069;visibility:visible;mso-wrap-style:square" alt="Texto&#10;&#10;El contenido generado por IA puede ser incorrecto."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">
                <v:imagedata o:title="Texto&#10;&#10;El contenido generado por IA puede ser incorrecto" r:id="rId11"/>
              </v:shape>
              <v:shape id="Gráfico 23" style="position:absolute;left:37916;top:1239;width:18209;height:414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">
                <v:imagedata o:title="" r:id="rId12"/>
              </v:shape>
              <v:shape id="Gráfico 24" style="position:absolute;left:58118;top:1122;width:19859;height:4011;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">
                <v:imagedata o:title="" r:id="rId13"/>
              </v:shape>
              <v:shape id="Imagen 8" style="position:absolute;left:80387;top:741;width:20226;height:4854;visibility:visible;mso-wrap-style:square" alt="Imagen que contiene Escala de tiempo&#10;&#10;El contenido generado por IA puede ser incorrecto."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">
                <v:imagedata o:title="Imagen que contiene Escala de tiempo&#10;&#10;El contenido generado por IA puede ser incorrecto" r:id="rId14"/>
              </v:shape>
              <v:shape id="Imagen 10" style="position:absolute;left:101383;top:749;width:15845;height:4825;visibility:visible;mso-wrap-style:square" alt="Un letrero azul con letras blancas&#10;&#10;El contenido generado por IA puede ser incorrecto."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">
                <v:imagedata o:title="Un letrero azul con letras blancas&#10;&#10;El contenido generado por IA puede ser incorrecto" r:id="rId15"/>
              </v:shape>
            </v:group>
          </w:pict>
        </mc:Fallback>
      </mc:AlternateContent>
    </w:r>
    <w:r w:rsidR="00CF0EB7">
      <w:rPr>
        <w:noProof/>
      </w:rPr>
      <mc:AlternateContent>
        <mc:Choice Requires="wps">
          <w:drawing>
            <wp:anchor distT="0" distB="0" distL="114300" distR="114300" simplePos="0" relativeHeight="251658240" behindDoc="0" locked="0" layoutInCell="1" allowOverlap="1" wp14:anchorId="1AED5B6B" wp14:editId="5EF3C7CE">
              <wp:simplePos x="0" y="0"/>
              <wp:positionH relativeFrom="column">
                <wp:posOffset>-1129553</wp:posOffset>
              </wp:positionH>
              <wp:positionV relativeFrom="paragraph">
                <wp:posOffset>564429</wp:posOffset>
              </wp:positionV>
              <wp:extent cx="648038" cy="647873"/>
              <wp:effectExtent l="0" t="0" r="0" b="0"/>
              <wp:wrapNone/>
              <wp:docPr id="876908137" name="Oval 11">
                <a:extLst xmlns:a="http://schemas.openxmlformats.org/drawingml/2006/main">
                  <a:ext uri="{FF2B5EF4-FFF2-40B4-BE49-F238E27FC236}">
                    <a16:creationId xmlns:a16="http://schemas.microsoft.com/office/drawing/2014/main" id="{2DFBAB85-8A4E-CAC6-5A2E-4AC1738C7824}"/>
                  </a:ext>
                </a:extLst>
              </wp:docPr>
              <wp:cNvGraphicFramePr/>
              <a:graphic xmlns:a="http://schemas.openxmlformats.org/drawingml/2006/main">
                <a:graphicData uri="http://schemas.microsoft.com/office/word/2010/wordprocessingShape">
                  <wps:wsp>
                    <wps:cNvSpPr/>
                    <wps:spPr>
                      <a:xfrm>
                        <a:off x="0" y="0"/>
                        <a:ext cx="648038" cy="647873"/>
                      </a:xfrm>
                      <a:prstGeom prst="ellipse">
                        <a:avLst/>
                      </a:prstGeom>
                      <a:solidFill>
                        <a:schemeClr val="bg1"/>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http://schemas.openxmlformats.org/drawingml/2006/main" xmlns:pic="http://schemas.openxmlformats.org/drawingml/2006/picture" xmlns:asvg="http://schemas.microsoft.com/office/drawing/2016/SVG/main" xmlns:a14="http://schemas.microsoft.com/office/drawing/2010/main" xmlns:a16="http://schemas.microsoft.com/office/drawing/2014/main">
          <w:pict w14:anchorId="0F7B7A4B">
            <v:oval id="Oval 11" style="position:absolute;margin-left:-88.95pt;margin-top:44.45pt;width:51.05pt;height:51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2pt" w14:anchorId="0CB047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E79A" w14:textId="62B6C8DD" w:rsidR="002C3C9B" w:rsidRPr="00AD5536" w:rsidRDefault="0022344F" w:rsidP="009227DA">
    <w:pPr>
      <w:pStyle w:val="Footer"/>
      <w:tabs>
        <w:tab w:val="clear" w:pos="4680"/>
        <w:tab w:val="clear" w:pos="9360"/>
        <w:tab w:val="left" w:pos="5733"/>
      </w:tabs>
      <w:rPr>
        <w:b/>
        <w:bCs/>
        <w:sz w:val="20"/>
        <w:szCs w:val="16"/>
      </w:rPr>
    </w:pPr>
    <w:r w:rsidRPr="0041338D">
      <w:rPr>
        <w:b/>
        <w:bCs/>
        <w:noProof/>
        <w:sz w:val="20"/>
        <w:szCs w:val="16"/>
      </w:rPr>
      <mc:AlternateContent>
        <mc:Choice Requires="wpg">
          <w:drawing>
            <wp:anchor distT="0" distB="0" distL="114300" distR="114300" simplePos="0" relativeHeight="251658244" behindDoc="0" locked="0" layoutInCell="1" allowOverlap="1" wp14:anchorId="25E5B43A" wp14:editId="28ECFA72">
              <wp:simplePos x="0" y="0"/>
              <wp:positionH relativeFrom="column">
                <wp:posOffset>436245</wp:posOffset>
              </wp:positionH>
              <wp:positionV relativeFrom="paragraph">
                <wp:posOffset>227965</wp:posOffset>
              </wp:positionV>
              <wp:extent cx="4713506" cy="245287"/>
              <wp:effectExtent l="0" t="0" r="0" b="2540"/>
              <wp:wrapNone/>
              <wp:docPr id="9" name="Grupo 8">
                <a:extLst xmlns:a="http://schemas.openxmlformats.org/drawingml/2006/main">
                  <a:ext uri="{FF2B5EF4-FFF2-40B4-BE49-F238E27FC236}">
                    <a16:creationId xmlns:a16="http://schemas.microsoft.com/office/drawing/2014/main" id="{9798C545-7201-6B18-ACD1-A1CDA9BAE447}"/>
                  </a:ext>
                </a:extLst>
              </wp:docPr>
              <wp:cNvGraphicFramePr/>
              <a:graphic xmlns:a="http://schemas.openxmlformats.org/drawingml/2006/main">
                <a:graphicData uri="http://schemas.microsoft.com/office/word/2010/wordprocessingGroup">
                  <wpg:wgp>
                    <wpg:cNvGrpSpPr/>
                    <wpg:grpSpPr>
                      <a:xfrm>
                        <a:off x="0" y="0"/>
                        <a:ext cx="4713506" cy="245287"/>
                        <a:chOff x="0" y="0"/>
                        <a:chExt cx="11722896" cy="610739"/>
                      </a:xfrm>
                    </wpg:grpSpPr>
                    <pic:pic xmlns:pic="http://schemas.openxmlformats.org/drawingml/2006/picture">
                      <pic:nvPicPr>
                        <pic:cNvPr id="710563731" name="Gráfico 12">
                          <a:extLst>
                            <a:ext uri="{FF2B5EF4-FFF2-40B4-BE49-F238E27FC236}">
                              <a16:creationId xmlns:a16="http://schemas.microsoft.com/office/drawing/2014/main" id="{5405DA5B-6E86-F29D-002C-3F8583F644CB}"/>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85023" cy="610739"/>
                        </a:xfrm>
                        <a:prstGeom prst="rect">
                          <a:avLst/>
                        </a:prstGeom>
                      </pic:spPr>
                    </pic:pic>
                    <pic:pic xmlns:pic="http://schemas.openxmlformats.org/drawingml/2006/picture">
                      <pic:nvPicPr>
                        <pic:cNvPr id="1584762303" name="Imagen 1584762303" descr="Texto&#10;&#10;El contenido generado por IA puede ser incorrecto.">
                          <a:extLst>
                            <a:ext uri="{FF2B5EF4-FFF2-40B4-BE49-F238E27FC236}">
                              <a16:creationId xmlns:a16="http://schemas.microsoft.com/office/drawing/2014/main" id="{3C287840-BFD9-2B2F-3824-ED54439FFDB5}"/>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2237425" y="59351"/>
                          <a:ext cx="1401799" cy="506865"/>
                        </a:xfrm>
                        <a:prstGeom prst="rect">
                          <a:avLst/>
                        </a:prstGeom>
                      </pic:spPr>
                    </pic:pic>
                    <pic:pic xmlns:pic="http://schemas.openxmlformats.org/drawingml/2006/picture">
                      <pic:nvPicPr>
                        <pic:cNvPr id="463836231" name="Gráfico 23">
                          <a:extLst>
                            <a:ext uri="{FF2B5EF4-FFF2-40B4-BE49-F238E27FC236}">
                              <a16:creationId xmlns:a16="http://schemas.microsoft.com/office/drawing/2014/main" id="{39409F9A-53C3-4ACF-A5FF-26E938FAAA92}"/>
                            </a:ext>
                          </a:extLst>
                        </pic:cNvPr>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3791626" y="123914"/>
                          <a:ext cx="1820899" cy="414372"/>
                        </a:xfrm>
                        <a:prstGeom prst="rect">
                          <a:avLst/>
                        </a:prstGeom>
                      </pic:spPr>
                    </pic:pic>
                    <pic:pic xmlns:pic="http://schemas.openxmlformats.org/drawingml/2006/picture">
                      <pic:nvPicPr>
                        <pic:cNvPr id="797340199" name="Gráfico 24">
                          <a:extLst>
                            <a:ext uri="{FF2B5EF4-FFF2-40B4-BE49-F238E27FC236}">
                              <a16:creationId xmlns:a16="http://schemas.microsoft.com/office/drawing/2014/main" id="{39DA22CF-3FAD-7500-5940-748D41D13AD6}"/>
                            </a:ext>
                          </a:extLst>
                        </pic:cNvPr>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5811819" y="112205"/>
                          <a:ext cx="1985963" cy="401155"/>
                        </a:xfrm>
                        <a:prstGeom prst="rect">
                          <a:avLst/>
                        </a:prstGeom>
                      </pic:spPr>
                    </pic:pic>
                    <pic:pic xmlns:pic="http://schemas.openxmlformats.org/drawingml/2006/picture">
                      <pic:nvPicPr>
                        <pic:cNvPr id="923220654" name="Imagen 923220654" descr="Imagen que contiene Escala de tiempo&#10;&#10;El contenido generado por IA puede ser incorrecto.">
                          <a:extLst>
                            <a:ext uri="{FF2B5EF4-FFF2-40B4-BE49-F238E27FC236}">
                              <a16:creationId xmlns:a16="http://schemas.microsoft.com/office/drawing/2014/main" id="{93C30184-EC9F-A821-AA88-DC0FAC3A8E7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8038792" y="74112"/>
                          <a:ext cx="2022543" cy="485447"/>
                        </a:xfrm>
                        <a:prstGeom prst="rect">
                          <a:avLst/>
                        </a:prstGeom>
                      </pic:spPr>
                    </pic:pic>
                    <pic:pic xmlns:pic="http://schemas.openxmlformats.org/drawingml/2006/picture">
                      <pic:nvPicPr>
                        <pic:cNvPr id="1409977369" name="Imagen 1409977369" descr="Un letrero azul con letras blancas&#10;&#10;El contenido generado por IA puede ser incorrecto.">
                          <a:extLst>
                            <a:ext uri="{FF2B5EF4-FFF2-40B4-BE49-F238E27FC236}">
                              <a16:creationId xmlns:a16="http://schemas.microsoft.com/office/drawing/2014/main" id="{1748C0DE-4E62-FF3E-20A5-E93C669E6F01}"/>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0138326" y="74966"/>
                          <a:ext cx="1584570" cy="482458"/>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14="http://schemas.microsoft.com/office/drawing/2010/main">
          <w:pict w14:anchorId="0C92FA71">
            <v:group id="Grupo 8" style="position:absolute;margin-left:34.35pt;margin-top:17.95pt;width:371.15pt;height:19.3pt;z-index:251658244;mso-width-relative:margin;mso-height-relative:margin" coordsize="117228,6107" o:spid="_x0000_s1026" w14:anchorId="661961C6" o:gfxdata="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gs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JYAAAAAQACAlgAAAABAAI4QklNBCYAAAAAAA4A&#10;AAAAAAAAAAAAP4AAADhCSU0EDQAAAAAABAAAAB4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aAAgBAgABBQD/AKL6rVX2H/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lD1yUPXJQ9clD1yUPXJQ9clD1yUPXJQ9cl&#10;D1yUPXJQ9clD1yUPXJQ9clD1ySPXJI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lD1yU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gZYGVxlcZXGVxlcZX&#10;GVxlcZXGVxlcZXGVxlcZXGVxlcZXGVxlcZXGVxlcZXGVxlcZXGVxlcZXGVxlcZXGVxlcZXGVxlcZ&#10;XGVx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GZJ4zJPGZJ4zJPGZJ4&#10;zJPGZJ4zJPGZJ4zJPGZJ4zJPGZJ4zJPGZJ4zJPGZJ4zJPGZJ4zJPGZJ4zJPGZJ4zJPGZJ4zJPGZJ&#10;4zJPGZJ4zJPGZJ4zJPGZJ4zJPGZJ4zJPGZJ4zJPGZJ4zJPGZJ4zJPGZJ4zJPGZJ4zJPGZJ4zJPGZ&#10;J4zJPGZJ4zJPGZJ4zJPGZJ4zJPGZJ4zJPGZJ4zJPGZJ4zJPGZJ4zJPGZJ4zJPGZJ4zJPG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BNrcJZXC7P4j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DJgyYMmDJgyYMmDJgyYMmDJgyYMmDJgyYMmDJgyYMmDJ&#10;gyYMmDJgyYMmDJgyYMmDJgyYMmDJgyYM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n/AEY//9oACAECAgY/AP8AgvIAKaAzYmmhiCWEK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F2nh+Yu08PzF2nh+Yu08Pz&#10;F2nh+Yu08PzF2nh+Yu08PzF2nh+Yu08PzF2nh+Yu08PzF2nh+Yu08PzF2nh+Yu08PzF2nh+Yu08P&#10;zF2nh+Yu08PzF2nh+Yu08PzF2nh+Yu08PzF2nh+Yu08PzF2nh+Yu08PzF2nh+Yu08PzF2nh+Yu08&#10;PzF2nh+Yu08PzF2nh+Yu08PzF2nh+Yu08PzF2nh+Yu08PzF2nh+Yu08PzF2nh+Yu08PzF2nh+Yu0&#10;8PzF2nh+Yu08PzF2nh+Yu08PzF2nh+Yu08PzF2nh+Yu08PzF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F2nh+Yu08PzF2nh+Yu08Pz&#10;F2nh+Yu08PzF2nh+Yu08PzF2nh+Yu08PzF2nh+Yu08PzF2nh+Yu08PzF2nh+Yu08PzF2nh+Yu08P&#10;zF2nh+Yu08PzF2nh+Yu08PzF2nh+Yu08PzF2nh+Yu08PzF2nh+Yu08PzF2nh+Yu08PzF2nh+Yu08&#10;PzF2nh+Yu08PzF2nh+Yu08PzF2nh+Yu08PzF2nh+Yu08PzF2nh+Yu08PzF2nh+Yu08PzF2nh+Yu0&#10;8PzF2nh+Yu08PzF2nh+Yu08PzF2nh+Yu08PzF2nh+Yu08PzF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F2nh+Yu08PzF2nh+Yu08Pz&#10;F2nh+Yu08PzF2nh+Yu08PzF2nh+Yu08PzF2nh+Yu08PzF2nh+Yu08PzF2nh+Yu08PzF2nh+Yu08P&#10;zF2nh+Yu08PzF2nh+Yu08PzF2nh+Yu08PzF2nh+Yu08PzF2nh+Yu08PzF2nh+Yu08PzF2nh+Yu08&#10;PzF2nh+Yu08PzF2nh+Yu08PzF2nh+Yu08PzF2nh+Yu08PzF2nh+Yu08PzF2nh+Yu08PzF2nh+Yu0&#10;8PzF2nh+Yu08PzF2nh+Yu08PzF2nh+Yu08PzF2nh+Yu08PzF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AmTpdyv+Fuc4q/4WIEmTg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áfico 12" style="position:absolute;width:20850;height:610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">
                <v:imagedata o:title="" r:id="rId10"/>
              </v:shape>
              <v:shape id="Imagen 1584762303" style="position:absolute;left:22374;top:593;width:14018;height:5069;visibility:visible;mso-wrap-style:square" alt="Texto&#10;&#10;El contenido generado por IA puede ser incorrecto."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">
                <v:imagedata o:title="Texto&#10;&#10;El contenido generado por IA puede ser incorrecto" r:id="rId11"/>
              </v:shape>
              <v:shape id="Gráfico 23" style="position:absolute;left:37916;top:1239;width:18209;height:414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">
                <v:imagedata o:title="" r:id="rId12"/>
              </v:shape>
              <v:shape id="Gráfico 24" style="position:absolute;left:58118;top:1122;width:19859;height:4011;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">
                <v:imagedata o:title="" r:id="rId13"/>
              </v:shape>
              <v:shape id="Imagen 923220654" style="position:absolute;left:80387;top:741;width:20226;height:4854;visibility:visible;mso-wrap-style:square" alt="Imagen que contiene Escala de tiempo&#10;&#10;El contenido generado por IA puede ser incorrecto."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">
                <v:imagedata o:title="Imagen que contiene Escala de tiempo&#10;&#10;El contenido generado por IA puede ser incorrecto" r:id="rId14"/>
              </v:shape>
              <v:shape id="Imagen 1409977369" style="position:absolute;left:101383;top:749;width:15845;height:4825;visibility:visible;mso-wrap-style:square" alt="Un letrero azul con letras blancas&#10;&#10;El contenido generado por IA puede ser incorrecto."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">
                <v:imagedata o:title="Un letrero azul con letras blancas&#10;&#10;El contenido generado por IA puede ser incorrecto" r:id="rId15"/>
              </v:shape>
            </v:group>
          </w:pict>
        </mc:Fallback>
      </mc:AlternateContent>
    </w:r>
    <w:r w:rsidR="00E375C5" w:rsidRPr="00AD5536">
      <w:rPr>
        <w:b/>
        <w:bCs/>
        <w:noProof/>
        <w:sz w:val="20"/>
        <w:szCs w:val="16"/>
      </w:rPr>
      <mc:AlternateContent>
        <mc:Choice Requires="wpg">
          <w:drawing>
            <wp:anchor distT="0" distB="0" distL="114300" distR="114300" simplePos="0" relativeHeight="251658243" behindDoc="0" locked="0" layoutInCell="1" allowOverlap="1" wp14:anchorId="4350358F" wp14:editId="1944AE97">
              <wp:simplePos x="0" y="0"/>
              <wp:positionH relativeFrom="leftMargin">
                <wp:posOffset>7119257</wp:posOffset>
              </wp:positionH>
              <wp:positionV relativeFrom="bottomMargin">
                <wp:posOffset>312601</wp:posOffset>
              </wp:positionV>
              <wp:extent cx="325120" cy="499110"/>
              <wp:effectExtent l="0" t="0" r="0" b="0"/>
              <wp:wrapNone/>
              <wp:docPr id="190863079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120" cy="499110"/>
                        <a:chOff x="831" y="14292"/>
                        <a:chExt cx="512" cy="786"/>
                      </a:xfrm>
                    </wpg:grpSpPr>
                    <wps:wsp>
                      <wps:cNvPr id="1063073903" name="Rectangle 53"/>
                      <wps:cNvSpPr>
                        <a:spLocks noChangeArrowheads="1"/>
                      </wps:cNvSpPr>
                      <wps:spPr bwMode="auto">
                        <a:xfrm>
                          <a:off x="831" y="14552"/>
                          <a:ext cx="512" cy="526"/>
                        </a:xfrm>
                        <a:prstGeom prst="rect">
                          <a:avLst/>
                        </a:prstGeom>
                        <a:solidFill>
                          <a:srgbClr val="FFCB1B"/>
                        </a:solidFill>
                        <a:ln w="9525">
                          <a:noFill/>
                          <a:miter lim="800000"/>
                          <a:headEnd/>
                          <a:tailEnd/>
                        </a:ln>
                      </wps:spPr>
                      <wps:bodyPr rot="0" vert="horz" wrap="square" lIns="91440" tIns="45720" rIns="91440" bIns="45720" anchor="t" anchorCtr="0" upright="1">
                        <a:noAutofit/>
                      </wps:bodyPr>
                    </wps:wsp>
                    <wps:wsp>
                      <wps:cNvPr id="1389158182" name="Text Box 55"/>
                      <wps:cNvSpPr txBox="1">
                        <a:spLocks noChangeArrowheads="1"/>
                      </wps:cNvSpPr>
                      <wps:spPr bwMode="auto">
                        <a:xfrm>
                          <a:off x="831" y="14292"/>
                          <a:ext cx="512"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39287" w14:textId="77777777" w:rsidR="00AA0978" w:rsidRPr="009227DA" w:rsidRDefault="00AA0978" w:rsidP="00E375C5">
                            <w:pPr>
                              <w:pStyle w:val="Footer"/>
                              <w:jc w:val="center"/>
                              <w:rPr>
                                <w:b/>
                                <w:bCs/>
                                <w:i/>
                                <w:iCs/>
                                <w:color w:val="001E54"/>
                                <w:sz w:val="22"/>
                                <w:szCs w:val="22"/>
                              </w:rPr>
                            </w:pPr>
                            <w:r w:rsidRPr="009227DA">
                              <w:rPr>
                                <w:color w:val="001E54"/>
                                <w:sz w:val="22"/>
                                <w:szCs w:val="22"/>
                              </w:rPr>
                              <w:fldChar w:fldCharType="begin"/>
                            </w:r>
                            <w:r w:rsidRPr="009227DA">
                              <w:rPr>
                                <w:color w:val="001E54"/>
                                <w:sz w:val="22"/>
                                <w:szCs w:val="22"/>
                              </w:rPr>
                              <w:instrText>PAGE    \* MERGEFORMAT</w:instrText>
                            </w:r>
                            <w:r w:rsidRPr="009227DA">
                              <w:rPr>
                                <w:color w:val="001E54"/>
                                <w:sz w:val="22"/>
                                <w:szCs w:val="22"/>
                              </w:rPr>
                              <w:fldChar w:fldCharType="separate"/>
                            </w:r>
                            <w:r w:rsidRPr="009227DA">
                              <w:rPr>
                                <w:b/>
                                <w:bCs/>
                                <w:i/>
                                <w:iCs/>
                                <w:color w:val="001E54"/>
                                <w:sz w:val="22"/>
                                <w:szCs w:val="22"/>
                              </w:rPr>
                              <w:t>2</w:t>
                            </w:r>
                            <w:r w:rsidRPr="009227DA">
                              <w:rPr>
                                <w:b/>
                                <w:bCs/>
                                <w:i/>
                                <w:iCs/>
                                <w:color w:val="001E54"/>
                                <w:sz w:val="22"/>
                                <w:szCs w:val="22"/>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50358F" id="Group 24" o:spid="_x0000_s1027" style="position:absolute;left:0;text-align:left;margin-left:560.55pt;margin-top:24.6pt;width:25.6pt;height:39.3pt;z-index:251658243;mso-position-horizontal-relative:left-margin-area;mso-position-vertical-relative:bottom-margin-area" coordorigin="831,14292" coordsize="512,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">
              <v:rect id="Rectangle 53" o:spid="_x0000_s1028"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" fillcolor="#ffcb1b" stroked="f"/>
              <v:shapetype id="_x0000_t202" coordsize="21600,21600" o:spt="202" path="m,l,21600r21600,l21600,xe">
                <v:stroke joinstyle="miter"/>
                <v:path gradientshapeok="t" o:connecttype="rect"/>
              </v:shapetype>
              <v:shape id="Text Box 55" o:spid="_x0000_s1029" type="#_x0000_t202" style="position:absolute;left:831;top:14292;width:512;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" filled="f" stroked="f">
                <v:textbox inset="4.32pt,0,4.32pt,0">
                  <w:txbxContent>
                    <w:p w14:paraId="77239287" w14:textId="77777777" w:rsidR="00AA0978" w:rsidRPr="009227DA" w:rsidRDefault="00AA0978" w:rsidP="00E375C5">
                      <w:pPr>
                        <w:pStyle w:val="Footer"/>
                        <w:jc w:val="center"/>
                        <w:rPr>
                          <w:b/>
                          <w:bCs/>
                          <w:i/>
                          <w:iCs/>
                          <w:color w:val="001E54"/>
                          <w:sz w:val="22"/>
                          <w:szCs w:val="22"/>
                        </w:rPr>
                      </w:pPr>
                      <w:r w:rsidRPr="009227DA">
                        <w:rPr>
                          <w:color w:val="001E54"/>
                          <w:sz w:val="22"/>
                          <w:szCs w:val="22"/>
                        </w:rPr>
                        <w:fldChar w:fldCharType="begin"/>
                      </w:r>
                      <w:r w:rsidRPr="009227DA">
                        <w:rPr>
                          <w:color w:val="001E54"/>
                          <w:sz w:val="22"/>
                          <w:szCs w:val="22"/>
                        </w:rPr>
                        <w:instrText>PAGE    \* MERGEFORMAT</w:instrText>
                      </w:r>
                      <w:r w:rsidRPr="009227DA">
                        <w:rPr>
                          <w:color w:val="001E54"/>
                          <w:sz w:val="22"/>
                          <w:szCs w:val="22"/>
                        </w:rPr>
                        <w:fldChar w:fldCharType="separate"/>
                      </w:r>
                      <w:r w:rsidRPr="009227DA">
                        <w:rPr>
                          <w:b/>
                          <w:bCs/>
                          <w:i/>
                          <w:iCs/>
                          <w:color w:val="001E54"/>
                          <w:sz w:val="22"/>
                          <w:szCs w:val="22"/>
                        </w:rPr>
                        <w:t>2</w:t>
                      </w:r>
                      <w:r w:rsidRPr="009227DA">
                        <w:rPr>
                          <w:b/>
                          <w:bCs/>
                          <w:i/>
                          <w:iCs/>
                          <w:color w:val="001E54"/>
                          <w:sz w:val="22"/>
                          <w:szCs w:val="22"/>
                        </w:rPr>
                        <w:fldChar w:fldCharType="end"/>
                      </w:r>
                    </w:p>
                  </w:txbxContent>
                </v:textbox>
              </v:shape>
              <w10:wrap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D1953" w14:textId="77777777" w:rsidR="00F81475" w:rsidRDefault="00F81475" w:rsidP="004654F4">
      <w:pPr>
        <w:spacing w:after="0" w:line="240" w:lineRule="auto"/>
      </w:pPr>
      <w:r>
        <w:separator/>
      </w:r>
    </w:p>
  </w:footnote>
  <w:footnote w:type="continuationSeparator" w:id="0">
    <w:p w14:paraId="3E184614" w14:textId="77777777" w:rsidR="00F81475" w:rsidRDefault="00F81475" w:rsidP="0046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385" w14:textId="592C2BCE" w:rsidR="009A4069" w:rsidRPr="009A4069" w:rsidRDefault="00AC5839">
    <w:pPr>
      <w:pStyle w:val="Header"/>
    </w:pPr>
    <w:r w:rsidRPr="009A4069">
      <w:rPr>
        <w:noProof/>
      </w:rPr>
      <mc:AlternateContent>
        <mc:Choice Requires="wps">
          <w:drawing>
            <wp:anchor distT="0" distB="0" distL="114300" distR="114300" simplePos="0" relativeHeight="251658242" behindDoc="0" locked="0" layoutInCell="1" allowOverlap="1" wp14:anchorId="0935A68F" wp14:editId="251E75B2">
              <wp:simplePos x="0" y="0"/>
              <wp:positionH relativeFrom="column">
                <wp:posOffset>1132114</wp:posOffset>
              </wp:positionH>
              <wp:positionV relativeFrom="paragraph">
                <wp:posOffset>435429</wp:posOffset>
              </wp:positionV>
              <wp:extent cx="4669972" cy="0"/>
              <wp:effectExtent l="0" t="0" r="0" b="0"/>
              <wp:wrapNone/>
              <wp:docPr id="1696470276" name="Straight Connector 20"/>
              <wp:cNvGraphicFramePr/>
              <a:graphic xmlns:a="http://schemas.openxmlformats.org/drawingml/2006/main">
                <a:graphicData uri="http://schemas.microsoft.com/office/word/2010/wordprocessingShape">
                  <wps:wsp>
                    <wps:cNvCnPr/>
                    <wps:spPr>
                      <a:xfrm>
                        <a:off x="0" y="0"/>
                        <a:ext cx="4669972" cy="0"/>
                      </a:xfrm>
                      <a:prstGeom prst="line">
                        <a:avLst/>
                      </a:prstGeom>
                      <a:ln w="12700">
                        <a:solidFill>
                          <a:srgbClr val="FFCB1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3B138883">
            <v:line id="Straight Connector 20"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fcb1b" strokeweight="1pt" from="89.15pt,34.3pt" to="456.85pt,34.3pt" w14:anchorId="00CDF4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"/>
          </w:pict>
        </mc:Fallback>
      </mc:AlternateContent>
    </w:r>
    <w:r w:rsidR="00185056" w:rsidRPr="009A4069">
      <w:rPr>
        <w:noProof/>
      </w:rPr>
      <w:drawing>
        <wp:anchor distT="0" distB="0" distL="114300" distR="114300" simplePos="0" relativeHeight="251658241" behindDoc="0" locked="0" layoutInCell="1" allowOverlap="1" wp14:anchorId="4B6F4332" wp14:editId="1C95F8AB">
          <wp:simplePos x="0" y="0"/>
          <wp:positionH relativeFrom="column">
            <wp:posOffset>-385445</wp:posOffset>
          </wp:positionH>
          <wp:positionV relativeFrom="paragraph">
            <wp:posOffset>144145</wp:posOffset>
          </wp:positionV>
          <wp:extent cx="1593215" cy="484505"/>
          <wp:effectExtent l="0" t="0" r="6985" b="0"/>
          <wp:wrapSquare wrapText="bothSides"/>
          <wp:docPr id="351888656" name="Picture 19"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88656" name="Picture 19"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93215" cy="4845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23CC6" w14:paraId="64F7D940" w14:textId="77777777" w:rsidTr="6F5448FD">
      <w:trPr>
        <w:trHeight w:val="300"/>
      </w:trPr>
      <w:tc>
        <w:tcPr>
          <w:tcW w:w="3005" w:type="dxa"/>
        </w:tcPr>
        <w:p w14:paraId="71CC8C80" w14:textId="4446C7A3" w:rsidR="6F5448FD" w:rsidRDefault="6F5448FD" w:rsidP="6F5448FD">
          <w:pPr>
            <w:pStyle w:val="Header"/>
            <w:ind w:left="-115"/>
            <w:jc w:val="left"/>
          </w:pPr>
        </w:p>
      </w:tc>
      <w:tc>
        <w:tcPr>
          <w:tcW w:w="3005" w:type="dxa"/>
        </w:tcPr>
        <w:p w14:paraId="56EAEA25" w14:textId="248187E5" w:rsidR="6F5448FD" w:rsidRDefault="6F5448FD" w:rsidP="6F5448FD">
          <w:pPr>
            <w:pStyle w:val="Header"/>
            <w:jc w:val="center"/>
          </w:pPr>
        </w:p>
      </w:tc>
      <w:tc>
        <w:tcPr>
          <w:tcW w:w="3005" w:type="dxa"/>
        </w:tcPr>
        <w:p w14:paraId="45AEB464" w14:textId="68FDC4FB" w:rsidR="6F5448FD" w:rsidRDefault="6F5448FD" w:rsidP="6F5448FD">
          <w:pPr>
            <w:pStyle w:val="Header"/>
            <w:ind w:right="-115"/>
            <w:jc w:val="right"/>
          </w:pPr>
        </w:p>
      </w:tc>
    </w:tr>
  </w:tbl>
  <w:p w14:paraId="286D6D40" w14:textId="64BD3C27" w:rsidR="6F5448FD" w:rsidRDefault="6F5448FD" w:rsidP="6F5448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31D1C" w14:paraId="53281CF7" w14:textId="77777777" w:rsidTr="6F5448FD">
      <w:trPr>
        <w:trHeight w:val="300"/>
      </w:trPr>
      <w:tc>
        <w:tcPr>
          <w:tcW w:w="3005" w:type="dxa"/>
        </w:tcPr>
        <w:p w14:paraId="51545A9C" w14:textId="04B6610E" w:rsidR="6F5448FD" w:rsidRDefault="6F5448FD"/>
      </w:tc>
      <w:tc>
        <w:tcPr>
          <w:tcW w:w="3005" w:type="dxa"/>
        </w:tcPr>
        <w:p w14:paraId="76F4C4FB" w14:textId="4CFEBF6C" w:rsidR="6F5448FD" w:rsidRDefault="6F5448FD"/>
      </w:tc>
      <w:tc>
        <w:tcPr>
          <w:tcW w:w="3005" w:type="dxa"/>
        </w:tcPr>
        <w:p w14:paraId="554B76D2" w14:textId="75858EA0" w:rsidR="6F5448FD" w:rsidRDefault="6F5448FD"/>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BBA"/>
    <w:multiLevelType w:val="hybridMultilevel"/>
    <w:tmpl w:val="6388F326"/>
    <w:lvl w:ilvl="0" w:tplc="9F0056B2">
      <w:start w:val="1"/>
      <w:numFmt w:val="lowerLetter"/>
      <w:pStyle w:val="Listaalfabticaconttulo"/>
      <w:lvlText w:val="%1)"/>
      <w:lvlJc w:val="left"/>
      <w:pPr>
        <w:tabs>
          <w:tab w:val="num" w:pos="425"/>
        </w:tabs>
        <w:ind w:left="425" w:hanging="425"/>
      </w:pPr>
      <w:rPr>
        <w:rFonts w:ascii="Arial Negrita" w:hAnsi="Arial Negrita" w:hint="default"/>
        <w:b/>
        <w:i/>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5F77BAF"/>
    <w:multiLevelType w:val="hybridMultilevel"/>
    <w:tmpl w:val="B00E7D4E"/>
    <w:lvl w:ilvl="0" w:tplc="AA305DE8">
      <w:start w:val="1"/>
      <w:numFmt w:val="lowerLetter"/>
      <w:pStyle w:val="TablaListaAlfabtica"/>
      <w:lvlText w:val="%1)"/>
      <w:lvlJc w:val="left"/>
      <w:pPr>
        <w:tabs>
          <w:tab w:val="num" w:pos="369"/>
        </w:tabs>
        <w:ind w:left="369" w:hanging="369"/>
      </w:pPr>
      <w:rPr>
        <w:rFonts w:ascii="Arial" w:hAnsi="Arial" w:hint="default"/>
        <w:b w:val="0"/>
        <w:i w:val="0"/>
        <w:caps w:val="0"/>
        <w:strike w:val="0"/>
        <w:dstrike w:val="0"/>
        <w:vanish w:val="0"/>
        <w:color w:val="auto"/>
        <w:spacing w:val="0"/>
        <w:w w:val="100"/>
        <w:kern w:val="0"/>
        <w:position w:val="0"/>
        <w:sz w:val="18"/>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98C687E"/>
    <w:multiLevelType w:val="hybridMultilevel"/>
    <w:tmpl w:val="E5BC0298"/>
    <w:lvl w:ilvl="0" w:tplc="0FC67D64">
      <w:start w:val="1"/>
      <w:numFmt w:val="decimal"/>
      <w:pStyle w:val="Listanumricaconttulo"/>
      <w:lvlText w:val="%1."/>
      <w:lvlJc w:val="left"/>
      <w:pPr>
        <w:tabs>
          <w:tab w:val="num" w:pos="425"/>
        </w:tabs>
        <w:ind w:left="425" w:hanging="425"/>
      </w:pPr>
      <w:rPr>
        <w:rFonts w:ascii="Arial Negrita" w:hAnsi="Arial Negrita" w:hint="default"/>
        <w:b/>
        <w:i/>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B2838A7"/>
    <w:multiLevelType w:val="hybridMultilevel"/>
    <w:tmpl w:val="2D86D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5714DB"/>
    <w:multiLevelType w:val="multilevel"/>
    <w:tmpl w:val="824C169A"/>
    <w:lvl w:ilvl="0">
      <w:start w:val="1"/>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F0639F"/>
    <w:multiLevelType w:val="multilevel"/>
    <w:tmpl w:val="1CB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81B56"/>
    <w:multiLevelType w:val="hybridMultilevel"/>
    <w:tmpl w:val="A44EB3A2"/>
    <w:lvl w:ilvl="0" w:tplc="CE16B2E0">
      <w:start w:val="1"/>
      <w:numFmt w:val="decimal"/>
      <w:pStyle w:val="TablaListaNumrica"/>
      <w:lvlText w:val="%1."/>
      <w:lvlJc w:val="left"/>
      <w:pPr>
        <w:tabs>
          <w:tab w:val="num" w:pos="369"/>
        </w:tabs>
        <w:ind w:left="369" w:hanging="369"/>
      </w:pPr>
      <w:rPr>
        <w:rFonts w:ascii="Arial" w:hAnsi="Arial" w:hint="default"/>
        <w:b w:val="0"/>
        <w:i w:val="0"/>
        <w:caps w:val="0"/>
        <w:strike w:val="0"/>
        <w:dstrike w:val="0"/>
        <w:vanish w:val="0"/>
        <w:color w:val="auto"/>
        <w:spacing w:val="0"/>
        <w:w w:val="100"/>
        <w:kern w:val="0"/>
        <w:position w:val="0"/>
        <w:sz w:val="18"/>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160C0896"/>
    <w:multiLevelType w:val="hybridMultilevel"/>
    <w:tmpl w:val="0B10B1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D174A0"/>
    <w:multiLevelType w:val="multilevel"/>
    <w:tmpl w:val="F5EAD2CE"/>
    <w:styleLink w:val="ListaSGNTJ"/>
    <w:lvl w:ilvl="0">
      <w:start w:val="1"/>
      <w:numFmt w:val="bullet"/>
      <w:lvlText w:val=""/>
      <w:lvlJc w:val="left"/>
      <w:pPr>
        <w:ind w:left="720" w:hanging="360"/>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lvlText w:val="o"/>
      <w:lvlJc w:val="left"/>
      <w:pPr>
        <w:ind w:left="1440" w:hanging="360"/>
      </w:pPr>
      <w:rPr>
        <w:rFonts w:ascii="Courier New" w:hAnsi="Courier New" w:hint="default"/>
        <w:color w:val="074E8E" w:themeColor="text2"/>
      </w:rPr>
    </w:lvl>
    <w:lvl w:ilvl="2">
      <w:start w:val="1"/>
      <w:numFmt w:val="bullet"/>
      <w:lvlText w:val=""/>
      <w:lvlJc w:val="left"/>
      <w:pPr>
        <w:ind w:left="2160" w:hanging="360"/>
      </w:pPr>
      <w:rPr>
        <w:rFonts w:ascii="Wingdings" w:hAnsi="Wingdings" w:hint="default"/>
        <w:color w:val="074E8E" w:themeColor="text2"/>
      </w:rPr>
    </w:lvl>
    <w:lvl w:ilvl="3">
      <w:start w:val="1"/>
      <w:numFmt w:val="bullet"/>
      <w:lvlText w:val=""/>
      <w:lvlJc w:val="left"/>
      <w:pPr>
        <w:ind w:left="2880" w:hanging="360"/>
      </w:pPr>
      <w:rPr>
        <w:rFonts w:ascii="Symbol" w:hAnsi="Symbol" w:hint="default"/>
        <w:color w:val="074E8E" w:themeColor="text2"/>
      </w:rPr>
    </w:lvl>
    <w:lvl w:ilvl="4">
      <w:start w:val="1"/>
      <w:numFmt w:val="bullet"/>
      <w:lvlText w:val=""/>
      <w:lvlJc w:val="left"/>
      <w:pPr>
        <w:ind w:left="3600" w:hanging="360"/>
      </w:pPr>
      <w:rPr>
        <w:rFonts w:ascii="Wingdings 2" w:hAnsi="Wingdings 2" w:cs="Courier New" w:hint="default"/>
      </w:rPr>
    </w:lvl>
    <w:lvl w:ilvl="5">
      <w:start w:val="1"/>
      <w:numFmt w:val="bullet"/>
      <w:lvlText w:val="o"/>
      <w:lvlJc w:val="left"/>
      <w:pPr>
        <w:ind w:left="4320" w:hanging="360"/>
      </w:pPr>
      <w:rPr>
        <w:rFonts w:ascii="Courier New" w:hAnsi="Courier New" w:hint="default"/>
        <w:color w:val="323C47" w:themeColor="text1"/>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cs="Courier New" w:hint="default"/>
        <w:color w:val="323C47" w:themeColor="text1"/>
      </w:rPr>
    </w:lvl>
    <w:lvl w:ilvl="8">
      <w:start w:val="1"/>
      <w:numFmt w:val="bullet"/>
      <w:lvlText w:val=""/>
      <w:lvlJc w:val="left"/>
      <w:pPr>
        <w:ind w:left="6480" w:hanging="360"/>
      </w:pPr>
      <w:rPr>
        <w:rFonts w:ascii="Symbol" w:hAnsi="Symbol" w:hint="default"/>
        <w:color w:val="00B050" w:themeColor="accent6"/>
      </w:rPr>
    </w:lvl>
  </w:abstractNum>
  <w:abstractNum w:abstractNumId="9" w15:restartNumberingAfterBreak="0">
    <w:nsid w:val="194C244A"/>
    <w:multiLevelType w:val="multilevel"/>
    <w:tmpl w:val="3BE2C0A8"/>
    <w:lvl w:ilvl="0">
      <w:start w:val="1"/>
      <w:numFmt w:val="bullet"/>
      <w:pStyle w:val="TablaVietaNivel1conTtulo"/>
      <w:lvlText w:val=""/>
      <w:lvlJc w:val="left"/>
      <w:pPr>
        <w:tabs>
          <w:tab w:val="num" w:pos="284"/>
        </w:tabs>
        <w:ind w:left="284" w:hanging="284"/>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lvlText w:val=""/>
      <w:lvlJc w:val="left"/>
      <w:pPr>
        <w:tabs>
          <w:tab w:val="num" w:pos="851"/>
        </w:tabs>
        <w:ind w:left="851" w:hanging="284"/>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2">
      <w:start w:val="1"/>
      <w:numFmt w:val="bullet"/>
      <w:lvlText w:val=""/>
      <w:lvlJc w:val="left"/>
      <w:pPr>
        <w:tabs>
          <w:tab w:val="num" w:pos="1418"/>
        </w:tabs>
        <w:ind w:left="1418" w:hanging="284"/>
      </w:pPr>
      <w:rPr>
        <w:rFonts w:ascii="Wingdings" w:hAnsi="Wingdings" w:hint="default"/>
        <w:color w:val="074E8E" w:themeColor="text2"/>
      </w:rPr>
    </w:lvl>
    <w:lvl w:ilvl="3">
      <w:start w:val="1"/>
      <w:numFmt w:val="bullet"/>
      <w:lvlText w:val=""/>
      <w:lvlJc w:val="left"/>
      <w:pPr>
        <w:tabs>
          <w:tab w:val="num" w:pos="1985"/>
        </w:tabs>
        <w:ind w:left="1985" w:hanging="284"/>
      </w:pPr>
      <w:rPr>
        <w:rFonts w:ascii="Symbol" w:hAnsi="Symbol" w:hint="default"/>
        <w:color w:val="074E8E" w:themeColor="text2"/>
      </w:rPr>
    </w:lvl>
    <w:lvl w:ilvl="4">
      <w:start w:val="1"/>
      <w:numFmt w:val="bullet"/>
      <w:lvlText w:val=""/>
      <w:lvlJc w:val="left"/>
      <w:pPr>
        <w:tabs>
          <w:tab w:val="num" w:pos="2552"/>
        </w:tabs>
        <w:ind w:left="2552" w:hanging="284"/>
      </w:pPr>
      <w:rPr>
        <w:rFonts w:ascii="Wingdings 2" w:hAnsi="Wingdings 2" w:hint="default"/>
        <w:color w:val="323C47" w:themeColor="text1"/>
      </w:rPr>
    </w:lvl>
    <w:lvl w:ilvl="5">
      <w:start w:val="1"/>
      <w:numFmt w:val="bullet"/>
      <w:lvlText w:val="o"/>
      <w:lvlJc w:val="left"/>
      <w:pPr>
        <w:tabs>
          <w:tab w:val="num" w:pos="3119"/>
        </w:tabs>
        <w:ind w:left="3119" w:hanging="284"/>
      </w:pPr>
      <w:rPr>
        <w:rFonts w:ascii="Courier New" w:hAnsi="Courier New" w:hint="default"/>
        <w:color w:val="323C47" w:themeColor="text1"/>
      </w:rPr>
    </w:lvl>
    <w:lvl w:ilvl="6">
      <w:start w:val="1"/>
      <w:numFmt w:val="bullet"/>
      <w:lvlText w:val=""/>
      <w:lvlJc w:val="left"/>
      <w:pPr>
        <w:tabs>
          <w:tab w:val="num" w:pos="3686"/>
        </w:tabs>
        <w:ind w:left="3686" w:hanging="284"/>
      </w:pPr>
      <w:rPr>
        <w:rFonts w:ascii="Wingdings" w:hAnsi="Wingdings" w:hint="default"/>
        <w:color w:val="323C47" w:themeColor="text1"/>
      </w:rPr>
    </w:lvl>
    <w:lvl w:ilvl="7">
      <w:start w:val="1"/>
      <w:numFmt w:val="bullet"/>
      <w:lvlText w:val=""/>
      <w:lvlJc w:val="left"/>
      <w:pPr>
        <w:tabs>
          <w:tab w:val="num" w:pos="4253"/>
        </w:tabs>
        <w:ind w:left="4253" w:hanging="284"/>
      </w:pPr>
      <w:rPr>
        <w:rFonts w:ascii="Symbol" w:hAnsi="Symbol" w:hint="default"/>
        <w:color w:val="323C47" w:themeColor="text1"/>
      </w:rPr>
    </w:lvl>
    <w:lvl w:ilvl="8">
      <w:start w:val="1"/>
      <w:numFmt w:val="bullet"/>
      <w:lvlText w:val=""/>
      <w:lvlJc w:val="left"/>
      <w:pPr>
        <w:tabs>
          <w:tab w:val="num" w:pos="4820"/>
        </w:tabs>
        <w:ind w:left="4820" w:hanging="284"/>
      </w:pPr>
      <w:rPr>
        <w:rFonts w:ascii="Symbol" w:hAnsi="Symbol" w:hint="default"/>
        <w:color w:val="00B050" w:themeColor="accent6"/>
      </w:rPr>
    </w:lvl>
  </w:abstractNum>
  <w:abstractNum w:abstractNumId="10" w15:restartNumberingAfterBreak="0">
    <w:nsid w:val="210D2C20"/>
    <w:multiLevelType w:val="multilevel"/>
    <w:tmpl w:val="E01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8C53B3"/>
    <w:multiLevelType w:val="multilevel"/>
    <w:tmpl w:val="8BC4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5B18CB"/>
    <w:multiLevelType w:val="multilevel"/>
    <w:tmpl w:val="5A724C0E"/>
    <w:lvl w:ilvl="0">
      <w:start w:val="1"/>
      <w:numFmt w:val="bullet"/>
      <w:pStyle w:val="VietaNivel1conTitulo"/>
      <w:lvlText w:val=""/>
      <w:lvlJc w:val="left"/>
      <w:pPr>
        <w:ind w:left="720" w:hanging="360"/>
      </w:pPr>
      <w:rPr>
        <w:rFonts w:ascii="Symbol" w:hAnsi="Symbol" w:hint="default"/>
        <w:b/>
        <w:i w:val="0"/>
        <w:caps w:val="0"/>
        <w:strike w:val="0"/>
        <w:dstrike w:val="0"/>
        <w:vanish w:val="0"/>
        <w:color w:val="0542BD"/>
        <w:spacing w:val="0"/>
        <w:w w:val="100"/>
        <w:kern w:val="0"/>
        <w:position w:val="0"/>
        <w:sz w:val="24"/>
        <w:u w:val="none"/>
        <w:effect w:val="none"/>
        <w:vertAlign w:val="baseline"/>
      </w:rPr>
    </w:lvl>
    <w:lvl w:ilvl="1">
      <w:start w:val="1"/>
      <w:numFmt w:val="bullet"/>
      <w:lvlText w:val="o"/>
      <w:lvlJc w:val="left"/>
      <w:pPr>
        <w:tabs>
          <w:tab w:val="num" w:pos="1134"/>
        </w:tabs>
        <w:ind w:left="1134" w:hanging="283"/>
      </w:pPr>
      <w:rPr>
        <w:rFonts w:ascii="Courier New" w:hAnsi="Courier New" w:hint="default"/>
        <w:color w:val="074E8E" w:themeColor="text2"/>
      </w:rPr>
    </w:lvl>
    <w:lvl w:ilvl="2">
      <w:start w:val="1"/>
      <w:numFmt w:val="bullet"/>
      <w:lvlText w:val=""/>
      <w:lvlJc w:val="left"/>
      <w:pPr>
        <w:tabs>
          <w:tab w:val="num" w:pos="1701"/>
        </w:tabs>
        <w:ind w:left="1701" w:hanging="283"/>
      </w:pPr>
      <w:rPr>
        <w:rFonts w:ascii="Wingdings" w:hAnsi="Wingdings" w:hint="default"/>
        <w:color w:val="074E8E" w:themeColor="text2"/>
      </w:rPr>
    </w:lvl>
    <w:lvl w:ilvl="3">
      <w:start w:val="1"/>
      <w:numFmt w:val="bullet"/>
      <w:pStyle w:val="VietaNivel4conTtulo"/>
      <w:lvlText w:val=""/>
      <w:lvlJc w:val="left"/>
      <w:pPr>
        <w:tabs>
          <w:tab w:val="num" w:pos="2268"/>
        </w:tabs>
        <w:ind w:left="2268" w:hanging="283"/>
      </w:pPr>
      <w:rPr>
        <w:rFonts w:ascii="Symbol" w:hAnsi="Symbol" w:hint="default"/>
        <w:color w:val="074E8E" w:themeColor="text2"/>
      </w:rPr>
    </w:lvl>
    <w:lvl w:ilvl="4">
      <w:start w:val="1"/>
      <w:numFmt w:val="bullet"/>
      <w:pStyle w:val="VietaNivel5conTtulo"/>
      <w:lvlText w:val=""/>
      <w:lvlJc w:val="left"/>
      <w:pPr>
        <w:tabs>
          <w:tab w:val="num" w:pos="2835"/>
        </w:tabs>
        <w:ind w:left="2835" w:hanging="283"/>
      </w:pPr>
      <w:rPr>
        <w:rFonts w:ascii="Wingdings 2" w:hAnsi="Wingdings 2" w:hint="default"/>
      </w:rPr>
    </w:lvl>
    <w:lvl w:ilvl="5">
      <w:start w:val="1"/>
      <w:numFmt w:val="bullet"/>
      <w:pStyle w:val="VietaNivel6conTtulo"/>
      <w:lvlText w:val="o"/>
      <w:lvlJc w:val="left"/>
      <w:pPr>
        <w:tabs>
          <w:tab w:val="num" w:pos="3402"/>
        </w:tabs>
        <w:ind w:left="3402" w:hanging="283"/>
      </w:pPr>
      <w:rPr>
        <w:rFonts w:ascii="Courier New" w:hAnsi="Courier New" w:hint="default"/>
        <w:color w:val="323C47" w:themeColor="text1"/>
      </w:rPr>
    </w:lvl>
    <w:lvl w:ilvl="6">
      <w:start w:val="1"/>
      <w:numFmt w:val="bullet"/>
      <w:pStyle w:val="VietaNivel7conTtulo"/>
      <w:lvlText w:val=""/>
      <w:lvlJc w:val="left"/>
      <w:pPr>
        <w:tabs>
          <w:tab w:val="num" w:pos="3969"/>
        </w:tabs>
        <w:ind w:left="3969" w:hanging="283"/>
      </w:pPr>
      <w:rPr>
        <w:rFonts w:ascii="Wingdings" w:hAnsi="Wingdings" w:hint="default"/>
      </w:rPr>
    </w:lvl>
    <w:lvl w:ilvl="7">
      <w:start w:val="1"/>
      <w:numFmt w:val="bullet"/>
      <w:pStyle w:val="VietaNivel8conTtulo"/>
      <w:lvlText w:val=""/>
      <w:lvlJc w:val="left"/>
      <w:pPr>
        <w:tabs>
          <w:tab w:val="num" w:pos="4536"/>
        </w:tabs>
        <w:ind w:left="4536" w:hanging="283"/>
      </w:pPr>
      <w:rPr>
        <w:rFonts w:ascii="Symbol" w:hAnsi="Symbol" w:hint="default"/>
        <w:color w:val="323C47" w:themeColor="text1"/>
      </w:rPr>
    </w:lvl>
    <w:lvl w:ilvl="8">
      <w:start w:val="1"/>
      <w:numFmt w:val="bullet"/>
      <w:pStyle w:val="VietaNivel9conTtulo"/>
      <w:lvlText w:val=""/>
      <w:lvlJc w:val="left"/>
      <w:pPr>
        <w:tabs>
          <w:tab w:val="num" w:pos="5103"/>
        </w:tabs>
        <w:ind w:left="5103" w:hanging="283"/>
      </w:pPr>
      <w:rPr>
        <w:rFonts w:ascii="Symbol" w:hAnsi="Symbol" w:hint="default"/>
        <w:color w:val="00B050" w:themeColor="accent6"/>
      </w:rPr>
    </w:lvl>
  </w:abstractNum>
  <w:abstractNum w:abstractNumId="13" w15:restartNumberingAfterBreak="0">
    <w:nsid w:val="2B5B7E04"/>
    <w:multiLevelType w:val="multilevel"/>
    <w:tmpl w:val="DF207A80"/>
    <w:lvl w:ilvl="0">
      <w:start w:val="1"/>
      <w:numFmt w:val="bullet"/>
      <w:lvlText w:val=""/>
      <w:lvlJc w:val="left"/>
      <w:pPr>
        <w:tabs>
          <w:tab w:val="num" w:pos="284"/>
        </w:tabs>
        <w:ind w:left="284" w:hanging="284"/>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pStyle w:val="TablaVietaNivel2conTtulo"/>
      <w:lvlText w:val="o"/>
      <w:lvlJc w:val="left"/>
      <w:pPr>
        <w:tabs>
          <w:tab w:val="num" w:pos="851"/>
        </w:tabs>
        <w:ind w:left="851" w:hanging="284"/>
      </w:pPr>
      <w:rPr>
        <w:rFonts w:ascii="Courier New" w:hAnsi="Courier New" w:hint="default"/>
        <w:color w:val="074E8E" w:themeColor="text2"/>
      </w:rPr>
    </w:lvl>
    <w:lvl w:ilvl="2">
      <w:start w:val="1"/>
      <w:numFmt w:val="bullet"/>
      <w:pStyle w:val="TablaVietaNivel3conTtulo"/>
      <w:lvlText w:val=""/>
      <w:lvlJc w:val="left"/>
      <w:pPr>
        <w:tabs>
          <w:tab w:val="num" w:pos="1418"/>
        </w:tabs>
        <w:ind w:left="1418" w:hanging="284"/>
      </w:pPr>
      <w:rPr>
        <w:rFonts w:ascii="Wingdings" w:hAnsi="Wingdings" w:hint="default"/>
        <w:color w:val="074E8E" w:themeColor="text2"/>
      </w:rPr>
    </w:lvl>
    <w:lvl w:ilvl="3">
      <w:start w:val="1"/>
      <w:numFmt w:val="bullet"/>
      <w:pStyle w:val="TablaVietaNivel4conTtulo"/>
      <w:lvlText w:val=""/>
      <w:lvlJc w:val="left"/>
      <w:pPr>
        <w:tabs>
          <w:tab w:val="num" w:pos="1985"/>
        </w:tabs>
        <w:ind w:left="1985" w:hanging="284"/>
      </w:pPr>
      <w:rPr>
        <w:rFonts w:ascii="Symbol" w:hAnsi="Symbol" w:hint="default"/>
        <w:color w:val="074E8E" w:themeColor="text2"/>
      </w:rPr>
    </w:lvl>
    <w:lvl w:ilvl="4">
      <w:start w:val="1"/>
      <w:numFmt w:val="bullet"/>
      <w:pStyle w:val="TablaVietaNivel5conTtulo"/>
      <w:lvlText w:val=""/>
      <w:lvlJc w:val="left"/>
      <w:pPr>
        <w:tabs>
          <w:tab w:val="num" w:pos="2552"/>
        </w:tabs>
        <w:ind w:left="2552" w:hanging="284"/>
      </w:pPr>
      <w:rPr>
        <w:rFonts w:ascii="Wingdings 2" w:hAnsi="Wingdings 2" w:hint="default"/>
        <w:color w:val="323C47" w:themeColor="text1"/>
      </w:rPr>
    </w:lvl>
    <w:lvl w:ilvl="5">
      <w:start w:val="1"/>
      <w:numFmt w:val="bullet"/>
      <w:pStyle w:val="TablaVietaNivel6conTtulo"/>
      <w:lvlText w:val="o"/>
      <w:lvlJc w:val="left"/>
      <w:pPr>
        <w:tabs>
          <w:tab w:val="num" w:pos="3119"/>
        </w:tabs>
        <w:ind w:left="3119" w:hanging="284"/>
      </w:pPr>
      <w:rPr>
        <w:rFonts w:ascii="Courier New" w:hAnsi="Courier New" w:hint="default"/>
        <w:color w:val="323C47" w:themeColor="text1"/>
      </w:rPr>
    </w:lvl>
    <w:lvl w:ilvl="6">
      <w:start w:val="1"/>
      <w:numFmt w:val="bullet"/>
      <w:pStyle w:val="TablaVietaNivel7conTutlo"/>
      <w:lvlText w:val=""/>
      <w:lvlJc w:val="left"/>
      <w:pPr>
        <w:tabs>
          <w:tab w:val="num" w:pos="3686"/>
        </w:tabs>
        <w:ind w:left="3686" w:hanging="284"/>
      </w:pPr>
      <w:rPr>
        <w:rFonts w:ascii="Wingdings" w:hAnsi="Wingdings" w:hint="default"/>
        <w:color w:val="323C47" w:themeColor="text1"/>
      </w:rPr>
    </w:lvl>
    <w:lvl w:ilvl="7">
      <w:start w:val="1"/>
      <w:numFmt w:val="bullet"/>
      <w:lvlText w:val=""/>
      <w:lvlJc w:val="left"/>
      <w:pPr>
        <w:tabs>
          <w:tab w:val="num" w:pos="4253"/>
        </w:tabs>
        <w:ind w:left="4253" w:hanging="284"/>
      </w:pPr>
      <w:rPr>
        <w:rFonts w:ascii="Symbol" w:hAnsi="Symbol" w:hint="default"/>
        <w:color w:val="323C47" w:themeColor="text1"/>
      </w:rPr>
    </w:lvl>
    <w:lvl w:ilvl="8">
      <w:start w:val="1"/>
      <w:numFmt w:val="bullet"/>
      <w:pStyle w:val="TablaVietaNivel9conTtulo"/>
      <w:lvlText w:val=""/>
      <w:lvlJc w:val="left"/>
      <w:pPr>
        <w:tabs>
          <w:tab w:val="num" w:pos="4820"/>
        </w:tabs>
        <w:ind w:left="4820" w:hanging="284"/>
      </w:pPr>
      <w:rPr>
        <w:rFonts w:ascii="Symbol" w:hAnsi="Symbol" w:hint="default"/>
        <w:color w:val="00B050" w:themeColor="accent6"/>
      </w:rPr>
    </w:lvl>
  </w:abstractNum>
  <w:abstractNum w:abstractNumId="14" w15:restartNumberingAfterBreak="0">
    <w:nsid w:val="2C9223A3"/>
    <w:multiLevelType w:val="multilevel"/>
    <w:tmpl w:val="F3828832"/>
    <w:styleLink w:val="Estilo1"/>
    <w:lvl w:ilvl="0">
      <w:start w:val="1"/>
      <w:numFmt w:val="bullet"/>
      <w:lvlText w:val=""/>
      <w:lvlJc w:val="left"/>
      <w:pPr>
        <w:ind w:left="720" w:hanging="360"/>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lvlText w:val="o"/>
      <w:lvlJc w:val="left"/>
      <w:pPr>
        <w:ind w:left="1440" w:hanging="360"/>
      </w:pPr>
      <w:rPr>
        <w:rFonts w:ascii="Courier New" w:hAnsi="Courier New" w:hint="default"/>
        <w:color w:val="074E8E" w:themeColor="text2"/>
      </w:rPr>
    </w:lvl>
    <w:lvl w:ilvl="2">
      <w:start w:val="1"/>
      <w:numFmt w:val="bullet"/>
      <w:lvlText w:val=""/>
      <w:lvlJc w:val="left"/>
      <w:pPr>
        <w:ind w:left="2160" w:hanging="360"/>
      </w:pPr>
      <w:rPr>
        <w:rFonts w:ascii="Wingdings" w:hAnsi="Wingdings" w:hint="default"/>
        <w:color w:val="074E8E" w:themeColor="text2"/>
      </w:rPr>
    </w:lvl>
    <w:lvl w:ilvl="3">
      <w:start w:val="1"/>
      <w:numFmt w:val="bullet"/>
      <w:lvlText w:val=""/>
      <w:lvlJc w:val="left"/>
      <w:pPr>
        <w:ind w:left="2880" w:hanging="360"/>
      </w:pPr>
      <w:rPr>
        <w:rFonts w:ascii="Symbol" w:hAnsi="Symbol" w:hint="default"/>
        <w:color w:val="074E8E" w:themeColor="text2"/>
      </w:rPr>
    </w:lvl>
    <w:lvl w:ilvl="4">
      <w:start w:val="1"/>
      <w:numFmt w:val="bullet"/>
      <w:lvlText w:val=""/>
      <w:lvlJc w:val="left"/>
      <w:pPr>
        <w:ind w:left="3600" w:hanging="360"/>
      </w:pPr>
      <w:rPr>
        <w:rFonts w:ascii="Wingdings 2" w:hAnsi="Wingdings 2" w:hint="default"/>
        <w:color w:val="323C47" w:themeColor="text1"/>
      </w:rPr>
    </w:lvl>
    <w:lvl w:ilvl="5">
      <w:start w:val="1"/>
      <w:numFmt w:val="bullet"/>
      <w:lvlText w:val="o"/>
      <w:lvlJc w:val="left"/>
      <w:pPr>
        <w:ind w:left="4320" w:hanging="360"/>
      </w:pPr>
      <w:rPr>
        <w:rFonts w:ascii="Courier New" w:hAnsi="Courier New" w:hint="default"/>
        <w:color w:val="323C47" w:themeColor="text1"/>
      </w:rPr>
    </w:lvl>
    <w:lvl w:ilvl="6">
      <w:start w:val="1"/>
      <w:numFmt w:val="bullet"/>
      <w:lvlText w:val=""/>
      <w:lvlJc w:val="left"/>
      <w:pPr>
        <w:ind w:left="5040" w:hanging="360"/>
      </w:pPr>
      <w:rPr>
        <w:rFonts w:ascii="Wingdings" w:hAnsi="Wingdings" w:hint="default"/>
        <w:color w:val="323C47" w:themeColor="text1"/>
      </w:rPr>
    </w:lvl>
    <w:lvl w:ilvl="7">
      <w:start w:val="1"/>
      <w:numFmt w:val="bullet"/>
      <w:lvlText w:val=""/>
      <w:lvlJc w:val="left"/>
      <w:pPr>
        <w:ind w:left="5760" w:hanging="360"/>
      </w:pPr>
      <w:rPr>
        <w:rFonts w:ascii="Symbol" w:hAnsi="Symbol" w:hint="default"/>
        <w:color w:val="323C47" w:themeColor="text1"/>
      </w:rPr>
    </w:lvl>
    <w:lvl w:ilvl="8">
      <w:start w:val="1"/>
      <w:numFmt w:val="bullet"/>
      <w:lvlText w:val=""/>
      <w:lvlJc w:val="left"/>
      <w:pPr>
        <w:ind w:left="6480" w:hanging="360"/>
      </w:pPr>
      <w:rPr>
        <w:rFonts w:ascii="Symbol" w:hAnsi="Symbol" w:hint="default"/>
        <w:color w:val="00B050" w:themeColor="accent6"/>
      </w:rPr>
    </w:lvl>
  </w:abstractNum>
  <w:abstractNum w:abstractNumId="15" w15:restartNumberingAfterBreak="0">
    <w:nsid w:val="2CE15C51"/>
    <w:multiLevelType w:val="multilevel"/>
    <w:tmpl w:val="2C38A748"/>
    <w:lvl w:ilvl="0">
      <w:start w:val="1"/>
      <w:numFmt w:val="bullet"/>
      <w:pStyle w:val="VietaNivel1"/>
      <w:lvlText w:val=""/>
      <w:lvlJc w:val="left"/>
      <w:pPr>
        <w:ind w:left="717" w:hanging="360"/>
      </w:pPr>
      <w:rPr>
        <w:rFonts w:ascii="Symbol" w:hAnsi="Symbol" w:hint="default"/>
        <w:b/>
        <w:i w:val="0"/>
        <w:caps w:val="0"/>
        <w:strike w:val="0"/>
        <w:dstrike w:val="0"/>
        <w:vanish w:val="0"/>
        <w:color w:val="0542BD"/>
        <w:spacing w:val="0"/>
        <w:w w:val="100"/>
        <w:kern w:val="0"/>
        <w:position w:val="0"/>
        <w:sz w:val="24"/>
        <w:u w:val="none"/>
        <w:effect w:val="none"/>
        <w:vertAlign w:val="baseline"/>
      </w:rPr>
    </w:lvl>
    <w:lvl w:ilvl="1">
      <w:start w:val="1"/>
      <w:numFmt w:val="bullet"/>
      <w:lvlText w:val="o"/>
      <w:lvlJc w:val="left"/>
      <w:pPr>
        <w:tabs>
          <w:tab w:val="num" w:pos="1134"/>
        </w:tabs>
        <w:ind w:left="1134" w:hanging="283"/>
      </w:pPr>
      <w:rPr>
        <w:rFonts w:ascii="Courier New" w:hAnsi="Courier New" w:hint="default"/>
        <w:color w:val="074E8E" w:themeColor="text2"/>
      </w:rPr>
    </w:lvl>
    <w:lvl w:ilvl="2">
      <w:start w:val="1"/>
      <w:numFmt w:val="bullet"/>
      <w:lvlText w:val=""/>
      <w:lvlJc w:val="left"/>
      <w:pPr>
        <w:tabs>
          <w:tab w:val="num" w:pos="1701"/>
        </w:tabs>
        <w:ind w:left="1701" w:hanging="283"/>
      </w:pPr>
      <w:rPr>
        <w:rFonts w:ascii="Wingdings" w:hAnsi="Wingdings" w:hint="default"/>
        <w:color w:val="074E8E" w:themeColor="text2"/>
      </w:rPr>
    </w:lvl>
    <w:lvl w:ilvl="3">
      <w:start w:val="1"/>
      <w:numFmt w:val="bullet"/>
      <w:pStyle w:val="VietaNivel4"/>
      <w:lvlText w:val=""/>
      <w:lvlJc w:val="left"/>
      <w:pPr>
        <w:tabs>
          <w:tab w:val="num" w:pos="2268"/>
        </w:tabs>
        <w:ind w:left="2268" w:hanging="283"/>
      </w:pPr>
      <w:rPr>
        <w:rFonts w:ascii="Symbol" w:hAnsi="Symbol" w:hint="default"/>
        <w:color w:val="074E8E" w:themeColor="text2"/>
      </w:rPr>
    </w:lvl>
    <w:lvl w:ilvl="4">
      <w:start w:val="1"/>
      <w:numFmt w:val="bullet"/>
      <w:pStyle w:val="VietaNivel5"/>
      <w:lvlText w:val=""/>
      <w:lvlJc w:val="left"/>
      <w:pPr>
        <w:tabs>
          <w:tab w:val="num" w:pos="2835"/>
        </w:tabs>
        <w:ind w:left="2835" w:hanging="283"/>
      </w:pPr>
      <w:rPr>
        <w:rFonts w:ascii="Wingdings 2" w:hAnsi="Wingdings 2" w:hint="default"/>
        <w:color w:val="323C47" w:themeColor="text1"/>
      </w:rPr>
    </w:lvl>
    <w:lvl w:ilvl="5">
      <w:start w:val="1"/>
      <w:numFmt w:val="bullet"/>
      <w:pStyle w:val="VietaNivel6"/>
      <w:lvlText w:val="o"/>
      <w:lvlJc w:val="left"/>
      <w:pPr>
        <w:tabs>
          <w:tab w:val="num" w:pos="3402"/>
        </w:tabs>
        <w:ind w:left="3402" w:hanging="283"/>
      </w:pPr>
      <w:rPr>
        <w:rFonts w:ascii="Courier New" w:hAnsi="Courier New" w:hint="default"/>
        <w:color w:val="323C47" w:themeColor="text1"/>
      </w:rPr>
    </w:lvl>
    <w:lvl w:ilvl="6">
      <w:start w:val="1"/>
      <w:numFmt w:val="bullet"/>
      <w:pStyle w:val="VietaNivel7"/>
      <w:lvlText w:val=""/>
      <w:lvlJc w:val="left"/>
      <w:pPr>
        <w:tabs>
          <w:tab w:val="num" w:pos="3969"/>
        </w:tabs>
        <w:ind w:left="3969" w:hanging="283"/>
      </w:pPr>
      <w:rPr>
        <w:rFonts w:ascii="Wingdings" w:hAnsi="Wingdings" w:hint="default"/>
        <w:color w:val="323C47" w:themeColor="text1"/>
      </w:rPr>
    </w:lvl>
    <w:lvl w:ilvl="7">
      <w:start w:val="1"/>
      <w:numFmt w:val="bullet"/>
      <w:pStyle w:val="VietaNivel8"/>
      <w:lvlText w:val=""/>
      <w:lvlJc w:val="left"/>
      <w:pPr>
        <w:tabs>
          <w:tab w:val="num" w:pos="5103"/>
        </w:tabs>
        <w:ind w:left="5103" w:hanging="283"/>
      </w:pPr>
      <w:rPr>
        <w:rFonts w:ascii="Symbol" w:hAnsi="Symbol" w:hint="default"/>
        <w:color w:val="323C47" w:themeColor="text1"/>
      </w:rPr>
    </w:lvl>
    <w:lvl w:ilvl="8">
      <w:start w:val="1"/>
      <w:numFmt w:val="bullet"/>
      <w:pStyle w:val="VietaNivel9"/>
      <w:lvlText w:val=""/>
      <w:lvlJc w:val="left"/>
      <w:pPr>
        <w:tabs>
          <w:tab w:val="num" w:pos="5670"/>
        </w:tabs>
        <w:ind w:left="5670" w:hanging="283"/>
      </w:pPr>
      <w:rPr>
        <w:rFonts w:ascii="Symbol" w:hAnsi="Symbol" w:hint="default"/>
        <w:color w:val="00B050" w:themeColor="accent6"/>
      </w:rPr>
    </w:lvl>
  </w:abstractNum>
  <w:abstractNum w:abstractNumId="16" w15:restartNumberingAfterBreak="0">
    <w:nsid w:val="2FF80350"/>
    <w:multiLevelType w:val="multilevel"/>
    <w:tmpl w:val="843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8D6642"/>
    <w:multiLevelType w:val="multilevel"/>
    <w:tmpl w:val="34B8F4DC"/>
    <w:lvl w:ilvl="0">
      <w:start w:val="1"/>
      <w:numFmt w:val="bullet"/>
      <w:pStyle w:val="Textovietanivel1"/>
      <w:lvlText w:val=""/>
      <w:lvlJc w:val="left"/>
      <w:pPr>
        <w:ind w:left="360" w:hanging="360"/>
      </w:pPr>
      <w:rPr>
        <w:rFonts w:ascii="Symbol" w:hAnsi="Symbol" w:hint="default"/>
        <w:b/>
        <w:i w:val="0"/>
        <w:caps w:val="0"/>
        <w:strike w:val="0"/>
        <w:dstrike w:val="0"/>
        <w:vanish w:val="0"/>
        <w:color w:val="0542BD"/>
        <w:spacing w:val="0"/>
        <w:w w:val="100"/>
        <w:kern w:val="0"/>
        <w:position w:val="0"/>
        <w:sz w:val="24"/>
        <w:u w:val="none"/>
        <w:effect w:val="none"/>
        <w:vertAlign w:val="baseline"/>
      </w:rPr>
    </w:lvl>
    <w:lvl w:ilvl="1">
      <w:start w:val="1"/>
      <w:numFmt w:val="bullet"/>
      <w:pStyle w:val="TablaVietaNivel2"/>
      <w:lvlText w:val="o"/>
      <w:lvlJc w:val="left"/>
      <w:pPr>
        <w:tabs>
          <w:tab w:val="num" w:pos="851"/>
        </w:tabs>
        <w:ind w:left="851" w:hanging="284"/>
      </w:pPr>
      <w:rPr>
        <w:rFonts w:ascii="Courier New" w:hAnsi="Courier New" w:hint="default"/>
        <w:color w:val="074E8E" w:themeColor="text2"/>
      </w:rPr>
    </w:lvl>
    <w:lvl w:ilvl="2">
      <w:start w:val="1"/>
      <w:numFmt w:val="bullet"/>
      <w:pStyle w:val="TablaVietaNivel3"/>
      <w:lvlText w:val=""/>
      <w:lvlJc w:val="left"/>
      <w:pPr>
        <w:tabs>
          <w:tab w:val="num" w:pos="1418"/>
        </w:tabs>
        <w:ind w:left="1418" w:hanging="284"/>
      </w:pPr>
      <w:rPr>
        <w:rFonts w:ascii="Wingdings" w:hAnsi="Wingdings" w:hint="default"/>
        <w:color w:val="074E8E" w:themeColor="text2"/>
      </w:rPr>
    </w:lvl>
    <w:lvl w:ilvl="3">
      <w:start w:val="1"/>
      <w:numFmt w:val="bullet"/>
      <w:pStyle w:val="TablaVietaNivel4"/>
      <w:lvlText w:val=""/>
      <w:lvlJc w:val="left"/>
      <w:pPr>
        <w:tabs>
          <w:tab w:val="num" w:pos="1985"/>
        </w:tabs>
        <w:ind w:left="1985" w:hanging="284"/>
      </w:pPr>
      <w:rPr>
        <w:rFonts w:ascii="Symbol" w:hAnsi="Symbol" w:hint="default"/>
        <w:color w:val="074E8E" w:themeColor="text2"/>
      </w:rPr>
    </w:lvl>
    <w:lvl w:ilvl="4">
      <w:start w:val="1"/>
      <w:numFmt w:val="bullet"/>
      <w:pStyle w:val="TablaVietaNivel5"/>
      <w:lvlText w:val=""/>
      <w:lvlJc w:val="left"/>
      <w:pPr>
        <w:tabs>
          <w:tab w:val="num" w:pos="2552"/>
        </w:tabs>
        <w:ind w:left="2552" w:hanging="284"/>
      </w:pPr>
      <w:rPr>
        <w:rFonts w:ascii="Wingdings 2" w:hAnsi="Wingdings 2" w:hint="default"/>
        <w:color w:val="323C47" w:themeColor="text1"/>
      </w:rPr>
    </w:lvl>
    <w:lvl w:ilvl="5">
      <w:start w:val="1"/>
      <w:numFmt w:val="bullet"/>
      <w:pStyle w:val="TablaVietaNivel6"/>
      <w:lvlText w:val="o"/>
      <w:lvlJc w:val="left"/>
      <w:pPr>
        <w:tabs>
          <w:tab w:val="num" w:pos="3119"/>
        </w:tabs>
        <w:ind w:left="3119" w:hanging="284"/>
      </w:pPr>
      <w:rPr>
        <w:rFonts w:ascii="Courier New" w:hAnsi="Courier New" w:hint="default"/>
        <w:color w:val="323C47" w:themeColor="text1"/>
      </w:rPr>
    </w:lvl>
    <w:lvl w:ilvl="6">
      <w:start w:val="1"/>
      <w:numFmt w:val="bullet"/>
      <w:pStyle w:val="TablaVietaNivel7"/>
      <w:lvlText w:val=""/>
      <w:lvlJc w:val="left"/>
      <w:pPr>
        <w:tabs>
          <w:tab w:val="num" w:pos="3686"/>
        </w:tabs>
        <w:ind w:left="3686" w:hanging="284"/>
      </w:pPr>
      <w:rPr>
        <w:rFonts w:ascii="Wingdings" w:hAnsi="Wingdings" w:hint="default"/>
        <w:color w:val="323C47" w:themeColor="text1"/>
      </w:rPr>
    </w:lvl>
    <w:lvl w:ilvl="7">
      <w:start w:val="1"/>
      <w:numFmt w:val="bullet"/>
      <w:pStyle w:val="TablaVietaNivel8conTtulo"/>
      <w:lvlText w:val=""/>
      <w:lvlJc w:val="left"/>
      <w:pPr>
        <w:tabs>
          <w:tab w:val="num" w:pos="4253"/>
        </w:tabs>
        <w:ind w:left="4253" w:hanging="284"/>
      </w:pPr>
      <w:rPr>
        <w:rFonts w:ascii="Symbol" w:hAnsi="Symbol" w:hint="default"/>
        <w:color w:val="323C47" w:themeColor="text1"/>
      </w:rPr>
    </w:lvl>
    <w:lvl w:ilvl="8">
      <w:start w:val="1"/>
      <w:numFmt w:val="bullet"/>
      <w:pStyle w:val="TablaVietaNivel9"/>
      <w:lvlText w:val=""/>
      <w:lvlJc w:val="left"/>
      <w:pPr>
        <w:tabs>
          <w:tab w:val="num" w:pos="4820"/>
        </w:tabs>
        <w:ind w:left="4820" w:hanging="284"/>
      </w:pPr>
      <w:rPr>
        <w:rFonts w:ascii="Symbol" w:hAnsi="Symbol" w:hint="default"/>
        <w:color w:val="00B050" w:themeColor="accent6"/>
      </w:rPr>
    </w:lvl>
  </w:abstractNum>
  <w:abstractNum w:abstractNumId="18" w15:restartNumberingAfterBreak="0">
    <w:nsid w:val="40217A62"/>
    <w:multiLevelType w:val="hybridMultilevel"/>
    <w:tmpl w:val="A7B692A8"/>
    <w:lvl w:ilvl="0" w:tplc="59BA9746">
      <w:start w:val="1"/>
      <w:numFmt w:val="bullet"/>
      <w:pStyle w:val="VietaNivel2"/>
      <w:lvlText w:val=""/>
      <w:lvlJc w:val="left"/>
      <w:pPr>
        <w:ind w:left="1077" w:hanging="360"/>
      </w:pPr>
      <w:rPr>
        <w:rFonts w:ascii="Symbol" w:hAnsi="Symbol" w:hint="default"/>
        <w:color w:val="0542BD"/>
        <w:sz w:val="24"/>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9" w15:restartNumberingAfterBreak="0">
    <w:nsid w:val="404A0D8A"/>
    <w:multiLevelType w:val="hybridMultilevel"/>
    <w:tmpl w:val="CDDA9E8C"/>
    <w:lvl w:ilvl="0" w:tplc="00121B08">
      <w:start w:val="1"/>
      <w:numFmt w:val="bullet"/>
      <w:pStyle w:val="Vietalistanivel3"/>
      <w:lvlText w:val="o"/>
      <w:lvlJc w:val="left"/>
      <w:pPr>
        <w:ind w:left="1854" w:hanging="360"/>
      </w:pPr>
      <w:rPr>
        <w:rFonts w:ascii="Courier New" w:hAnsi="Courier New" w:cs="Courier New" w:hint="default"/>
        <w:color w:val="0542BD"/>
        <w:sz w:val="24"/>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0" w15:restartNumberingAfterBreak="0">
    <w:nsid w:val="444722B5"/>
    <w:multiLevelType w:val="hybridMultilevel"/>
    <w:tmpl w:val="550C3154"/>
    <w:lvl w:ilvl="0" w:tplc="44F83548">
      <w:start w:val="1"/>
      <w:numFmt w:val="bullet"/>
      <w:pStyle w:val="VietaNivel3conTtulo"/>
      <w:lvlText w:val=""/>
      <w:lvlJc w:val="left"/>
      <w:pPr>
        <w:ind w:left="2138" w:hanging="360"/>
      </w:pPr>
      <w:rPr>
        <w:rFonts w:ascii="Symbol" w:hAnsi="Symbol" w:hint="default"/>
        <w:color w:val="0542BD"/>
        <w:sz w:val="24"/>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1" w15:restartNumberingAfterBreak="0">
    <w:nsid w:val="444B46D0"/>
    <w:multiLevelType w:val="multilevel"/>
    <w:tmpl w:val="DD2C9AAC"/>
    <w:styleLink w:val="ListaSGNTJ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14:numForm w14:val="lining"/>
        <w14:numSpacing w14:val="tabular"/>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B4774B"/>
    <w:multiLevelType w:val="hybridMultilevel"/>
    <w:tmpl w:val="85269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D062582"/>
    <w:multiLevelType w:val="multilevel"/>
    <w:tmpl w:val="2CA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0F6C24"/>
    <w:multiLevelType w:val="multilevel"/>
    <w:tmpl w:val="FAB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9E3D03"/>
    <w:multiLevelType w:val="multilevel"/>
    <w:tmpl w:val="CE60E3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0702D80"/>
    <w:multiLevelType w:val="hybridMultilevel"/>
    <w:tmpl w:val="8138C1AE"/>
    <w:lvl w:ilvl="0" w:tplc="5AD2937A">
      <w:start w:val="1"/>
      <w:numFmt w:val="bullet"/>
      <w:pStyle w:val="VietaNivel2conTtulo"/>
      <w:lvlText w:val=""/>
      <w:lvlJc w:val="left"/>
      <w:pPr>
        <w:ind w:left="1571" w:hanging="360"/>
      </w:pPr>
      <w:rPr>
        <w:rFonts w:ascii="Symbol" w:hAnsi="Symbol" w:hint="default"/>
        <w:color w:val="0542BD"/>
        <w:sz w:val="24"/>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7" w15:restartNumberingAfterBreak="0">
    <w:nsid w:val="58C00851"/>
    <w:multiLevelType w:val="multilevel"/>
    <w:tmpl w:val="7108E2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9E322C0"/>
    <w:multiLevelType w:val="hybridMultilevel"/>
    <w:tmpl w:val="57524F30"/>
    <w:lvl w:ilvl="0" w:tplc="5B009464">
      <w:start w:val="1"/>
      <w:numFmt w:val="lowerLetter"/>
      <w:pStyle w:val="Listaalfabtica"/>
      <w:lvlText w:val="%1)"/>
      <w:lvlJc w:val="left"/>
      <w:pPr>
        <w:tabs>
          <w:tab w:val="num" w:pos="425"/>
        </w:tabs>
        <w:ind w:left="425" w:hanging="425"/>
      </w:pPr>
      <w:rPr>
        <w:rFonts w:ascii="Arial" w:hAnsi="Arial" w:hint="default"/>
        <w:b w:val="0"/>
        <w:i w:val="0"/>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C36BBE"/>
    <w:multiLevelType w:val="hybridMultilevel"/>
    <w:tmpl w:val="E750AD52"/>
    <w:lvl w:ilvl="0" w:tplc="BE961B48">
      <w:start w:val="1"/>
      <w:numFmt w:val="bullet"/>
      <w:pStyle w:val="VietaNivel3"/>
      <w:lvlText w:val=""/>
      <w:lvlJc w:val="left"/>
      <w:pPr>
        <w:ind w:left="1077" w:hanging="360"/>
      </w:pPr>
      <w:rPr>
        <w:rFonts w:ascii="Symbol" w:hAnsi="Symbol" w:hint="default"/>
        <w:color w:val="0542BD"/>
        <w:sz w:val="24"/>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30" w15:restartNumberingAfterBreak="0">
    <w:nsid w:val="5EF1161C"/>
    <w:multiLevelType w:val="multilevel"/>
    <w:tmpl w:val="76A049FE"/>
    <w:lvl w:ilvl="0">
      <w:start w:val="1"/>
      <w:numFmt w:val="bullet"/>
      <w:pStyle w:val="TablaVietaNivel1"/>
      <w:lvlText w:val=""/>
      <w:lvlJc w:val="left"/>
      <w:pPr>
        <w:ind w:left="360" w:hanging="360"/>
      </w:pPr>
      <w:rPr>
        <w:rFonts w:ascii="Wingdings 2" w:hAnsi="Wingdings 2" w:hint="default"/>
        <w:color w:val="074E8E" w:themeColor="text2"/>
        <w:sz w:val="22"/>
      </w:rPr>
    </w:lvl>
    <w:lvl w:ilvl="1">
      <w:start w:val="1"/>
      <w:numFmt w:val="bullet"/>
      <w:lvlText w:val=""/>
      <w:lvlJc w:val="left"/>
      <w:pPr>
        <w:ind w:left="720" w:hanging="360"/>
      </w:pPr>
      <w:rPr>
        <w:rFonts w:ascii="Wingdings 2" w:hAnsi="Wingdings 2" w:hint="default"/>
        <w:color w:val="074E8E" w:themeColor="text2"/>
        <w:sz w:val="22"/>
      </w:rPr>
    </w:lvl>
    <w:lvl w:ilvl="2">
      <w:start w:val="1"/>
      <w:numFmt w:val="bullet"/>
      <w:lvlText w:val="-"/>
      <w:lvlJc w:val="left"/>
      <w:pPr>
        <w:ind w:left="1080" w:hanging="360"/>
      </w:pPr>
      <w:rPr>
        <w:rFonts w:ascii="Wide Latin" w:hAnsi="Wide Latin" w:hint="default"/>
        <w:color w:val="074E8E" w:themeColor="text2"/>
        <w:sz w:val="22"/>
      </w:rPr>
    </w:lvl>
    <w:lvl w:ilvl="3">
      <w:start w:val="1"/>
      <w:numFmt w:val="bullet"/>
      <w:lvlText w:val=""/>
      <w:lvlJc w:val="left"/>
      <w:pPr>
        <w:ind w:left="1440" w:hanging="360"/>
      </w:pPr>
      <w:rPr>
        <w:rFonts w:ascii="Wingdings" w:hAnsi="Wingdings" w:hint="default"/>
        <w:color w:val="074E8E" w:themeColor="text2"/>
        <w:sz w:val="22"/>
      </w:rPr>
    </w:lvl>
    <w:lvl w:ilvl="4">
      <w:start w:val="1"/>
      <w:numFmt w:val="bullet"/>
      <w:lvlText w:val=""/>
      <w:lvlJc w:val="left"/>
      <w:pPr>
        <w:ind w:left="1800" w:hanging="360"/>
      </w:pPr>
      <w:rPr>
        <w:rFonts w:ascii="Wingdings 2" w:hAnsi="Wingdings 2" w:hint="default"/>
        <w:color w:val="323C47" w:themeColor="text1"/>
        <w:sz w:val="22"/>
      </w:rPr>
    </w:lvl>
    <w:lvl w:ilvl="5">
      <w:start w:val="1"/>
      <w:numFmt w:val="bullet"/>
      <w:lvlText w:val=""/>
      <w:lvlJc w:val="left"/>
      <w:pPr>
        <w:ind w:left="2160" w:hanging="360"/>
      </w:pPr>
      <w:rPr>
        <w:rFonts w:ascii="Wingdings 2" w:hAnsi="Wingdings 2" w:hint="default"/>
        <w:color w:val="323C47" w:themeColor="text1"/>
        <w:sz w:val="22"/>
      </w:rPr>
    </w:lvl>
    <w:lvl w:ilvl="6">
      <w:start w:val="1"/>
      <w:numFmt w:val="bullet"/>
      <w:lvlText w:val="-"/>
      <w:lvlJc w:val="left"/>
      <w:pPr>
        <w:ind w:left="2520" w:hanging="360"/>
      </w:pPr>
      <w:rPr>
        <w:rFonts w:ascii="Wide Latin" w:hAnsi="Wide Latin" w:hint="default"/>
        <w:color w:val="323C47" w:themeColor="text1"/>
        <w:sz w:val="22"/>
      </w:rPr>
    </w:lvl>
    <w:lvl w:ilvl="7">
      <w:start w:val="1"/>
      <w:numFmt w:val="bullet"/>
      <w:lvlText w:val=""/>
      <w:lvlJc w:val="left"/>
      <w:pPr>
        <w:ind w:left="2880" w:hanging="360"/>
      </w:pPr>
      <w:rPr>
        <w:rFonts w:ascii="Wingdings" w:hAnsi="Wingdings" w:hint="default"/>
        <w:color w:val="323C47" w:themeColor="text1"/>
        <w:sz w:val="22"/>
      </w:rPr>
    </w:lvl>
    <w:lvl w:ilvl="8">
      <w:start w:val="1"/>
      <w:numFmt w:val="bullet"/>
      <w:lvlText w:val=""/>
      <w:lvlJc w:val="left"/>
      <w:pPr>
        <w:ind w:left="3240" w:hanging="360"/>
      </w:pPr>
      <w:rPr>
        <w:rFonts w:ascii="Wingdings 2" w:hAnsi="Wingdings 2" w:hint="default"/>
        <w:color w:val="323C47" w:themeColor="text1"/>
      </w:rPr>
    </w:lvl>
  </w:abstractNum>
  <w:abstractNum w:abstractNumId="31" w15:restartNumberingAfterBreak="0">
    <w:nsid w:val="636616E9"/>
    <w:multiLevelType w:val="multilevel"/>
    <w:tmpl w:val="6382DE24"/>
    <w:lvl w:ilvl="0">
      <w:start w:val="1"/>
      <w:numFmt w:val="none"/>
      <w:lvlText w:val=""/>
      <w:lvlJc w:val="left"/>
      <w:pPr>
        <w:ind w:left="432" w:hanging="432"/>
      </w:pPr>
      <w:rPr>
        <w:rFonts w:hint="default"/>
      </w:rPr>
    </w:lvl>
    <w:lvl w:ilvl="1">
      <w:start w:val="1"/>
      <w:numFmt w:val="decimal"/>
      <w:lvlText w:val="%2"/>
      <w:lvlJc w:val="left"/>
      <w:pPr>
        <w:ind w:left="576" w:hanging="576"/>
      </w:pPr>
      <w:rPr>
        <w:rFonts w:hint="default"/>
        <w:color w:val="0542BD"/>
      </w:rPr>
    </w:lvl>
    <w:lvl w:ilvl="2">
      <w:start w:val="1"/>
      <w:numFmt w:val="none"/>
      <w:pStyle w:val="Heading3"/>
      <w:lvlText w:val=""/>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color w:val="5F5F5F"/>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63D53106"/>
    <w:multiLevelType w:val="hybridMultilevel"/>
    <w:tmpl w:val="D9FE60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60100BC"/>
    <w:multiLevelType w:val="multilevel"/>
    <w:tmpl w:val="CB6C9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8D80075"/>
    <w:multiLevelType w:val="hybridMultilevel"/>
    <w:tmpl w:val="468611FC"/>
    <w:lvl w:ilvl="0" w:tplc="0C8A847C">
      <w:start w:val="1"/>
      <w:numFmt w:val="bullet"/>
      <w:pStyle w:val="Nivel5lista"/>
      <w:lvlText w:val="o"/>
      <w:lvlJc w:val="left"/>
      <w:pPr>
        <w:ind w:left="2988" w:hanging="360"/>
      </w:pPr>
      <w:rPr>
        <w:rFonts w:ascii="Courier New" w:hAnsi="Courier New" w:hint="default"/>
        <w:color w:val="0542BD"/>
      </w:rPr>
    </w:lvl>
    <w:lvl w:ilvl="1" w:tplc="0C0A0003" w:tentative="1">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35" w15:restartNumberingAfterBreak="0">
    <w:nsid w:val="6CAB3216"/>
    <w:multiLevelType w:val="multilevel"/>
    <w:tmpl w:val="6888A7C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6EA04143"/>
    <w:multiLevelType w:val="hybridMultilevel"/>
    <w:tmpl w:val="8070D51E"/>
    <w:lvl w:ilvl="0" w:tplc="4A90ED66">
      <w:start w:val="1"/>
      <w:numFmt w:val="decimal"/>
      <w:pStyle w:val="Listanumrica"/>
      <w:lvlText w:val="%1."/>
      <w:lvlJc w:val="left"/>
      <w:pPr>
        <w:tabs>
          <w:tab w:val="num" w:pos="425"/>
        </w:tabs>
        <w:ind w:left="425" w:hanging="425"/>
      </w:pPr>
      <w:rPr>
        <w:rFonts w:ascii="Arial" w:hAnsi="Arial" w:hint="default"/>
        <w:b w:val="0"/>
        <w:i w:val="0"/>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14E2055"/>
    <w:multiLevelType w:val="hybridMultilevel"/>
    <w:tmpl w:val="47FC07B8"/>
    <w:lvl w:ilvl="0" w:tplc="077A19B0">
      <w:start w:val="1"/>
      <w:numFmt w:val="bullet"/>
      <w:pStyle w:val="VietaNivel1conTtulo"/>
      <w:lvlText w:val=""/>
      <w:lvlJc w:val="left"/>
      <w:pPr>
        <w:ind w:left="720" w:hanging="360"/>
      </w:pPr>
      <w:rPr>
        <w:rFonts w:ascii="Symbol" w:hAnsi="Symbol" w:hint="default"/>
        <w:color w:val="0542BD"/>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37D5040"/>
    <w:multiLevelType w:val="multilevel"/>
    <w:tmpl w:val="D5F4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5051057">
    <w:abstractNumId w:val="21"/>
  </w:num>
  <w:num w:numId="2" w16cid:durableId="174149864">
    <w:abstractNumId w:val="31"/>
  </w:num>
  <w:num w:numId="3" w16cid:durableId="26566031">
    <w:abstractNumId w:val="8"/>
  </w:num>
  <w:num w:numId="4" w16cid:durableId="2065789082">
    <w:abstractNumId w:val="14"/>
  </w:num>
  <w:num w:numId="5" w16cid:durableId="1529635202">
    <w:abstractNumId w:val="15"/>
  </w:num>
  <w:num w:numId="6" w16cid:durableId="75172840">
    <w:abstractNumId w:val="12"/>
  </w:num>
  <w:num w:numId="7" w16cid:durableId="1092048972">
    <w:abstractNumId w:val="28"/>
  </w:num>
  <w:num w:numId="8" w16cid:durableId="739448477">
    <w:abstractNumId w:val="0"/>
  </w:num>
  <w:num w:numId="9" w16cid:durableId="1908757504">
    <w:abstractNumId w:val="30"/>
  </w:num>
  <w:num w:numId="10" w16cid:durableId="1858041843">
    <w:abstractNumId w:val="36"/>
  </w:num>
  <w:num w:numId="11" w16cid:durableId="237129390">
    <w:abstractNumId w:val="2"/>
  </w:num>
  <w:num w:numId="12" w16cid:durableId="1965310391">
    <w:abstractNumId w:val="1"/>
  </w:num>
  <w:num w:numId="13" w16cid:durableId="827018851">
    <w:abstractNumId w:val="6"/>
  </w:num>
  <w:num w:numId="14" w16cid:durableId="1005009989">
    <w:abstractNumId w:val="13"/>
  </w:num>
  <w:num w:numId="15" w16cid:durableId="814374220">
    <w:abstractNumId w:val="9"/>
  </w:num>
  <w:num w:numId="16" w16cid:durableId="688486460">
    <w:abstractNumId w:val="17"/>
  </w:num>
  <w:num w:numId="17" w16cid:durableId="1872450740">
    <w:abstractNumId w:val="20"/>
  </w:num>
  <w:num w:numId="18" w16cid:durableId="2026398111">
    <w:abstractNumId w:val="29"/>
  </w:num>
  <w:num w:numId="19" w16cid:durableId="1031419132">
    <w:abstractNumId w:val="26"/>
  </w:num>
  <w:num w:numId="20" w16cid:durableId="1598633886">
    <w:abstractNumId w:val="37"/>
  </w:num>
  <w:num w:numId="21" w16cid:durableId="675883773">
    <w:abstractNumId w:val="19"/>
  </w:num>
  <w:num w:numId="22" w16cid:durableId="103547972">
    <w:abstractNumId w:val="34"/>
  </w:num>
  <w:num w:numId="23" w16cid:durableId="379013589">
    <w:abstractNumId w:val="18"/>
  </w:num>
  <w:num w:numId="24" w16cid:durableId="16661251">
    <w:abstractNumId w:val="35"/>
  </w:num>
  <w:num w:numId="25" w16cid:durableId="922254488">
    <w:abstractNumId w:val="4"/>
  </w:num>
  <w:num w:numId="26" w16cid:durableId="2106266824">
    <w:abstractNumId w:val="32"/>
  </w:num>
  <w:num w:numId="27" w16cid:durableId="1549147628">
    <w:abstractNumId w:val="3"/>
  </w:num>
  <w:num w:numId="28" w16cid:durableId="471293838">
    <w:abstractNumId w:val="23"/>
  </w:num>
  <w:num w:numId="29" w16cid:durableId="327757386">
    <w:abstractNumId w:val="10"/>
  </w:num>
  <w:num w:numId="30" w16cid:durableId="274676498">
    <w:abstractNumId w:val="5"/>
  </w:num>
  <w:num w:numId="31" w16cid:durableId="455876064">
    <w:abstractNumId w:val="22"/>
  </w:num>
  <w:num w:numId="32" w16cid:durableId="1375232817">
    <w:abstractNumId w:val="16"/>
  </w:num>
  <w:num w:numId="33" w16cid:durableId="989941880">
    <w:abstractNumId w:val="11"/>
  </w:num>
  <w:num w:numId="34" w16cid:durableId="1958486904">
    <w:abstractNumId w:val="25"/>
  </w:num>
  <w:num w:numId="35" w16cid:durableId="559562047">
    <w:abstractNumId w:val="27"/>
  </w:num>
  <w:num w:numId="36" w16cid:durableId="2054192742">
    <w:abstractNumId w:val="33"/>
  </w:num>
  <w:num w:numId="37" w16cid:durableId="1897736848">
    <w:abstractNumId w:val="7"/>
  </w:num>
  <w:num w:numId="38" w16cid:durableId="1302883941">
    <w:abstractNumId w:val="24"/>
  </w:num>
  <w:num w:numId="39" w16cid:durableId="1859612537">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ocumentProtection w:edit="readOnly"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23"/>
    <w:rsid w:val="00000070"/>
    <w:rsid w:val="0000081C"/>
    <w:rsid w:val="00000AC5"/>
    <w:rsid w:val="00005B6D"/>
    <w:rsid w:val="00005DE0"/>
    <w:rsid w:val="00005F50"/>
    <w:rsid w:val="0000630E"/>
    <w:rsid w:val="00006925"/>
    <w:rsid w:val="00011A6A"/>
    <w:rsid w:val="00013223"/>
    <w:rsid w:val="00013A53"/>
    <w:rsid w:val="0001584B"/>
    <w:rsid w:val="00020D12"/>
    <w:rsid w:val="00022714"/>
    <w:rsid w:val="00024A0C"/>
    <w:rsid w:val="0002563D"/>
    <w:rsid w:val="000324FB"/>
    <w:rsid w:val="00032CF0"/>
    <w:rsid w:val="00036708"/>
    <w:rsid w:val="00036921"/>
    <w:rsid w:val="000409DB"/>
    <w:rsid w:val="000414E8"/>
    <w:rsid w:val="0005036B"/>
    <w:rsid w:val="00051372"/>
    <w:rsid w:val="00051B54"/>
    <w:rsid w:val="00051FEB"/>
    <w:rsid w:val="0005225C"/>
    <w:rsid w:val="00052271"/>
    <w:rsid w:val="00057AC6"/>
    <w:rsid w:val="00060BC7"/>
    <w:rsid w:val="00062903"/>
    <w:rsid w:val="00065DED"/>
    <w:rsid w:val="00067488"/>
    <w:rsid w:val="00071116"/>
    <w:rsid w:val="00072766"/>
    <w:rsid w:val="00073F70"/>
    <w:rsid w:val="000756B9"/>
    <w:rsid w:val="0007635B"/>
    <w:rsid w:val="00076F64"/>
    <w:rsid w:val="00077F7C"/>
    <w:rsid w:val="00083C9D"/>
    <w:rsid w:val="0008509B"/>
    <w:rsid w:val="0008645A"/>
    <w:rsid w:val="00086D85"/>
    <w:rsid w:val="000878B2"/>
    <w:rsid w:val="00087E4A"/>
    <w:rsid w:val="00090059"/>
    <w:rsid w:val="000907CC"/>
    <w:rsid w:val="00092A2E"/>
    <w:rsid w:val="00092DD6"/>
    <w:rsid w:val="00093EF2"/>
    <w:rsid w:val="00094D65"/>
    <w:rsid w:val="00095A88"/>
    <w:rsid w:val="00095A94"/>
    <w:rsid w:val="0009768F"/>
    <w:rsid w:val="000A2A30"/>
    <w:rsid w:val="000A3A7C"/>
    <w:rsid w:val="000A3D49"/>
    <w:rsid w:val="000A504F"/>
    <w:rsid w:val="000A6AD2"/>
    <w:rsid w:val="000B1918"/>
    <w:rsid w:val="000B2FD5"/>
    <w:rsid w:val="000B3EFD"/>
    <w:rsid w:val="000B46B8"/>
    <w:rsid w:val="000B6D04"/>
    <w:rsid w:val="000C01E4"/>
    <w:rsid w:val="000C16BA"/>
    <w:rsid w:val="000C25B8"/>
    <w:rsid w:val="000C4879"/>
    <w:rsid w:val="000C4E44"/>
    <w:rsid w:val="000C5707"/>
    <w:rsid w:val="000C589A"/>
    <w:rsid w:val="000C7B0A"/>
    <w:rsid w:val="000D04EE"/>
    <w:rsid w:val="000D2250"/>
    <w:rsid w:val="000D4963"/>
    <w:rsid w:val="000D4C31"/>
    <w:rsid w:val="000D611B"/>
    <w:rsid w:val="000D64F8"/>
    <w:rsid w:val="000D666F"/>
    <w:rsid w:val="000D7596"/>
    <w:rsid w:val="000D75A8"/>
    <w:rsid w:val="000D7E66"/>
    <w:rsid w:val="000E14CB"/>
    <w:rsid w:val="000E33BE"/>
    <w:rsid w:val="000E413E"/>
    <w:rsid w:val="000E7DF6"/>
    <w:rsid w:val="000F036F"/>
    <w:rsid w:val="000F04BF"/>
    <w:rsid w:val="000F18BD"/>
    <w:rsid w:val="000F1B1F"/>
    <w:rsid w:val="000F1B6C"/>
    <w:rsid w:val="000F1D52"/>
    <w:rsid w:val="000F2712"/>
    <w:rsid w:val="000F2E8F"/>
    <w:rsid w:val="000F3D9E"/>
    <w:rsid w:val="000F3E9A"/>
    <w:rsid w:val="000F4199"/>
    <w:rsid w:val="00102369"/>
    <w:rsid w:val="001109BA"/>
    <w:rsid w:val="00114D30"/>
    <w:rsid w:val="00114D5E"/>
    <w:rsid w:val="00114E21"/>
    <w:rsid w:val="00114FC3"/>
    <w:rsid w:val="001152DF"/>
    <w:rsid w:val="001172E3"/>
    <w:rsid w:val="00117B89"/>
    <w:rsid w:val="00120F74"/>
    <w:rsid w:val="00123CC6"/>
    <w:rsid w:val="001250F4"/>
    <w:rsid w:val="0012529E"/>
    <w:rsid w:val="001255DE"/>
    <w:rsid w:val="00130C8A"/>
    <w:rsid w:val="00131D1C"/>
    <w:rsid w:val="00132093"/>
    <w:rsid w:val="00132AC7"/>
    <w:rsid w:val="00133968"/>
    <w:rsid w:val="00135032"/>
    <w:rsid w:val="00136062"/>
    <w:rsid w:val="001365E1"/>
    <w:rsid w:val="00146639"/>
    <w:rsid w:val="00146CC3"/>
    <w:rsid w:val="00147707"/>
    <w:rsid w:val="00151E39"/>
    <w:rsid w:val="00152D75"/>
    <w:rsid w:val="00153388"/>
    <w:rsid w:val="00155915"/>
    <w:rsid w:val="00155FAE"/>
    <w:rsid w:val="0016173A"/>
    <w:rsid w:val="00161982"/>
    <w:rsid w:val="00163301"/>
    <w:rsid w:val="00163724"/>
    <w:rsid w:val="0016379C"/>
    <w:rsid w:val="00164AE2"/>
    <w:rsid w:val="00165F00"/>
    <w:rsid w:val="001705E3"/>
    <w:rsid w:val="00174BA8"/>
    <w:rsid w:val="0017577D"/>
    <w:rsid w:val="001761A2"/>
    <w:rsid w:val="001762F5"/>
    <w:rsid w:val="00177AD5"/>
    <w:rsid w:val="001803DB"/>
    <w:rsid w:val="00180BF7"/>
    <w:rsid w:val="00180E8C"/>
    <w:rsid w:val="001814D1"/>
    <w:rsid w:val="00185056"/>
    <w:rsid w:val="001860BE"/>
    <w:rsid w:val="001912F5"/>
    <w:rsid w:val="001914BF"/>
    <w:rsid w:val="001931BD"/>
    <w:rsid w:val="00194FDF"/>
    <w:rsid w:val="001953AF"/>
    <w:rsid w:val="00195685"/>
    <w:rsid w:val="00197B97"/>
    <w:rsid w:val="001A03F1"/>
    <w:rsid w:val="001A0F1C"/>
    <w:rsid w:val="001A175D"/>
    <w:rsid w:val="001A338B"/>
    <w:rsid w:val="001A5AA7"/>
    <w:rsid w:val="001A6253"/>
    <w:rsid w:val="001B023B"/>
    <w:rsid w:val="001B164A"/>
    <w:rsid w:val="001B1DA3"/>
    <w:rsid w:val="001B655D"/>
    <w:rsid w:val="001C067D"/>
    <w:rsid w:val="001C5A23"/>
    <w:rsid w:val="001C6931"/>
    <w:rsid w:val="001D0361"/>
    <w:rsid w:val="001D1023"/>
    <w:rsid w:val="001D3FAD"/>
    <w:rsid w:val="001D7453"/>
    <w:rsid w:val="001E02DB"/>
    <w:rsid w:val="001E24D9"/>
    <w:rsid w:val="001E3B6F"/>
    <w:rsid w:val="001E49B3"/>
    <w:rsid w:val="001E7A0E"/>
    <w:rsid w:val="001F0247"/>
    <w:rsid w:val="001F7E7A"/>
    <w:rsid w:val="00202440"/>
    <w:rsid w:val="00203FCA"/>
    <w:rsid w:val="00206EBC"/>
    <w:rsid w:val="002070AF"/>
    <w:rsid w:val="002073E8"/>
    <w:rsid w:val="00207BB0"/>
    <w:rsid w:val="00207F36"/>
    <w:rsid w:val="0021013B"/>
    <w:rsid w:val="002114E6"/>
    <w:rsid w:val="0021192D"/>
    <w:rsid w:val="00214FB8"/>
    <w:rsid w:val="00215F03"/>
    <w:rsid w:val="002160E5"/>
    <w:rsid w:val="00220D79"/>
    <w:rsid w:val="00221012"/>
    <w:rsid w:val="002211EA"/>
    <w:rsid w:val="0022195F"/>
    <w:rsid w:val="00222A51"/>
    <w:rsid w:val="0022333D"/>
    <w:rsid w:val="0022344F"/>
    <w:rsid w:val="00226878"/>
    <w:rsid w:val="0022768E"/>
    <w:rsid w:val="002277D8"/>
    <w:rsid w:val="00230374"/>
    <w:rsid w:val="00235554"/>
    <w:rsid w:val="002367B3"/>
    <w:rsid w:val="00244471"/>
    <w:rsid w:val="00246AA8"/>
    <w:rsid w:val="002478F0"/>
    <w:rsid w:val="0025015E"/>
    <w:rsid w:val="00250FF2"/>
    <w:rsid w:val="00250FF8"/>
    <w:rsid w:val="0025272D"/>
    <w:rsid w:val="00253FE3"/>
    <w:rsid w:val="0025410E"/>
    <w:rsid w:val="00255A83"/>
    <w:rsid w:val="00255CAD"/>
    <w:rsid w:val="00256875"/>
    <w:rsid w:val="00256B33"/>
    <w:rsid w:val="0026108E"/>
    <w:rsid w:val="0026194E"/>
    <w:rsid w:val="002625CE"/>
    <w:rsid w:val="00264EE9"/>
    <w:rsid w:val="00266C3C"/>
    <w:rsid w:val="00267D36"/>
    <w:rsid w:val="00270C60"/>
    <w:rsid w:val="002728E7"/>
    <w:rsid w:val="00280E1D"/>
    <w:rsid w:val="00282E60"/>
    <w:rsid w:val="00285CE2"/>
    <w:rsid w:val="00286561"/>
    <w:rsid w:val="00286579"/>
    <w:rsid w:val="00286593"/>
    <w:rsid w:val="00292A19"/>
    <w:rsid w:val="00292D8B"/>
    <w:rsid w:val="00294949"/>
    <w:rsid w:val="00294CA2"/>
    <w:rsid w:val="002966C5"/>
    <w:rsid w:val="002A00AC"/>
    <w:rsid w:val="002A00C8"/>
    <w:rsid w:val="002A13E6"/>
    <w:rsid w:val="002A240A"/>
    <w:rsid w:val="002A6261"/>
    <w:rsid w:val="002B4282"/>
    <w:rsid w:val="002B4A7A"/>
    <w:rsid w:val="002B50CF"/>
    <w:rsid w:val="002B583B"/>
    <w:rsid w:val="002B5BBA"/>
    <w:rsid w:val="002C043C"/>
    <w:rsid w:val="002C106E"/>
    <w:rsid w:val="002C12D0"/>
    <w:rsid w:val="002C3C9B"/>
    <w:rsid w:val="002C41BE"/>
    <w:rsid w:val="002C42A4"/>
    <w:rsid w:val="002C5582"/>
    <w:rsid w:val="002D0251"/>
    <w:rsid w:val="002D0254"/>
    <w:rsid w:val="002D0ADA"/>
    <w:rsid w:val="002D1332"/>
    <w:rsid w:val="002D4D14"/>
    <w:rsid w:val="002D51E8"/>
    <w:rsid w:val="002D5B5C"/>
    <w:rsid w:val="002E203F"/>
    <w:rsid w:val="002E385C"/>
    <w:rsid w:val="002E4161"/>
    <w:rsid w:val="002E4731"/>
    <w:rsid w:val="002E4A10"/>
    <w:rsid w:val="002E543F"/>
    <w:rsid w:val="002E67C7"/>
    <w:rsid w:val="002F4D1E"/>
    <w:rsid w:val="002F51CC"/>
    <w:rsid w:val="002F6560"/>
    <w:rsid w:val="002F6FD1"/>
    <w:rsid w:val="002F7C9C"/>
    <w:rsid w:val="002F7E61"/>
    <w:rsid w:val="00301201"/>
    <w:rsid w:val="0030247F"/>
    <w:rsid w:val="00302ECF"/>
    <w:rsid w:val="00307AA9"/>
    <w:rsid w:val="00310725"/>
    <w:rsid w:val="00310AC1"/>
    <w:rsid w:val="00312BA8"/>
    <w:rsid w:val="00313D2A"/>
    <w:rsid w:val="00314501"/>
    <w:rsid w:val="00316081"/>
    <w:rsid w:val="0032275E"/>
    <w:rsid w:val="00322802"/>
    <w:rsid w:val="003233B8"/>
    <w:rsid w:val="00324F41"/>
    <w:rsid w:val="003256D2"/>
    <w:rsid w:val="00325ACF"/>
    <w:rsid w:val="00326814"/>
    <w:rsid w:val="00326DE7"/>
    <w:rsid w:val="0032759C"/>
    <w:rsid w:val="0032789F"/>
    <w:rsid w:val="003300DB"/>
    <w:rsid w:val="00331819"/>
    <w:rsid w:val="00333D61"/>
    <w:rsid w:val="00334BDB"/>
    <w:rsid w:val="003360AC"/>
    <w:rsid w:val="003377BB"/>
    <w:rsid w:val="00341202"/>
    <w:rsid w:val="0034300C"/>
    <w:rsid w:val="00343BDC"/>
    <w:rsid w:val="00344B0D"/>
    <w:rsid w:val="0034672B"/>
    <w:rsid w:val="003531AD"/>
    <w:rsid w:val="0035364A"/>
    <w:rsid w:val="003537BB"/>
    <w:rsid w:val="00354B9A"/>
    <w:rsid w:val="003566E6"/>
    <w:rsid w:val="00357128"/>
    <w:rsid w:val="00360164"/>
    <w:rsid w:val="00362109"/>
    <w:rsid w:val="00362AF3"/>
    <w:rsid w:val="00364354"/>
    <w:rsid w:val="00364494"/>
    <w:rsid w:val="00364ABE"/>
    <w:rsid w:val="00366A5E"/>
    <w:rsid w:val="00367C5E"/>
    <w:rsid w:val="00367DA9"/>
    <w:rsid w:val="00373913"/>
    <w:rsid w:val="00374254"/>
    <w:rsid w:val="003748F0"/>
    <w:rsid w:val="00374B57"/>
    <w:rsid w:val="00374F0D"/>
    <w:rsid w:val="00375250"/>
    <w:rsid w:val="00375552"/>
    <w:rsid w:val="00376E5F"/>
    <w:rsid w:val="00377100"/>
    <w:rsid w:val="00377E71"/>
    <w:rsid w:val="00380372"/>
    <w:rsid w:val="00380491"/>
    <w:rsid w:val="00380A95"/>
    <w:rsid w:val="00380BB4"/>
    <w:rsid w:val="0038394A"/>
    <w:rsid w:val="00383CBE"/>
    <w:rsid w:val="00385910"/>
    <w:rsid w:val="00386294"/>
    <w:rsid w:val="003862CC"/>
    <w:rsid w:val="00387FE4"/>
    <w:rsid w:val="003907F6"/>
    <w:rsid w:val="003937F6"/>
    <w:rsid w:val="003946BD"/>
    <w:rsid w:val="003956E2"/>
    <w:rsid w:val="0039797B"/>
    <w:rsid w:val="003A06E4"/>
    <w:rsid w:val="003A10FD"/>
    <w:rsid w:val="003A12B6"/>
    <w:rsid w:val="003A1EE9"/>
    <w:rsid w:val="003A2094"/>
    <w:rsid w:val="003A6631"/>
    <w:rsid w:val="003A6EA3"/>
    <w:rsid w:val="003A7612"/>
    <w:rsid w:val="003B15BF"/>
    <w:rsid w:val="003B1848"/>
    <w:rsid w:val="003B6489"/>
    <w:rsid w:val="003B667E"/>
    <w:rsid w:val="003B7771"/>
    <w:rsid w:val="003B7C04"/>
    <w:rsid w:val="003C5C5D"/>
    <w:rsid w:val="003D073E"/>
    <w:rsid w:val="003D2E43"/>
    <w:rsid w:val="003D35B9"/>
    <w:rsid w:val="003D3D5B"/>
    <w:rsid w:val="003D3DEC"/>
    <w:rsid w:val="003D40A2"/>
    <w:rsid w:val="003D47EB"/>
    <w:rsid w:val="003D4BBB"/>
    <w:rsid w:val="003D4D7F"/>
    <w:rsid w:val="003D668D"/>
    <w:rsid w:val="003D6B82"/>
    <w:rsid w:val="003D72DF"/>
    <w:rsid w:val="003E1E1D"/>
    <w:rsid w:val="003E32A5"/>
    <w:rsid w:val="003E3B73"/>
    <w:rsid w:val="003E4028"/>
    <w:rsid w:val="003E5CCE"/>
    <w:rsid w:val="003E6FC0"/>
    <w:rsid w:val="003F1578"/>
    <w:rsid w:val="003F2BBD"/>
    <w:rsid w:val="003F3502"/>
    <w:rsid w:val="003F3D34"/>
    <w:rsid w:val="003F57A0"/>
    <w:rsid w:val="00400348"/>
    <w:rsid w:val="004012A7"/>
    <w:rsid w:val="004028F9"/>
    <w:rsid w:val="0040483A"/>
    <w:rsid w:val="004050A7"/>
    <w:rsid w:val="00405C56"/>
    <w:rsid w:val="00405FBE"/>
    <w:rsid w:val="00410117"/>
    <w:rsid w:val="004121A6"/>
    <w:rsid w:val="00412FE1"/>
    <w:rsid w:val="0041637B"/>
    <w:rsid w:val="004167C9"/>
    <w:rsid w:val="004204D8"/>
    <w:rsid w:val="00421525"/>
    <w:rsid w:val="004229E3"/>
    <w:rsid w:val="00423801"/>
    <w:rsid w:val="00431271"/>
    <w:rsid w:val="0043281F"/>
    <w:rsid w:val="0043302A"/>
    <w:rsid w:val="00433A32"/>
    <w:rsid w:val="00433FB2"/>
    <w:rsid w:val="00434111"/>
    <w:rsid w:val="00434CDC"/>
    <w:rsid w:val="0043517B"/>
    <w:rsid w:val="0043709B"/>
    <w:rsid w:val="004406D1"/>
    <w:rsid w:val="00442100"/>
    <w:rsid w:val="0044225D"/>
    <w:rsid w:val="0044319E"/>
    <w:rsid w:val="00444050"/>
    <w:rsid w:val="00445367"/>
    <w:rsid w:val="00446311"/>
    <w:rsid w:val="00446AD2"/>
    <w:rsid w:val="00446B44"/>
    <w:rsid w:val="00450513"/>
    <w:rsid w:val="004519B4"/>
    <w:rsid w:val="0045273B"/>
    <w:rsid w:val="00453EDC"/>
    <w:rsid w:val="00454985"/>
    <w:rsid w:val="00455273"/>
    <w:rsid w:val="00455C2A"/>
    <w:rsid w:val="00457E42"/>
    <w:rsid w:val="00457E8C"/>
    <w:rsid w:val="004608E4"/>
    <w:rsid w:val="004616F0"/>
    <w:rsid w:val="00462B66"/>
    <w:rsid w:val="00464CDE"/>
    <w:rsid w:val="004654F4"/>
    <w:rsid w:val="00466023"/>
    <w:rsid w:val="00467B08"/>
    <w:rsid w:val="00467C90"/>
    <w:rsid w:val="00467D4A"/>
    <w:rsid w:val="00477275"/>
    <w:rsid w:val="00477E81"/>
    <w:rsid w:val="0048078E"/>
    <w:rsid w:val="00482A76"/>
    <w:rsid w:val="004830D7"/>
    <w:rsid w:val="00483AEA"/>
    <w:rsid w:val="0048524D"/>
    <w:rsid w:val="00485D91"/>
    <w:rsid w:val="00486044"/>
    <w:rsid w:val="004866E5"/>
    <w:rsid w:val="00490B58"/>
    <w:rsid w:val="00492E16"/>
    <w:rsid w:val="004938CB"/>
    <w:rsid w:val="00493DC6"/>
    <w:rsid w:val="0049483B"/>
    <w:rsid w:val="00494AD2"/>
    <w:rsid w:val="00495484"/>
    <w:rsid w:val="00495A2F"/>
    <w:rsid w:val="004963FE"/>
    <w:rsid w:val="00496872"/>
    <w:rsid w:val="00497962"/>
    <w:rsid w:val="00497AC8"/>
    <w:rsid w:val="004A55E3"/>
    <w:rsid w:val="004A6EC6"/>
    <w:rsid w:val="004B0C02"/>
    <w:rsid w:val="004B15E0"/>
    <w:rsid w:val="004B19C2"/>
    <w:rsid w:val="004B6583"/>
    <w:rsid w:val="004B66EE"/>
    <w:rsid w:val="004C10D8"/>
    <w:rsid w:val="004C1868"/>
    <w:rsid w:val="004C2378"/>
    <w:rsid w:val="004C27BF"/>
    <w:rsid w:val="004C45FE"/>
    <w:rsid w:val="004C5163"/>
    <w:rsid w:val="004C685A"/>
    <w:rsid w:val="004C6C4A"/>
    <w:rsid w:val="004D255C"/>
    <w:rsid w:val="004D53F6"/>
    <w:rsid w:val="004D6427"/>
    <w:rsid w:val="004D684C"/>
    <w:rsid w:val="004D792E"/>
    <w:rsid w:val="004E09BB"/>
    <w:rsid w:val="004E3A55"/>
    <w:rsid w:val="004F483B"/>
    <w:rsid w:val="004F4AC3"/>
    <w:rsid w:val="004F5B2E"/>
    <w:rsid w:val="004F6239"/>
    <w:rsid w:val="004F66F6"/>
    <w:rsid w:val="00502A96"/>
    <w:rsid w:val="00505A5F"/>
    <w:rsid w:val="005063F7"/>
    <w:rsid w:val="0050673B"/>
    <w:rsid w:val="00510335"/>
    <w:rsid w:val="00512B75"/>
    <w:rsid w:val="005142CB"/>
    <w:rsid w:val="005171E2"/>
    <w:rsid w:val="005206C8"/>
    <w:rsid w:val="005318AF"/>
    <w:rsid w:val="00531F0B"/>
    <w:rsid w:val="00532549"/>
    <w:rsid w:val="00533B8C"/>
    <w:rsid w:val="00533C3E"/>
    <w:rsid w:val="0053424E"/>
    <w:rsid w:val="00535E28"/>
    <w:rsid w:val="00537023"/>
    <w:rsid w:val="00541F1E"/>
    <w:rsid w:val="00543314"/>
    <w:rsid w:val="005544EA"/>
    <w:rsid w:val="00555CB6"/>
    <w:rsid w:val="00555F02"/>
    <w:rsid w:val="005575E2"/>
    <w:rsid w:val="00562153"/>
    <w:rsid w:val="005632F9"/>
    <w:rsid w:val="0056431C"/>
    <w:rsid w:val="005659D0"/>
    <w:rsid w:val="00570182"/>
    <w:rsid w:val="005702A9"/>
    <w:rsid w:val="005715C8"/>
    <w:rsid w:val="0057257E"/>
    <w:rsid w:val="00572950"/>
    <w:rsid w:val="005742F5"/>
    <w:rsid w:val="005750AE"/>
    <w:rsid w:val="00575BEF"/>
    <w:rsid w:val="005763BE"/>
    <w:rsid w:val="00576729"/>
    <w:rsid w:val="0058252A"/>
    <w:rsid w:val="00582CD9"/>
    <w:rsid w:val="00582D6F"/>
    <w:rsid w:val="00590107"/>
    <w:rsid w:val="00592061"/>
    <w:rsid w:val="00593824"/>
    <w:rsid w:val="00594F2E"/>
    <w:rsid w:val="005957C9"/>
    <w:rsid w:val="005978C6"/>
    <w:rsid w:val="00597920"/>
    <w:rsid w:val="005A3486"/>
    <w:rsid w:val="005A3FAE"/>
    <w:rsid w:val="005A427B"/>
    <w:rsid w:val="005A52B8"/>
    <w:rsid w:val="005A6A18"/>
    <w:rsid w:val="005A7C9A"/>
    <w:rsid w:val="005B06D8"/>
    <w:rsid w:val="005B1D9C"/>
    <w:rsid w:val="005B3859"/>
    <w:rsid w:val="005B50BB"/>
    <w:rsid w:val="005B5A6A"/>
    <w:rsid w:val="005B7DBF"/>
    <w:rsid w:val="005C050C"/>
    <w:rsid w:val="005C0570"/>
    <w:rsid w:val="005C0612"/>
    <w:rsid w:val="005C2367"/>
    <w:rsid w:val="005C4AF2"/>
    <w:rsid w:val="005C7E2B"/>
    <w:rsid w:val="005D063C"/>
    <w:rsid w:val="005D1516"/>
    <w:rsid w:val="005D23B3"/>
    <w:rsid w:val="005D273E"/>
    <w:rsid w:val="005D3BDC"/>
    <w:rsid w:val="005D4632"/>
    <w:rsid w:val="005E2918"/>
    <w:rsid w:val="005E3460"/>
    <w:rsid w:val="005E61D6"/>
    <w:rsid w:val="005E6EDF"/>
    <w:rsid w:val="005E6F51"/>
    <w:rsid w:val="005F0353"/>
    <w:rsid w:val="005F3019"/>
    <w:rsid w:val="005F40F8"/>
    <w:rsid w:val="005F645E"/>
    <w:rsid w:val="005F6671"/>
    <w:rsid w:val="005F72F3"/>
    <w:rsid w:val="005F7735"/>
    <w:rsid w:val="006005D1"/>
    <w:rsid w:val="006007C5"/>
    <w:rsid w:val="006029D1"/>
    <w:rsid w:val="0060313F"/>
    <w:rsid w:val="00605D35"/>
    <w:rsid w:val="0060649F"/>
    <w:rsid w:val="00616204"/>
    <w:rsid w:val="00616855"/>
    <w:rsid w:val="006179E0"/>
    <w:rsid w:val="00617CE8"/>
    <w:rsid w:val="00617DD7"/>
    <w:rsid w:val="006214BB"/>
    <w:rsid w:val="00622A0C"/>
    <w:rsid w:val="00623242"/>
    <w:rsid w:val="00623B06"/>
    <w:rsid w:val="0062486A"/>
    <w:rsid w:val="006250FC"/>
    <w:rsid w:val="0062625D"/>
    <w:rsid w:val="006264C5"/>
    <w:rsid w:val="00626DA9"/>
    <w:rsid w:val="0063127E"/>
    <w:rsid w:val="00635CB1"/>
    <w:rsid w:val="006379B7"/>
    <w:rsid w:val="00640420"/>
    <w:rsid w:val="00641892"/>
    <w:rsid w:val="006436E3"/>
    <w:rsid w:val="00644060"/>
    <w:rsid w:val="00644D3E"/>
    <w:rsid w:val="00647415"/>
    <w:rsid w:val="00647E3B"/>
    <w:rsid w:val="00653502"/>
    <w:rsid w:val="00654528"/>
    <w:rsid w:val="006567D3"/>
    <w:rsid w:val="00657584"/>
    <w:rsid w:val="00661DE0"/>
    <w:rsid w:val="006626DE"/>
    <w:rsid w:val="00662849"/>
    <w:rsid w:val="00663B5B"/>
    <w:rsid w:val="00663F8D"/>
    <w:rsid w:val="00664694"/>
    <w:rsid w:val="006648B2"/>
    <w:rsid w:val="006649EC"/>
    <w:rsid w:val="0066623B"/>
    <w:rsid w:val="00667BA2"/>
    <w:rsid w:val="00670E9D"/>
    <w:rsid w:val="00671B14"/>
    <w:rsid w:val="00674BD8"/>
    <w:rsid w:val="00674FE7"/>
    <w:rsid w:val="00675D41"/>
    <w:rsid w:val="006801C4"/>
    <w:rsid w:val="0068026B"/>
    <w:rsid w:val="006811CE"/>
    <w:rsid w:val="00682499"/>
    <w:rsid w:val="006826A3"/>
    <w:rsid w:val="00684222"/>
    <w:rsid w:val="00686B61"/>
    <w:rsid w:val="00690EC1"/>
    <w:rsid w:val="00691AA5"/>
    <w:rsid w:val="00691F57"/>
    <w:rsid w:val="00694050"/>
    <w:rsid w:val="0069792A"/>
    <w:rsid w:val="006A0F96"/>
    <w:rsid w:val="006A1264"/>
    <w:rsid w:val="006A1EF4"/>
    <w:rsid w:val="006A5098"/>
    <w:rsid w:val="006A647D"/>
    <w:rsid w:val="006A7F7B"/>
    <w:rsid w:val="006B0F27"/>
    <w:rsid w:val="006B31CA"/>
    <w:rsid w:val="006B338B"/>
    <w:rsid w:val="006B69EC"/>
    <w:rsid w:val="006B7A9F"/>
    <w:rsid w:val="006C0292"/>
    <w:rsid w:val="006C2736"/>
    <w:rsid w:val="006C36C5"/>
    <w:rsid w:val="006C4A6F"/>
    <w:rsid w:val="006C5415"/>
    <w:rsid w:val="006D3AA7"/>
    <w:rsid w:val="006D4D6D"/>
    <w:rsid w:val="006D650A"/>
    <w:rsid w:val="006E058F"/>
    <w:rsid w:val="006E3737"/>
    <w:rsid w:val="006E3C04"/>
    <w:rsid w:val="006E3D7D"/>
    <w:rsid w:val="006E5E55"/>
    <w:rsid w:val="006E7150"/>
    <w:rsid w:val="006F0B25"/>
    <w:rsid w:val="006F1CF2"/>
    <w:rsid w:val="006F4F17"/>
    <w:rsid w:val="006F5739"/>
    <w:rsid w:val="006F681F"/>
    <w:rsid w:val="006F6BA5"/>
    <w:rsid w:val="006F726E"/>
    <w:rsid w:val="006F74A3"/>
    <w:rsid w:val="00700BB2"/>
    <w:rsid w:val="00701145"/>
    <w:rsid w:val="00701935"/>
    <w:rsid w:val="00702AC5"/>
    <w:rsid w:val="00704850"/>
    <w:rsid w:val="00706CE3"/>
    <w:rsid w:val="00707E6C"/>
    <w:rsid w:val="00711B9A"/>
    <w:rsid w:val="00711D39"/>
    <w:rsid w:val="00712D4D"/>
    <w:rsid w:val="00720AD4"/>
    <w:rsid w:val="0072245B"/>
    <w:rsid w:val="00724D2E"/>
    <w:rsid w:val="007252C2"/>
    <w:rsid w:val="00725592"/>
    <w:rsid w:val="00726452"/>
    <w:rsid w:val="00727110"/>
    <w:rsid w:val="00727D34"/>
    <w:rsid w:val="00731E75"/>
    <w:rsid w:val="00733771"/>
    <w:rsid w:val="007337E6"/>
    <w:rsid w:val="00740BFD"/>
    <w:rsid w:val="00741026"/>
    <w:rsid w:val="00751CA2"/>
    <w:rsid w:val="007548FA"/>
    <w:rsid w:val="00755E7E"/>
    <w:rsid w:val="00757C94"/>
    <w:rsid w:val="007616B5"/>
    <w:rsid w:val="00765047"/>
    <w:rsid w:val="00765BCD"/>
    <w:rsid w:val="00766FC4"/>
    <w:rsid w:val="00771E3C"/>
    <w:rsid w:val="007726BB"/>
    <w:rsid w:val="00773223"/>
    <w:rsid w:val="00775180"/>
    <w:rsid w:val="00775566"/>
    <w:rsid w:val="007772C9"/>
    <w:rsid w:val="00781B44"/>
    <w:rsid w:val="00783470"/>
    <w:rsid w:val="00784FCD"/>
    <w:rsid w:val="0078508E"/>
    <w:rsid w:val="0079010E"/>
    <w:rsid w:val="0079026F"/>
    <w:rsid w:val="007917FD"/>
    <w:rsid w:val="00792C29"/>
    <w:rsid w:val="00793AD7"/>
    <w:rsid w:val="00794132"/>
    <w:rsid w:val="00794E24"/>
    <w:rsid w:val="00796102"/>
    <w:rsid w:val="0079649C"/>
    <w:rsid w:val="00797396"/>
    <w:rsid w:val="0079776D"/>
    <w:rsid w:val="007A16D4"/>
    <w:rsid w:val="007A3904"/>
    <w:rsid w:val="007A62D1"/>
    <w:rsid w:val="007A6B5A"/>
    <w:rsid w:val="007B0219"/>
    <w:rsid w:val="007B18DA"/>
    <w:rsid w:val="007B212E"/>
    <w:rsid w:val="007B26D4"/>
    <w:rsid w:val="007B5625"/>
    <w:rsid w:val="007B59D4"/>
    <w:rsid w:val="007B720E"/>
    <w:rsid w:val="007C01DB"/>
    <w:rsid w:val="007C0E6C"/>
    <w:rsid w:val="007C2CA8"/>
    <w:rsid w:val="007C3760"/>
    <w:rsid w:val="007C66BB"/>
    <w:rsid w:val="007C7092"/>
    <w:rsid w:val="007D0AE4"/>
    <w:rsid w:val="007D365E"/>
    <w:rsid w:val="007D44C2"/>
    <w:rsid w:val="007D49AE"/>
    <w:rsid w:val="007D6817"/>
    <w:rsid w:val="007D7DA4"/>
    <w:rsid w:val="007E20E7"/>
    <w:rsid w:val="007E45D2"/>
    <w:rsid w:val="007E4DF7"/>
    <w:rsid w:val="007E586F"/>
    <w:rsid w:val="007E723C"/>
    <w:rsid w:val="007E761A"/>
    <w:rsid w:val="007F023C"/>
    <w:rsid w:val="007F0CD1"/>
    <w:rsid w:val="007F113E"/>
    <w:rsid w:val="007F4D14"/>
    <w:rsid w:val="007F701A"/>
    <w:rsid w:val="008012B1"/>
    <w:rsid w:val="0080294B"/>
    <w:rsid w:val="00805ACE"/>
    <w:rsid w:val="00807A63"/>
    <w:rsid w:val="008108C4"/>
    <w:rsid w:val="00811483"/>
    <w:rsid w:val="008118E7"/>
    <w:rsid w:val="00811B2F"/>
    <w:rsid w:val="00813961"/>
    <w:rsid w:val="0081442B"/>
    <w:rsid w:val="00815D3A"/>
    <w:rsid w:val="00816841"/>
    <w:rsid w:val="00817AEE"/>
    <w:rsid w:val="00820F6D"/>
    <w:rsid w:val="00821049"/>
    <w:rsid w:val="008225F0"/>
    <w:rsid w:val="00822C4A"/>
    <w:rsid w:val="00822E4C"/>
    <w:rsid w:val="00823011"/>
    <w:rsid w:val="00827655"/>
    <w:rsid w:val="00830AB7"/>
    <w:rsid w:val="00830B23"/>
    <w:rsid w:val="00831A7B"/>
    <w:rsid w:val="00831D6D"/>
    <w:rsid w:val="00832ECC"/>
    <w:rsid w:val="00833CF6"/>
    <w:rsid w:val="00836A0B"/>
    <w:rsid w:val="00837055"/>
    <w:rsid w:val="00842469"/>
    <w:rsid w:val="008430F4"/>
    <w:rsid w:val="008432A2"/>
    <w:rsid w:val="00844440"/>
    <w:rsid w:val="0084454C"/>
    <w:rsid w:val="00845C43"/>
    <w:rsid w:val="0084696D"/>
    <w:rsid w:val="00847C8C"/>
    <w:rsid w:val="00850334"/>
    <w:rsid w:val="008530F9"/>
    <w:rsid w:val="00860515"/>
    <w:rsid w:val="008624EA"/>
    <w:rsid w:val="008628D2"/>
    <w:rsid w:val="00864F84"/>
    <w:rsid w:val="00865536"/>
    <w:rsid w:val="00865FD5"/>
    <w:rsid w:val="00867D57"/>
    <w:rsid w:val="0087106F"/>
    <w:rsid w:val="008710A6"/>
    <w:rsid w:val="00871575"/>
    <w:rsid w:val="00873FAB"/>
    <w:rsid w:val="0087637D"/>
    <w:rsid w:val="00876AB9"/>
    <w:rsid w:val="00877E1B"/>
    <w:rsid w:val="00881AC3"/>
    <w:rsid w:val="00882270"/>
    <w:rsid w:val="008843EB"/>
    <w:rsid w:val="00884EED"/>
    <w:rsid w:val="00885222"/>
    <w:rsid w:val="00886D20"/>
    <w:rsid w:val="00890A7A"/>
    <w:rsid w:val="008910C9"/>
    <w:rsid w:val="00892721"/>
    <w:rsid w:val="00892D23"/>
    <w:rsid w:val="0089306D"/>
    <w:rsid w:val="008953BF"/>
    <w:rsid w:val="008975CD"/>
    <w:rsid w:val="008A0090"/>
    <w:rsid w:val="008A0F7C"/>
    <w:rsid w:val="008A19EF"/>
    <w:rsid w:val="008A1A19"/>
    <w:rsid w:val="008A1BE7"/>
    <w:rsid w:val="008A4ECB"/>
    <w:rsid w:val="008A508C"/>
    <w:rsid w:val="008A6432"/>
    <w:rsid w:val="008B1085"/>
    <w:rsid w:val="008B1A9F"/>
    <w:rsid w:val="008B33A7"/>
    <w:rsid w:val="008B426B"/>
    <w:rsid w:val="008B4765"/>
    <w:rsid w:val="008B4858"/>
    <w:rsid w:val="008B5AAB"/>
    <w:rsid w:val="008B5BFA"/>
    <w:rsid w:val="008B6D2E"/>
    <w:rsid w:val="008C2996"/>
    <w:rsid w:val="008C4E36"/>
    <w:rsid w:val="008C5369"/>
    <w:rsid w:val="008C58BC"/>
    <w:rsid w:val="008D1E19"/>
    <w:rsid w:val="008D3BB2"/>
    <w:rsid w:val="008D3C6E"/>
    <w:rsid w:val="008D404A"/>
    <w:rsid w:val="008E03DF"/>
    <w:rsid w:val="008E1154"/>
    <w:rsid w:val="008E2BC7"/>
    <w:rsid w:val="008E3FCC"/>
    <w:rsid w:val="008E4EE4"/>
    <w:rsid w:val="008E6D74"/>
    <w:rsid w:val="008E780E"/>
    <w:rsid w:val="008F0B42"/>
    <w:rsid w:val="008F1E70"/>
    <w:rsid w:val="008F4346"/>
    <w:rsid w:val="008F6B3F"/>
    <w:rsid w:val="008F768F"/>
    <w:rsid w:val="008F7C21"/>
    <w:rsid w:val="008F7D24"/>
    <w:rsid w:val="00900DCD"/>
    <w:rsid w:val="00902192"/>
    <w:rsid w:val="00903D44"/>
    <w:rsid w:val="00906AA2"/>
    <w:rsid w:val="0090724D"/>
    <w:rsid w:val="0090761D"/>
    <w:rsid w:val="009078B1"/>
    <w:rsid w:val="009119EE"/>
    <w:rsid w:val="0091229D"/>
    <w:rsid w:val="0091304E"/>
    <w:rsid w:val="00915314"/>
    <w:rsid w:val="00915A29"/>
    <w:rsid w:val="0091629E"/>
    <w:rsid w:val="00920B15"/>
    <w:rsid w:val="00921D60"/>
    <w:rsid w:val="00921EB4"/>
    <w:rsid w:val="009227DA"/>
    <w:rsid w:val="00927B9D"/>
    <w:rsid w:val="00930DFC"/>
    <w:rsid w:val="009316E8"/>
    <w:rsid w:val="00931ADC"/>
    <w:rsid w:val="00933366"/>
    <w:rsid w:val="00935B05"/>
    <w:rsid w:val="009366EC"/>
    <w:rsid w:val="0094228E"/>
    <w:rsid w:val="00943EDD"/>
    <w:rsid w:val="00944DBF"/>
    <w:rsid w:val="00946E08"/>
    <w:rsid w:val="00947B28"/>
    <w:rsid w:val="00950622"/>
    <w:rsid w:val="00950F48"/>
    <w:rsid w:val="0095249A"/>
    <w:rsid w:val="0095489F"/>
    <w:rsid w:val="009558D2"/>
    <w:rsid w:val="009604E9"/>
    <w:rsid w:val="00960BB8"/>
    <w:rsid w:val="00961864"/>
    <w:rsid w:val="00961AEF"/>
    <w:rsid w:val="00962E80"/>
    <w:rsid w:val="00963F4D"/>
    <w:rsid w:val="009644CA"/>
    <w:rsid w:val="00965A6A"/>
    <w:rsid w:val="009664A4"/>
    <w:rsid w:val="0097096A"/>
    <w:rsid w:val="00973BA7"/>
    <w:rsid w:val="009743AC"/>
    <w:rsid w:val="00975DCE"/>
    <w:rsid w:val="0097653D"/>
    <w:rsid w:val="0097678D"/>
    <w:rsid w:val="0097731D"/>
    <w:rsid w:val="00977EBE"/>
    <w:rsid w:val="009817E0"/>
    <w:rsid w:val="0098221A"/>
    <w:rsid w:val="009852EB"/>
    <w:rsid w:val="00985BF0"/>
    <w:rsid w:val="00986088"/>
    <w:rsid w:val="00991B04"/>
    <w:rsid w:val="00991D8E"/>
    <w:rsid w:val="00992295"/>
    <w:rsid w:val="009929C7"/>
    <w:rsid w:val="00993732"/>
    <w:rsid w:val="00994BD1"/>
    <w:rsid w:val="009A047F"/>
    <w:rsid w:val="009A0FFB"/>
    <w:rsid w:val="009A2E83"/>
    <w:rsid w:val="009A4069"/>
    <w:rsid w:val="009A4219"/>
    <w:rsid w:val="009A4827"/>
    <w:rsid w:val="009A74C4"/>
    <w:rsid w:val="009A7ABE"/>
    <w:rsid w:val="009B0A5B"/>
    <w:rsid w:val="009B1ECB"/>
    <w:rsid w:val="009B2829"/>
    <w:rsid w:val="009B39C8"/>
    <w:rsid w:val="009B43F8"/>
    <w:rsid w:val="009B4CF5"/>
    <w:rsid w:val="009B5C54"/>
    <w:rsid w:val="009C0166"/>
    <w:rsid w:val="009C07E9"/>
    <w:rsid w:val="009C1F1E"/>
    <w:rsid w:val="009C23B4"/>
    <w:rsid w:val="009D0E55"/>
    <w:rsid w:val="009D1ED1"/>
    <w:rsid w:val="009D3983"/>
    <w:rsid w:val="009D3BDF"/>
    <w:rsid w:val="009D4518"/>
    <w:rsid w:val="009D5122"/>
    <w:rsid w:val="009D611D"/>
    <w:rsid w:val="009E0D4E"/>
    <w:rsid w:val="009E15F9"/>
    <w:rsid w:val="009E3CF0"/>
    <w:rsid w:val="009E57DB"/>
    <w:rsid w:val="009E6662"/>
    <w:rsid w:val="009E6CD0"/>
    <w:rsid w:val="009E74D1"/>
    <w:rsid w:val="009E7E24"/>
    <w:rsid w:val="009F1ADC"/>
    <w:rsid w:val="009F1E97"/>
    <w:rsid w:val="009F2562"/>
    <w:rsid w:val="009F4794"/>
    <w:rsid w:val="009F700B"/>
    <w:rsid w:val="00A052F4"/>
    <w:rsid w:val="00A11346"/>
    <w:rsid w:val="00A1135E"/>
    <w:rsid w:val="00A11779"/>
    <w:rsid w:val="00A11A11"/>
    <w:rsid w:val="00A12A46"/>
    <w:rsid w:val="00A132E5"/>
    <w:rsid w:val="00A16FBF"/>
    <w:rsid w:val="00A17964"/>
    <w:rsid w:val="00A21A3D"/>
    <w:rsid w:val="00A22400"/>
    <w:rsid w:val="00A250A3"/>
    <w:rsid w:val="00A264BF"/>
    <w:rsid w:val="00A30129"/>
    <w:rsid w:val="00A32740"/>
    <w:rsid w:val="00A36B4F"/>
    <w:rsid w:val="00A373CD"/>
    <w:rsid w:val="00A3DABA"/>
    <w:rsid w:val="00A42E8A"/>
    <w:rsid w:val="00A46B4C"/>
    <w:rsid w:val="00A503B6"/>
    <w:rsid w:val="00A50A08"/>
    <w:rsid w:val="00A50C98"/>
    <w:rsid w:val="00A50E8D"/>
    <w:rsid w:val="00A526F9"/>
    <w:rsid w:val="00A53915"/>
    <w:rsid w:val="00A60828"/>
    <w:rsid w:val="00A617C7"/>
    <w:rsid w:val="00A61E59"/>
    <w:rsid w:val="00A65BAC"/>
    <w:rsid w:val="00A65D68"/>
    <w:rsid w:val="00A65D91"/>
    <w:rsid w:val="00A66A62"/>
    <w:rsid w:val="00A721EA"/>
    <w:rsid w:val="00A72688"/>
    <w:rsid w:val="00A73169"/>
    <w:rsid w:val="00A742C0"/>
    <w:rsid w:val="00A74BFC"/>
    <w:rsid w:val="00A755FD"/>
    <w:rsid w:val="00A756C3"/>
    <w:rsid w:val="00A75E6B"/>
    <w:rsid w:val="00A76C6B"/>
    <w:rsid w:val="00A77373"/>
    <w:rsid w:val="00A80443"/>
    <w:rsid w:val="00A80C00"/>
    <w:rsid w:val="00A80EB8"/>
    <w:rsid w:val="00A829AD"/>
    <w:rsid w:val="00A8496F"/>
    <w:rsid w:val="00A86063"/>
    <w:rsid w:val="00A87076"/>
    <w:rsid w:val="00A901F1"/>
    <w:rsid w:val="00A91A22"/>
    <w:rsid w:val="00A96618"/>
    <w:rsid w:val="00A97F1C"/>
    <w:rsid w:val="00AA07B2"/>
    <w:rsid w:val="00AA0978"/>
    <w:rsid w:val="00AA2BAC"/>
    <w:rsid w:val="00AA4517"/>
    <w:rsid w:val="00AA465A"/>
    <w:rsid w:val="00AA5296"/>
    <w:rsid w:val="00AA5342"/>
    <w:rsid w:val="00AA55C3"/>
    <w:rsid w:val="00AA5E35"/>
    <w:rsid w:val="00AA7739"/>
    <w:rsid w:val="00AB13F0"/>
    <w:rsid w:val="00AB153F"/>
    <w:rsid w:val="00AB1B60"/>
    <w:rsid w:val="00AB6237"/>
    <w:rsid w:val="00AB7C84"/>
    <w:rsid w:val="00AB7E19"/>
    <w:rsid w:val="00AC0781"/>
    <w:rsid w:val="00AC13E1"/>
    <w:rsid w:val="00AC2F88"/>
    <w:rsid w:val="00AC4057"/>
    <w:rsid w:val="00AC4A43"/>
    <w:rsid w:val="00AC4CBA"/>
    <w:rsid w:val="00AC5839"/>
    <w:rsid w:val="00AC61CF"/>
    <w:rsid w:val="00AD04F1"/>
    <w:rsid w:val="00AD0EBB"/>
    <w:rsid w:val="00AD2101"/>
    <w:rsid w:val="00AD372D"/>
    <w:rsid w:val="00AD5536"/>
    <w:rsid w:val="00AD7282"/>
    <w:rsid w:val="00AE0417"/>
    <w:rsid w:val="00AE119C"/>
    <w:rsid w:val="00AE310C"/>
    <w:rsid w:val="00AE3953"/>
    <w:rsid w:val="00AE4FA5"/>
    <w:rsid w:val="00AE56B0"/>
    <w:rsid w:val="00AE6F07"/>
    <w:rsid w:val="00AF0BC1"/>
    <w:rsid w:val="00AF1814"/>
    <w:rsid w:val="00AF21AB"/>
    <w:rsid w:val="00AF2C25"/>
    <w:rsid w:val="00AF305F"/>
    <w:rsid w:val="00AF32A4"/>
    <w:rsid w:val="00AF750A"/>
    <w:rsid w:val="00AF79D3"/>
    <w:rsid w:val="00B04973"/>
    <w:rsid w:val="00B05109"/>
    <w:rsid w:val="00B05D74"/>
    <w:rsid w:val="00B11369"/>
    <w:rsid w:val="00B13FE6"/>
    <w:rsid w:val="00B146D3"/>
    <w:rsid w:val="00B20BA7"/>
    <w:rsid w:val="00B21F87"/>
    <w:rsid w:val="00B22CAF"/>
    <w:rsid w:val="00B22E11"/>
    <w:rsid w:val="00B22F22"/>
    <w:rsid w:val="00B23803"/>
    <w:rsid w:val="00B2510F"/>
    <w:rsid w:val="00B27740"/>
    <w:rsid w:val="00B27F37"/>
    <w:rsid w:val="00B30825"/>
    <w:rsid w:val="00B3096A"/>
    <w:rsid w:val="00B30A90"/>
    <w:rsid w:val="00B31082"/>
    <w:rsid w:val="00B32142"/>
    <w:rsid w:val="00B34D49"/>
    <w:rsid w:val="00B35F34"/>
    <w:rsid w:val="00B36E8B"/>
    <w:rsid w:val="00B4053C"/>
    <w:rsid w:val="00B423C2"/>
    <w:rsid w:val="00B460FF"/>
    <w:rsid w:val="00B47056"/>
    <w:rsid w:val="00B47DEC"/>
    <w:rsid w:val="00B51AE4"/>
    <w:rsid w:val="00B53271"/>
    <w:rsid w:val="00B54E12"/>
    <w:rsid w:val="00B55472"/>
    <w:rsid w:val="00B55AD1"/>
    <w:rsid w:val="00B56216"/>
    <w:rsid w:val="00B56B92"/>
    <w:rsid w:val="00B57066"/>
    <w:rsid w:val="00B60BA6"/>
    <w:rsid w:val="00B63852"/>
    <w:rsid w:val="00B71A11"/>
    <w:rsid w:val="00B72C69"/>
    <w:rsid w:val="00B74F12"/>
    <w:rsid w:val="00B7650D"/>
    <w:rsid w:val="00B76BF9"/>
    <w:rsid w:val="00B7798A"/>
    <w:rsid w:val="00B802BE"/>
    <w:rsid w:val="00B80EE0"/>
    <w:rsid w:val="00B8389E"/>
    <w:rsid w:val="00B84DDF"/>
    <w:rsid w:val="00B863CE"/>
    <w:rsid w:val="00B876EC"/>
    <w:rsid w:val="00B876F9"/>
    <w:rsid w:val="00B8790E"/>
    <w:rsid w:val="00B90019"/>
    <w:rsid w:val="00B91102"/>
    <w:rsid w:val="00B92646"/>
    <w:rsid w:val="00B93432"/>
    <w:rsid w:val="00B93EFA"/>
    <w:rsid w:val="00B9539A"/>
    <w:rsid w:val="00B95A7E"/>
    <w:rsid w:val="00B963FA"/>
    <w:rsid w:val="00B96434"/>
    <w:rsid w:val="00B9772A"/>
    <w:rsid w:val="00B97A84"/>
    <w:rsid w:val="00B97D8A"/>
    <w:rsid w:val="00BA01B3"/>
    <w:rsid w:val="00BA0535"/>
    <w:rsid w:val="00BA07CA"/>
    <w:rsid w:val="00BA0E3E"/>
    <w:rsid w:val="00BA14CC"/>
    <w:rsid w:val="00BA14F3"/>
    <w:rsid w:val="00BA1F99"/>
    <w:rsid w:val="00BA38AA"/>
    <w:rsid w:val="00BA58BE"/>
    <w:rsid w:val="00BA6B10"/>
    <w:rsid w:val="00BB1E8A"/>
    <w:rsid w:val="00BB2557"/>
    <w:rsid w:val="00BB3EB1"/>
    <w:rsid w:val="00BC04B7"/>
    <w:rsid w:val="00BC14AA"/>
    <w:rsid w:val="00BC181A"/>
    <w:rsid w:val="00BC1B5D"/>
    <w:rsid w:val="00BC3772"/>
    <w:rsid w:val="00BC3E70"/>
    <w:rsid w:val="00BC4AFD"/>
    <w:rsid w:val="00BC675E"/>
    <w:rsid w:val="00BC7A10"/>
    <w:rsid w:val="00BC7F93"/>
    <w:rsid w:val="00BD5B2C"/>
    <w:rsid w:val="00BD62E4"/>
    <w:rsid w:val="00BE1CED"/>
    <w:rsid w:val="00BE46A4"/>
    <w:rsid w:val="00BE4D9C"/>
    <w:rsid w:val="00BE7E85"/>
    <w:rsid w:val="00BF0176"/>
    <w:rsid w:val="00BF0575"/>
    <w:rsid w:val="00BF0983"/>
    <w:rsid w:val="00BF1B5F"/>
    <w:rsid w:val="00BF3322"/>
    <w:rsid w:val="00BF6A17"/>
    <w:rsid w:val="00BF6E47"/>
    <w:rsid w:val="00C01A69"/>
    <w:rsid w:val="00C03622"/>
    <w:rsid w:val="00C049D8"/>
    <w:rsid w:val="00C059C4"/>
    <w:rsid w:val="00C0620A"/>
    <w:rsid w:val="00C1513A"/>
    <w:rsid w:val="00C160EE"/>
    <w:rsid w:val="00C16B88"/>
    <w:rsid w:val="00C173D6"/>
    <w:rsid w:val="00C20F8F"/>
    <w:rsid w:val="00C256B4"/>
    <w:rsid w:val="00C263D4"/>
    <w:rsid w:val="00C2710B"/>
    <w:rsid w:val="00C30993"/>
    <w:rsid w:val="00C31647"/>
    <w:rsid w:val="00C333BA"/>
    <w:rsid w:val="00C3437D"/>
    <w:rsid w:val="00C40413"/>
    <w:rsid w:val="00C40D51"/>
    <w:rsid w:val="00C4103C"/>
    <w:rsid w:val="00C42D7A"/>
    <w:rsid w:val="00C42F7F"/>
    <w:rsid w:val="00C44354"/>
    <w:rsid w:val="00C4485A"/>
    <w:rsid w:val="00C514BB"/>
    <w:rsid w:val="00C520D0"/>
    <w:rsid w:val="00C5503A"/>
    <w:rsid w:val="00C5581B"/>
    <w:rsid w:val="00C56708"/>
    <w:rsid w:val="00C574B2"/>
    <w:rsid w:val="00C61A69"/>
    <w:rsid w:val="00C648D3"/>
    <w:rsid w:val="00C652F8"/>
    <w:rsid w:val="00C65686"/>
    <w:rsid w:val="00C66B0C"/>
    <w:rsid w:val="00C67976"/>
    <w:rsid w:val="00C74E80"/>
    <w:rsid w:val="00C77EA7"/>
    <w:rsid w:val="00C808B4"/>
    <w:rsid w:val="00C80FC2"/>
    <w:rsid w:val="00C81C68"/>
    <w:rsid w:val="00C84DD1"/>
    <w:rsid w:val="00C86A6F"/>
    <w:rsid w:val="00C900AA"/>
    <w:rsid w:val="00C9099C"/>
    <w:rsid w:val="00C91B99"/>
    <w:rsid w:val="00C927E2"/>
    <w:rsid w:val="00C93652"/>
    <w:rsid w:val="00C9567C"/>
    <w:rsid w:val="00C95ECA"/>
    <w:rsid w:val="00C96BE9"/>
    <w:rsid w:val="00CA2639"/>
    <w:rsid w:val="00CA4DEF"/>
    <w:rsid w:val="00CA5330"/>
    <w:rsid w:val="00CA5BF7"/>
    <w:rsid w:val="00CA7163"/>
    <w:rsid w:val="00CB0ABB"/>
    <w:rsid w:val="00CB0B20"/>
    <w:rsid w:val="00CB0C20"/>
    <w:rsid w:val="00CB17AD"/>
    <w:rsid w:val="00CB17FC"/>
    <w:rsid w:val="00CB20E8"/>
    <w:rsid w:val="00CB5DCB"/>
    <w:rsid w:val="00CB7C96"/>
    <w:rsid w:val="00CC2B08"/>
    <w:rsid w:val="00CC529C"/>
    <w:rsid w:val="00CC6906"/>
    <w:rsid w:val="00CC6F93"/>
    <w:rsid w:val="00CC73E4"/>
    <w:rsid w:val="00CC7570"/>
    <w:rsid w:val="00CC7B51"/>
    <w:rsid w:val="00CD0709"/>
    <w:rsid w:val="00CD354C"/>
    <w:rsid w:val="00CD398B"/>
    <w:rsid w:val="00CD3E22"/>
    <w:rsid w:val="00CD42DE"/>
    <w:rsid w:val="00CD4314"/>
    <w:rsid w:val="00CD64D3"/>
    <w:rsid w:val="00CD707D"/>
    <w:rsid w:val="00CE0B74"/>
    <w:rsid w:val="00CE160F"/>
    <w:rsid w:val="00CE18C9"/>
    <w:rsid w:val="00CE2494"/>
    <w:rsid w:val="00CE3820"/>
    <w:rsid w:val="00CE3F34"/>
    <w:rsid w:val="00CE51DF"/>
    <w:rsid w:val="00CE5FCC"/>
    <w:rsid w:val="00CE6297"/>
    <w:rsid w:val="00CE6DC2"/>
    <w:rsid w:val="00CE777B"/>
    <w:rsid w:val="00CF0EB7"/>
    <w:rsid w:val="00CF161B"/>
    <w:rsid w:val="00CF330D"/>
    <w:rsid w:val="00CF798A"/>
    <w:rsid w:val="00D01157"/>
    <w:rsid w:val="00D013F7"/>
    <w:rsid w:val="00D0166B"/>
    <w:rsid w:val="00D05773"/>
    <w:rsid w:val="00D06EE6"/>
    <w:rsid w:val="00D070A8"/>
    <w:rsid w:val="00D1068F"/>
    <w:rsid w:val="00D10A41"/>
    <w:rsid w:val="00D10F69"/>
    <w:rsid w:val="00D13C93"/>
    <w:rsid w:val="00D13D0B"/>
    <w:rsid w:val="00D146AF"/>
    <w:rsid w:val="00D14DE5"/>
    <w:rsid w:val="00D2188B"/>
    <w:rsid w:val="00D2348C"/>
    <w:rsid w:val="00D24F35"/>
    <w:rsid w:val="00D251E3"/>
    <w:rsid w:val="00D31286"/>
    <w:rsid w:val="00D33AEC"/>
    <w:rsid w:val="00D3769D"/>
    <w:rsid w:val="00D4182C"/>
    <w:rsid w:val="00D445E2"/>
    <w:rsid w:val="00D4493C"/>
    <w:rsid w:val="00D44F17"/>
    <w:rsid w:val="00D475C3"/>
    <w:rsid w:val="00D50840"/>
    <w:rsid w:val="00D52B8F"/>
    <w:rsid w:val="00D5310C"/>
    <w:rsid w:val="00D54E45"/>
    <w:rsid w:val="00D56122"/>
    <w:rsid w:val="00D56379"/>
    <w:rsid w:val="00D61910"/>
    <w:rsid w:val="00D632DF"/>
    <w:rsid w:val="00D63B03"/>
    <w:rsid w:val="00D65EBB"/>
    <w:rsid w:val="00D661E5"/>
    <w:rsid w:val="00D7618A"/>
    <w:rsid w:val="00D76386"/>
    <w:rsid w:val="00D76C59"/>
    <w:rsid w:val="00D81829"/>
    <w:rsid w:val="00D83233"/>
    <w:rsid w:val="00D846AE"/>
    <w:rsid w:val="00D8575F"/>
    <w:rsid w:val="00D864A8"/>
    <w:rsid w:val="00D865D7"/>
    <w:rsid w:val="00D8703E"/>
    <w:rsid w:val="00D876C3"/>
    <w:rsid w:val="00D9281E"/>
    <w:rsid w:val="00D959B8"/>
    <w:rsid w:val="00D95B11"/>
    <w:rsid w:val="00D97D90"/>
    <w:rsid w:val="00DA0E96"/>
    <w:rsid w:val="00DA1465"/>
    <w:rsid w:val="00DA183E"/>
    <w:rsid w:val="00DA1BD7"/>
    <w:rsid w:val="00DA295F"/>
    <w:rsid w:val="00DA349B"/>
    <w:rsid w:val="00DA3736"/>
    <w:rsid w:val="00DA4513"/>
    <w:rsid w:val="00DA5277"/>
    <w:rsid w:val="00DB0F2B"/>
    <w:rsid w:val="00DB2F17"/>
    <w:rsid w:val="00DB3025"/>
    <w:rsid w:val="00DC53B7"/>
    <w:rsid w:val="00DC5AC2"/>
    <w:rsid w:val="00DC78DD"/>
    <w:rsid w:val="00DD1D96"/>
    <w:rsid w:val="00DD1FA0"/>
    <w:rsid w:val="00DD269E"/>
    <w:rsid w:val="00DD28DA"/>
    <w:rsid w:val="00DD4AF7"/>
    <w:rsid w:val="00DD6F57"/>
    <w:rsid w:val="00DD76B4"/>
    <w:rsid w:val="00DE32A6"/>
    <w:rsid w:val="00DE37AC"/>
    <w:rsid w:val="00DE3BA2"/>
    <w:rsid w:val="00DE4916"/>
    <w:rsid w:val="00DF2704"/>
    <w:rsid w:val="00DF2F9D"/>
    <w:rsid w:val="00DF32E2"/>
    <w:rsid w:val="00E00DAF"/>
    <w:rsid w:val="00E0395B"/>
    <w:rsid w:val="00E03C0B"/>
    <w:rsid w:val="00E05297"/>
    <w:rsid w:val="00E0595E"/>
    <w:rsid w:val="00E068B5"/>
    <w:rsid w:val="00E068D9"/>
    <w:rsid w:val="00E07DC9"/>
    <w:rsid w:val="00E145DD"/>
    <w:rsid w:val="00E14D9F"/>
    <w:rsid w:val="00E15151"/>
    <w:rsid w:val="00E15994"/>
    <w:rsid w:val="00E159F2"/>
    <w:rsid w:val="00E15AEF"/>
    <w:rsid w:val="00E164DA"/>
    <w:rsid w:val="00E16BA1"/>
    <w:rsid w:val="00E16F5D"/>
    <w:rsid w:val="00E2066D"/>
    <w:rsid w:val="00E237C4"/>
    <w:rsid w:val="00E25FC4"/>
    <w:rsid w:val="00E265E6"/>
    <w:rsid w:val="00E27C95"/>
    <w:rsid w:val="00E3045B"/>
    <w:rsid w:val="00E33B4C"/>
    <w:rsid w:val="00E350FA"/>
    <w:rsid w:val="00E368A0"/>
    <w:rsid w:val="00E375C5"/>
    <w:rsid w:val="00E37B87"/>
    <w:rsid w:val="00E42550"/>
    <w:rsid w:val="00E4276F"/>
    <w:rsid w:val="00E463D1"/>
    <w:rsid w:val="00E47921"/>
    <w:rsid w:val="00E51421"/>
    <w:rsid w:val="00E517FB"/>
    <w:rsid w:val="00E51E2E"/>
    <w:rsid w:val="00E52331"/>
    <w:rsid w:val="00E5281C"/>
    <w:rsid w:val="00E53AC3"/>
    <w:rsid w:val="00E55D09"/>
    <w:rsid w:val="00E5702C"/>
    <w:rsid w:val="00E60004"/>
    <w:rsid w:val="00E609DA"/>
    <w:rsid w:val="00E6177B"/>
    <w:rsid w:val="00E61D02"/>
    <w:rsid w:val="00E62513"/>
    <w:rsid w:val="00E634EC"/>
    <w:rsid w:val="00E6404B"/>
    <w:rsid w:val="00E65549"/>
    <w:rsid w:val="00E65CF3"/>
    <w:rsid w:val="00E662F9"/>
    <w:rsid w:val="00E6666A"/>
    <w:rsid w:val="00E66C46"/>
    <w:rsid w:val="00E70C4B"/>
    <w:rsid w:val="00E72231"/>
    <w:rsid w:val="00E74041"/>
    <w:rsid w:val="00E74552"/>
    <w:rsid w:val="00E76A2F"/>
    <w:rsid w:val="00E777A3"/>
    <w:rsid w:val="00E801F4"/>
    <w:rsid w:val="00E809A5"/>
    <w:rsid w:val="00E830CC"/>
    <w:rsid w:val="00E8733E"/>
    <w:rsid w:val="00E87EC9"/>
    <w:rsid w:val="00E91662"/>
    <w:rsid w:val="00E964FB"/>
    <w:rsid w:val="00EA0C6C"/>
    <w:rsid w:val="00EA21D0"/>
    <w:rsid w:val="00EA39C0"/>
    <w:rsid w:val="00EA5A3A"/>
    <w:rsid w:val="00EA6FAE"/>
    <w:rsid w:val="00EB3A31"/>
    <w:rsid w:val="00EB3BA1"/>
    <w:rsid w:val="00EC02EF"/>
    <w:rsid w:val="00EC0D38"/>
    <w:rsid w:val="00EC245A"/>
    <w:rsid w:val="00EC3D48"/>
    <w:rsid w:val="00EC7CA2"/>
    <w:rsid w:val="00ED0B7C"/>
    <w:rsid w:val="00ED1075"/>
    <w:rsid w:val="00ED3A22"/>
    <w:rsid w:val="00ED66D3"/>
    <w:rsid w:val="00ED6CBB"/>
    <w:rsid w:val="00EE16D8"/>
    <w:rsid w:val="00EE3991"/>
    <w:rsid w:val="00EE3D0C"/>
    <w:rsid w:val="00EE42D2"/>
    <w:rsid w:val="00EF0F70"/>
    <w:rsid w:val="00EF1D5D"/>
    <w:rsid w:val="00EF3D01"/>
    <w:rsid w:val="00EF4A0A"/>
    <w:rsid w:val="00EF53AC"/>
    <w:rsid w:val="00EF5890"/>
    <w:rsid w:val="00EF5F95"/>
    <w:rsid w:val="00EF6AE4"/>
    <w:rsid w:val="00F00014"/>
    <w:rsid w:val="00F007C0"/>
    <w:rsid w:val="00F022B7"/>
    <w:rsid w:val="00F024FB"/>
    <w:rsid w:val="00F026CC"/>
    <w:rsid w:val="00F028B4"/>
    <w:rsid w:val="00F032C1"/>
    <w:rsid w:val="00F04AD6"/>
    <w:rsid w:val="00F06B72"/>
    <w:rsid w:val="00F07B54"/>
    <w:rsid w:val="00F179A8"/>
    <w:rsid w:val="00F21249"/>
    <w:rsid w:val="00F21C5D"/>
    <w:rsid w:val="00F225C5"/>
    <w:rsid w:val="00F23524"/>
    <w:rsid w:val="00F236C8"/>
    <w:rsid w:val="00F23B44"/>
    <w:rsid w:val="00F26851"/>
    <w:rsid w:val="00F30074"/>
    <w:rsid w:val="00F33FA2"/>
    <w:rsid w:val="00F36157"/>
    <w:rsid w:val="00F3713E"/>
    <w:rsid w:val="00F373DC"/>
    <w:rsid w:val="00F41F73"/>
    <w:rsid w:val="00F43A06"/>
    <w:rsid w:val="00F46B04"/>
    <w:rsid w:val="00F47145"/>
    <w:rsid w:val="00F53848"/>
    <w:rsid w:val="00F5795E"/>
    <w:rsid w:val="00F60B8E"/>
    <w:rsid w:val="00F616DE"/>
    <w:rsid w:val="00F61E1C"/>
    <w:rsid w:val="00F635F8"/>
    <w:rsid w:val="00F63633"/>
    <w:rsid w:val="00F63DF8"/>
    <w:rsid w:val="00F63E83"/>
    <w:rsid w:val="00F644AA"/>
    <w:rsid w:val="00F6685B"/>
    <w:rsid w:val="00F71D7A"/>
    <w:rsid w:val="00F7385A"/>
    <w:rsid w:val="00F738C5"/>
    <w:rsid w:val="00F74A4E"/>
    <w:rsid w:val="00F80196"/>
    <w:rsid w:val="00F81048"/>
    <w:rsid w:val="00F81475"/>
    <w:rsid w:val="00F87A44"/>
    <w:rsid w:val="00F9046F"/>
    <w:rsid w:val="00F9114E"/>
    <w:rsid w:val="00F9437E"/>
    <w:rsid w:val="00F9445B"/>
    <w:rsid w:val="00F9475F"/>
    <w:rsid w:val="00F962BA"/>
    <w:rsid w:val="00F96BC4"/>
    <w:rsid w:val="00FA25FD"/>
    <w:rsid w:val="00FA37AF"/>
    <w:rsid w:val="00FA5522"/>
    <w:rsid w:val="00FB1BE8"/>
    <w:rsid w:val="00FB2CCD"/>
    <w:rsid w:val="00FB6C6B"/>
    <w:rsid w:val="00FB6ED5"/>
    <w:rsid w:val="00FB79E9"/>
    <w:rsid w:val="00FC0914"/>
    <w:rsid w:val="00FC3948"/>
    <w:rsid w:val="00FC4EFD"/>
    <w:rsid w:val="00FC5E57"/>
    <w:rsid w:val="00FC68AE"/>
    <w:rsid w:val="00FC7F54"/>
    <w:rsid w:val="00FD3AB7"/>
    <w:rsid w:val="00FD419A"/>
    <w:rsid w:val="00FD66EF"/>
    <w:rsid w:val="00FD75A0"/>
    <w:rsid w:val="00FD7DFD"/>
    <w:rsid w:val="00FE350E"/>
    <w:rsid w:val="00FE4D2A"/>
    <w:rsid w:val="00FE5D68"/>
    <w:rsid w:val="00FF1193"/>
    <w:rsid w:val="00FF16C3"/>
    <w:rsid w:val="00FF61FE"/>
    <w:rsid w:val="00FF73EF"/>
    <w:rsid w:val="00FF7B1A"/>
    <w:rsid w:val="0201E168"/>
    <w:rsid w:val="06164CFF"/>
    <w:rsid w:val="0730037D"/>
    <w:rsid w:val="074D3AF3"/>
    <w:rsid w:val="0DE1B3B0"/>
    <w:rsid w:val="0E398F36"/>
    <w:rsid w:val="10433B45"/>
    <w:rsid w:val="10A72756"/>
    <w:rsid w:val="10E328F1"/>
    <w:rsid w:val="12C421C3"/>
    <w:rsid w:val="15138E9A"/>
    <w:rsid w:val="177DFC6F"/>
    <w:rsid w:val="1B8CA416"/>
    <w:rsid w:val="1BCB1191"/>
    <w:rsid w:val="1C1CEF64"/>
    <w:rsid w:val="22B5040F"/>
    <w:rsid w:val="22D64F39"/>
    <w:rsid w:val="233FCE3A"/>
    <w:rsid w:val="26861D88"/>
    <w:rsid w:val="270340A6"/>
    <w:rsid w:val="2740C01E"/>
    <w:rsid w:val="2920C669"/>
    <w:rsid w:val="2C3584D3"/>
    <w:rsid w:val="2EB67A33"/>
    <w:rsid w:val="2ED1A3D5"/>
    <w:rsid w:val="2F31E9BD"/>
    <w:rsid w:val="3283F75D"/>
    <w:rsid w:val="36DF9331"/>
    <w:rsid w:val="375A98E0"/>
    <w:rsid w:val="39B0BDD5"/>
    <w:rsid w:val="3AED70E5"/>
    <w:rsid w:val="3B7904BF"/>
    <w:rsid w:val="3E07E28E"/>
    <w:rsid w:val="3E8EA2E7"/>
    <w:rsid w:val="4034D9E9"/>
    <w:rsid w:val="4044D460"/>
    <w:rsid w:val="40F9F6A9"/>
    <w:rsid w:val="41DB493B"/>
    <w:rsid w:val="42AFC0C4"/>
    <w:rsid w:val="435672E1"/>
    <w:rsid w:val="465D5DA5"/>
    <w:rsid w:val="479CAA34"/>
    <w:rsid w:val="48687041"/>
    <w:rsid w:val="48AD2D79"/>
    <w:rsid w:val="48C0216F"/>
    <w:rsid w:val="4C3BAA2F"/>
    <w:rsid w:val="4D209EAC"/>
    <w:rsid w:val="4FA973EF"/>
    <w:rsid w:val="5624EE74"/>
    <w:rsid w:val="5F7CB02D"/>
    <w:rsid w:val="5FD6D725"/>
    <w:rsid w:val="64DB5DC3"/>
    <w:rsid w:val="662EC7D1"/>
    <w:rsid w:val="67595E41"/>
    <w:rsid w:val="6A715C0E"/>
    <w:rsid w:val="6AF223BE"/>
    <w:rsid w:val="6B25C110"/>
    <w:rsid w:val="6BE96E1B"/>
    <w:rsid w:val="6CB9D503"/>
    <w:rsid w:val="6D465AAA"/>
    <w:rsid w:val="6ED389C4"/>
    <w:rsid w:val="6F5448FD"/>
    <w:rsid w:val="6F9EDCA0"/>
    <w:rsid w:val="73B2C635"/>
    <w:rsid w:val="73D637DE"/>
    <w:rsid w:val="7B78EA7A"/>
    <w:rsid w:val="7FB6E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30F2"/>
  <w14:defaultImageDpi w14:val="32767"/>
  <w15:docId w15:val="{E81233D5-101E-4529-99CF-023A4143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578"/>
    <w:pPr>
      <w:spacing w:before="160" w:line="276" w:lineRule="auto"/>
      <w:jc w:val="both"/>
    </w:pPr>
    <w:rPr>
      <w:rFonts w:ascii="Nunito" w:hAnsi="Nunito"/>
      <w:color w:val="191E23" w:themeColor="text1" w:themeShade="80"/>
      <w:sz w:val="24"/>
      <w:lang w:val="es-ES"/>
    </w:rPr>
  </w:style>
  <w:style w:type="paragraph" w:styleId="Heading1">
    <w:name w:val="heading 1"/>
    <w:basedOn w:val="Normal"/>
    <w:next w:val="Normal"/>
    <w:link w:val="Heading1Char"/>
    <w:autoRedefine/>
    <w:uiPriority w:val="9"/>
    <w:qFormat/>
    <w:rsid w:val="00C74E80"/>
    <w:pPr>
      <w:pageBreakBefore/>
      <w:spacing w:before="240"/>
      <w:ind w:left="432" w:hanging="432"/>
      <w:outlineLvl w:val="0"/>
    </w:pPr>
    <w:rPr>
      <w:rFonts w:cstheme="majorHAnsi"/>
      <w:b/>
      <w:caps/>
      <w:color w:val="00215C"/>
      <w:spacing w:val="10"/>
      <w:kern w:val="28"/>
      <w:sz w:val="32"/>
      <w:szCs w:val="22"/>
      <w:lang w:val="es-ES_tradnl"/>
    </w:rPr>
  </w:style>
  <w:style w:type="paragraph" w:styleId="Heading2">
    <w:name w:val="heading 2"/>
    <w:basedOn w:val="ENDS-Nunito"/>
    <w:next w:val="ENDS-Nunito"/>
    <w:link w:val="Heading2Char"/>
    <w:autoRedefine/>
    <w:uiPriority w:val="1"/>
    <w:qFormat/>
    <w:rsid w:val="00C059C4"/>
    <w:pPr>
      <w:tabs>
        <w:tab w:val="left" w:pos="1985"/>
      </w:tabs>
      <w:outlineLvl w:val="1"/>
    </w:pPr>
    <w:rPr>
      <w:b/>
      <w:color w:val="0542BD"/>
      <w:position w:val="-6"/>
      <w:sz w:val="32"/>
    </w:rPr>
  </w:style>
  <w:style w:type="paragraph" w:styleId="Heading3">
    <w:name w:val="heading 3"/>
    <w:basedOn w:val="ListParagraph"/>
    <w:next w:val="Normal"/>
    <w:link w:val="Heading3Char"/>
    <w:autoRedefine/>
    <w:uiPriority w:val="1"/>
    <w:qFormat/>
    <w:rsid w:val="00C059C4"/>
    <w:pPr>
      <w:numPr>
        <w:ilvl w:val="2"/>
        <w:numId w:val="2"/>
      </w:numPr>
      <w:tabs>
        <w:tab w:val="left" w:pos="426"/>
      </w:tabs>
      <w:outlineLvl w:val="2"/>
    </w:pPr>
    <w:rPr>
      <w:b/>
      <w:color w:val="0542BD"/>
      <w:sz w:val="28"/>
    </w:rPr>
  </w:style>
  <w:style w:type="paragraph" w:styleId="Heading4">
    <w:name w:val="heading 4"/>
    <w:basedOn w:val="Normal"/>
    <w:next w:val="Normal"/>
    <w:link w:val="Heading4Char"/>
    <w:autoRedefine/>
    <w:uiPriority w:val="1"/>
    <w:qFormat/>
    <w:rsid w:val="00C74E80"/>
    <w:pPr>
      <w:numPr>
        <w:ilvl w:val="3"/>
        <w:numId w:val="2"/>
      </w:numPr>
      <w:outlineLvl w:val="3"/>
    </w:pPr>
    <w:rPr>
      <w:rFonts w:cstheme="majorHAnsi"/>
      <w:b/>
      <w:color w:val="0542BD"/>
      <w:szCs w:val="22"/>
    </w:rPr>
  </w:style>
  <w:style w:type="paragraph" w:styleId="Heading5">
    <w:name w:val="heading 5"/>
    <w:basedOn w:val="Normal"/>
    <w:next w:val="Normal"/>
    <w:link w:val="Heading5Char"/>
    <w:uiPriority w:val="2"/>
    <w:rsid w:val="002F4D1E"/>
    <w:pPr>
      <w:numPr>
        <w:ilvl w:val="4"/>
        <w:numId w:val="2"/>
      </w:numPr>
      <w:outlineLvl w:val="4"/>
    </w:pPr>
    <w:rPr>
      <w:b/>
      <w:i/>
      <w:color w:val="A6A6A6" w:themeColor="background1" w:themeShade="A6"/>
    </w:rPr>
  </w:style>
  <w:style w:type="paragraph" w:styleId="Heading6">
    <w:name w:val="heading 6"/>
    <w:basedOn w:val="Normal"/>
    <w:next w:val="Normal"/>
    <w:link w:val="Heading6Char"/>
    <w:uiPriority w:val="2"/>
    <w:rsid w:val="002F4D1E"/>
    <w:pPr>
      <w:numPr>
        <w:ilvl w:val="5"/>
        <w:numId w:val="2"/>
      </w:numPr>
      <w:outlineLvl w:val="5"/>
    </w:pPr>
    <w:rPr>
      <w:b/>
      <w:color w:val="A6A6A6" w:themeColor="background1" w:themeShade="A6"/>
    </w:rPr>
  </w:style>
  <w:style w:type="paragraph" w:styleId="Heading7">
    <w:name w:val="heading 7"/>
    <w:basedOn w:val="Heading6"/>
    <w:next w:val="Normal"/>
    <w:link w:val="Heading7Char"/>
    <w:uiPriority w:val="2"/>
    <w:rsid w:val="00827655"/>
    <w:pPr>
      <w:numPr>
        <w:ilvl w:val="6"/>
      </w:numPr>
      <w:ind w:left="1418" w:hanging="1418"/>
      <w:outlineLvl w:val="6"/>
    </w:pPr>
    <w:rPr>
      <w:i/>
    </w:rPr>
  </w:style>
  <w:style w:type="paragraph" w:styleId="Heading8">
    <w:name w:val="heading 8"/>
    <w:basedOn w:val="Heading6"/>
    <w:next w:val="Normal"/>
    <w:link w:val="Heading8Char"/>
    <w:uiPriority w:val="9"/>
    <w:semiHidden/>
    <w:rsid w:val="00D76C59"/>
    <w:pPr>
      <w:numPr>
        <w:ilvl w:val="7"/>
      </w:numPr>
      <w:ind w:left="1560" w:hanging="1560"/>
      <w:outlineLvl w:val="7"/>
    </w:pPr>
    <w:rPr>
      <w:i/>
    </w:rPr>
  </w:style>
  <w:style w:type="paragraph" w:styleId="Heading9">
    <w:name w:val="heading 9"/>
    <w:basedOn w:val="Normal"/>
    <w:next w:val="Normal"/>
    <w:link w:val="Heading9Char"/>
    <w:uiPriority w:val="9"/>
    <w:semiHidden/>
    <w:rsid w:val="002F4D1E"/>
    <w:pPr>
      <w:numPr>
        <w:ilvl w:val="8"/>
        <w:numId w:val="2"/>
      </w:numPr>
      <w:outlineLvl w:val="8"/>
    </w:pPr>
    <w:rPr>
      <w:i/>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410117"/>
    <w:pPr>
      <w:ind w:left="720"/>
      <w:contextualSpacing/>
    </w:pPr>
  </w:style>
  <w:style w:type="table" w:styleId="TableGrid">
    <w:name w:val="Table Grid"/>
    <w:basedOn w:val="TableNormal"/>
    <w:uiPriority w:val="59"/>
    <w:rsid w:val="00146639"/>
    <w:pPr>
      <w:spacing w:after="0" w:line="240" w:lineRule="auto"/>
    </w:pPr>
    <w:rPr>
      <w:rFonts w:asciiTheme="majorHAnsi" w:eastAsia="Times New Roman" w:hAnsiTheme="majorHAns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4E80"/>
    <w:rPr>
      <w:rFonts w:ascii="Nunito" w:hAnsi="Nunito" w:cstheme="majorHAnsi"/>
      <w:b/>
      <w:caps/>
      <w:color w:val="00215C"/>
      <w:spacing w:val="10"/>
      <w:kern w:val="28"/>
      <w:sz w:val="32"/>
      <w:szCs w:val="22"/>
      <w:lang w:val="es-ES_tradnl"/>
    </w:rPr>
  </w:style>
  <w:style w:type="character" w:customStyle="1" w:styleId="Heading2Char">
    <w:name w:val="Heading 2 Char"/>
    <w:basedOn w:val="DefaultParagraphFont"/>
    <w:link w:val="Heading2"/>
    <w:uiPriority w:val="1"/>
    <w:rsid w:val="00C059C4"/>
    <w:rPr>
      <w:rFonts w:ascii="Nunito" w:hAnsi="Nunito" w:cstheme="majorHAnsi"/>
      <w:b/>
      <w:color w:val="0542BD"/>
      <w:position w:val="-6"/>
      <w:sz w:val="32"/>
      <w:szCs w:val="22"/>
      <w:lang w:val="es-ES_tradnl"/>
    </w:rPr>
  </w:style>
  <w:style w:type="character" w:customStyle="1" w:styleId="Heading3Char">
    <w:name w:val="Heading 3 Char"/>
    <w:basedOn w:val="DefaultParagraphFont"/>
    <w:link w:val="Heading3"/>
    <w:uiPriority w:val="1"/>
    <w:rsid w:val="00C059C4"/>
    <w:rPr>
      <w:rFonts w:ascii="Nunito" w:hAnsi="Nunito"/>
      <w:b/>
      <w:color w:val="0542BD"/>
      <w:sz w:val="28"/>
      <w:lang w:val="es-ES"/>
    </w:rPr>
  </w:style>
  <w:style w:type="character" w:customStyle="1" w:styleId="Heading4Char">
    <w:name w:val="Heading 4 Char"/>
    <w:basedOn w:val="DefaultParagraphFont"/>
    <w:link w:val="Heading4"/>
    <w:uiPriority w:val="1"/>
    <w:rsid w:val="00C74E80"/>
    <w:rPr>
      <w:rFonts w:ascii="Nunito" w:hAnsi="Nunito" w:cstheme="majorHAnsi"/>
      <w:b/>
      <w:color w:val="0542BD"/>
      <w:sz w:val="24"/>
      <w:szCs w:val="22"/>
      <w:lang w:val="es-ES"/>
    </w:rPr>
  </w:style>
  <w:style w:type="character" w:customStyle="1" w:styleId="Heading5Char">
    <w:name w:val="Heading 5 Char"/>
    <w:basedOn w:val="DefaultParagraphFont"/>
    <w:link w:val="Heading5"/>
    <w:uiPriority w:val="2"/>
    <w:rsid w:val="002F4D1E"/>
    <w:rPr>
      <w:rFonts w:ascii="Nunito" w:hAnsi="Nunito"/>
      <w:b/>
      <w:i/>
      <w:color w:val="A6A6A6" w:themeColor="background1" w:themeShade="A6"/>
      <w:sz w:val="24"/>
      <w:lang w:val="es-ES"/>
    </w:rPr>
  </w:style>
  <w:style w:type="character" w:customStyle="1" w:styleId="Heading6Char">
    <w:name w:val="Heading 6 Char"/>
    <w:basedOn w:val="DefaultParagraphFont"/>
    <w:link w:val="Heading6"/>
    <w:uiPriority w:val="2"/>
    <w:rsid w:val="002F4D1E"/>
    <w:rPr>
      <w:rFonts w:ascii="Nunito" w:hAnsi="Nunito"/>
      <w:b/>
      <w:color w:val="A6A6A6" w:themeColor="background1" w:themeShade="A6"/>
      <w:sz w:val="24"/>
      <w:lang w:val="es-ES"/>
    </w:rPr>
  </w:style>
  <w:style w:type="character" w:customStyle="1" w:styleId="Heading7Char">
    <w:name w:val="Heading 7 Char"/>
    <w:basedOn w:val="DefaultParagraphFont"/>
    <w:link w:val="Heading7"/>
    <w:uiPriority w:val="2"/>
    <w:rsid w:val="00532549"/>
    <w:rPr>
      <w:rFonts w:ascii="Nunito" w:hAnsi="Nunito"/>
      <w:b/>
      <w:i/>
      <w:color w:val="A6A6A6" w:themeColor="background1" w:themeShade="A6"/>
      <w:sz w:val="24"/>
      <w:lang w:val="es-ES"/>
    </w:rPr>
  </w:style>
  <w:style w:type="numbering" w:customStyle="1" w:styleId="ListaSGNTJ0">
    <w:name w:val="ListaSGNTJ"/>
    <w:uiPriority w:val="99"/>
    <w:rsid w:val="00C4485A"/>
    <w:pPr>
      <w:numPr>
        <w:numId w:val="1"/>
      </w:numPr>
    </w:pPr>
  </w:style>
  <w:style w:type="numbering" w:customStyle="1" w:styleId="ListaSGNTJ">
    <w:name w:val="Lista SGNTJ"/>
    <w:uiPriority w:val="99"/>
    <w:rsid w:val="001F7E7A"/>
    <w:pPr>
      <w:numPr>
        <w:numId w:val="3"/>
      </w:numPr>
    </w:pPr>
  </w:style>
  <w:style w:type="character" w:customStyle="1" w:styleId="Heading9Char">
    <w:name w:val="Heading 9 Char"/>
    <w:basedOn w:val="DefaultParagraphFont"/>
    <w:link w:val="Heading9"/>
    <w:uiPriority w:val="9"/>
    <w:semiHidden/>
    <w:rsid w:val="002F4D1E"/>
    <w:rPr>
      <w:rFonts w:ascii="Nunito" w:hAnsi="Nunito"/>
      <w:i/>
      <w:color w:val="808080" w:themeColor="background1" w:themeShade="80"/>
      <w:sz w:val="24"/>
      <w:lang w:val="es-ES"/>
    </w:rPr>
  </w:style>
  <w:style w:type="character" w:customStyle="1" w:styleId="Heading8Char">
    <w:name w:val="Heading 8 Char"/>
    <w:basedOn w:val="DefaultParagraphFont"/>
    <w:link w:val="Heading8"/>
    <w:uiPriority w:val="9"/>
    <w:semiHidden/>
    <w:rsid w:val="00D76C59"/>
    <w:rPr>
      <w:rFonts w:ascii="Nunito" w:hAnsi="Nunito"/>
      <w:b/>
      <w:i/>
      <w:color w:val="A6A6A6" w:themeColor="background1" w:themeShade="A6"/>
      <w:sz w:val="24"/>
      <w:lang w:val="es-ES"/>
    </w:rPr>
  </w:style>
  <w:style w:type="paragraph" w:styleId="Title">
    <w:name w:val="Title"/>
    <w:basedOn w:val="Normal"/>
    <w:next w:val="Normal"/>
    <w:link w:val="TitleChar"/>
    <w:uiPriority w:val="10"/>
    <w:rsid w:val="00921D60"/>
    <w:pPr>
      <w:spacing w:before="80" w:after="80"/>
    </w:pPr>
    <w:rPr>
      <w:b/>
      <w:color w:val="074E8E" w:themeColor="text2"/>
      <w:sz w:val="32"/>
    </w:rPr>
  </w:style>
  <w:style w:type="character" w:customStyle="1" w:styleId="TitleChar">
    <w:name w:val="Title Char"/>
    <w:basedOn w:val="DefaultParagraphFont"/>
    <w:link w:val="Title"/>
    <w:uiPriority w:val="10"/>
    <w:rsid w:val="00921D60"/>
    <w:rPr>
      <w:rFonts w:asciiTheme="minorHAnsi" w:hAnsiTheme="minorHAnsi"/>
      <w:b/>
      <w:color w:val="074E8E" w:themeColor="text2"/>
      <w:sz w:val="32"/>
      <w:lang w:val="es-ES"/>
    </w:rPr>
  </w:style>
  <w:style w:type="character" w:styleId="SubtleEmphasis">
    <w:name w:val="Subtle Emphasis"/>
    <w:basedOn w:val="DefaultParagraphFont"/>
    <w:uiPriority w:val="19"/>
    <w:rsid w:val="0001584B"/>
    <w:rPr>
      <w:rFonts w:ascii="Arial Narrow" w:hAnsi="Arial Narrow"/>
      <w:i/>
      <w:iCs/>
      <w:color w:val="5A6C80" w:themeColor="text1" w:themeTint="BF"/>
    </w:rPr>
  </w:style>
  <w:style w:type="character" w:styleId="Emphasis">
    <w:name w:val="Emphasis"/>
    <w:basedOn w:val="DefaultParagraphFont"/>
    <w:uiPriority w:val="20"/>
    <w:rsid w:val="0001584B"/>
    <w:rPr>
      <w:rFonts w:ascii="Arial Narrow" w:hAnsi="Arial Narrow"/>
      <w:i/>
      <w:iCs/>
    </w:rPr>
  </w:style>
  <w:style w:type="character" w:styleId="IntenseEmphasis">
    <w:name w:val="Intense Emphasis"/>
    <w:basedOn w:val="DefaultParagraphFont"/>
    <w:uiPriority w:val="21"/>
    <w:rsid w:val="0001584B"/>
    <w:rPr>
      <w:rFonts w:ascii="Arial Narrow" w:hAnsi="Arial Narrow"/>
      <w:i/>
      <w:iCs/>
      <w:color w:val="FFC400" w:themeColor="accent1"/>
    </w:rPr>
  </w:style>
  <w:style w:type="character" w:styleId="Strong">
    <w:name w:val="Strong"/>
    <w:basedOn w:val="DefaultParagraphFont"/>
    <w:uiPriority w:val="22"/>
    <w:rsid w:val="0001584B"/>
    <w:rPr>
      <w:rFonts w:ascii="Arial" w:hAnsi="Arial"/>
      <w:b/>
      <w:bCs/>
    </w:rPr>
  </w:style>
  <w:style w:type="paragraph" w:styleId="Quote">
    <w:name w:val="Quote"/>
    <w:basedOn w:val="Normal"/>
    <w:next w:val="Normal"/>
    <w:link w:val="QuoteChar"/>
    <w:uiPriority w:val="19"/>
    <w:rsid w:val="0001584B"/>
    <w:pPr>
      <w:spacing w:before="200"/>
      <w:ind w:left="864" w:right="864"/>
      <w:jc w:val="center"/>
    </w:pPr>
    <w:rPr>
      <w:i/>
      <w:iCs/>
      <w:color w:val="5A6C80" w:themeColor="text1" w:themeTint="BF"/>
    </w:rPr>
  </w:style>
  <w:style w:type="character" w:customStyle="1" w:styleId="QuoteChar">
    <w:name w:val="Quote Char"/>
    <w:basedOn w:val="DefaultParagraphFont"/>
    <w:link w:val="Quote"/>
    <w:uiPriority w:val="19"/>
    <w:rsid w:val="00532549"/>
    <w:rPr>
      <w:i/>
      <w:iCs/>
      <w:color w:val="5A6C80" w:themeColor="text1" w:themeTint="BF"/>
      <w:sz w:val="22"/>
      <w:lang w:val="es-ES"/>
    </w:rPr>
  </w:style>
  <w:style w:type="character" w:styleId="SubtleReference">
    <w:name w:val="Subtle Reference"/>
    <w:basedOn w:val="DefaultParagraphFont"/>
    <w:uiPriority w:val="31"/>
    <w:rsid w:val="0001584B"/>
    <w:rPr>
      <w:rFonts w:ascii="Arial" w:hAnsi="Arial"/>
      <w:smallCaps/>
      <w:color w:val="6B7F96" w:themeColor="text1" w:themeTint="A5"/>
    </w:rPr>
  </w:style>
  <w:style w:type="character" w:styleId="IntenseReference">
    <w:name w:val="Intense Reference"/>
    <w:basedOn w:val="DefaultParagraphFont"/>
    <w:uiPriority w:val="32"/>
    <w:rsid w:val="0001584B"/>
    <w:rPr>
      <w:rFonts w:ascii="Arial" w:hAnsi="Arial"/>
      <w:b/>
      <w:bCs/>
      <w:smallCaps/>
      <w:color w:val="FFC400" w:themeColor="accent1"/>
      <w:spacing w:val="5"/>
    </w:rPr>
  </w:style>
  <w:style w:type="paragraph" w:customStyle="1" w:styleId="VietaNivel1conTitulo">
    <w:name w:val="Viñeta Nivel 1 con Titulo"/>
    <w:basedOn w:val="ListParagraph"/>
    <w:autoRedefine/>
    <w:uiPriority w:val="5"/>
    <w:qFormat/>
    <w:rsid w:val="009A4069"/>
    <w:pPr>
      <w:numPr>
        <w:numId w:val="6"/>
      </w:numPr>
      <w:contextualSpacing w:val="0"/>
    </w:pPr>
    <w:rPr>
      <w:b/>
      <w:color w:val="001E54"/>
    </w:rPr>
  </w:style>
  <w:style w:type="paragraph" w:customStyle="1" w:styleId="VietaNivel2conTtulo">
    <w:name w:val="Viñeta Nivel 2 con Título"/>
    <w:basedOn w:val="ListParagraph"/>
    <w:autoRedefine/>
    <w:uiPriority w:val="5"/>
    <w:qFormat/>
    <w:rsid w:val="00541F1E"/>
    <w:pPr>
      <w:numPr>
        <w:numId w:val="19"/>
      </w:numPr>
      <w:contextualSpacing w:val="0"/>
    </w:pPr>
    <w:rPr>
      <w:b/>
      <w:color w:val="001E54"/>
    </w:rPr>
  </w:style>
  <w:style w:type="paragraph" w:customStyle="1" w:styleId="VietaNivel3conTtulo">
    <w:name w:val="Viñeta Nivel 3 con Título"/>
    <w:basedOn w:val="ListParagraph"/>
    <w:uiPriority w:val="5"/>
    <w:qFormat/>
    <w:rsid w:val="00541F1E"/>
    <w:pPr>
      <w:numPr>
        <w:numId w:val="17"/>
      </w:numPr>
      <w:contextualSpacing w:val="0"/>
    </w:pPr>
    <w:rPr>
      <w:b/>
      <w:color w:val="001E54"/>
    </w:rPr>
  </w:style>
  <w:style w:type="paragraph" w:customStyle="1" w:styleId="VietaNivel4conTtulo">
    <w:name w:val="Viñeta Nivel 4 con Título"/>
    <w:basedOn w:val="ListParagraph"/>
    <w:uiPriority w:val="5"/>
    <w:qFormat/>
    <w:rsid w:val="00541F1E"/>
    <w:pPr>
      <w:numPr>
        <w:ilvl w:val="3"/>
        <w:numId w:val="6"/>
      </w:numPr>
      <w:contextualSpacing w:val="0"/>
    </w:pPr>
    <w:rPr>
      <w:b/>
      <w:color w:val="001E54"/>
    </w:rPr>
  </w:style>
  <w:style w:type="paragraph" w:customStyle="1" w:styleId="VietaNivel5conTtulo">
    <w:name w:val="Viñeta Nivel 5 con Título"/>
    <w:basedOn w:val="ListParagraph"/>
    <w:uiPriority w:val="5"/>
    <w:rsid w:val="00095A94"/>
    <w:pPr>
      <w:numPr>
        <w:ilvl w:val="4"/>
        <w:numId w:val="6"/>
      </w:numPr>
      <w:contextualSpacing w:val="0"/>
    </w:pPr>
    <w:rPr>
      <w:b/>
    </w:rPr>
  </w:style>
  <w:style w:type="paragraph" w:customStyle="1" w:styleId="VietaNivel6conTtulo">
    <w:name w:val="Viñeta Nivel 6 con Título"/>
    <w:basedOn w:val="ListParagraph"/>
    <w:uiPriority w:val="5"/>
    <w:rsid w:val="00095A94"/>
    <w:pPr>
      <w:numPr>
        <w:ilvl w:val="5"/>
        <w:numId w:val="6"/>
      </w:numPr>
      <w:contextualSpacing w:val="0"/>
    </w:pPr>
    <w:rPr>
      <w:b/>
    </w:rPr>
  </w:style>
  <w:style w:type="paragraph" w:customStyle="1" w:styleId="VietaNivel7conTtulo">
    <w:name w:val="Viñeta Nivel 7 con Título"/>
    <w:basedOn w:val="ListParagraph"/>
    <w:uiPriority w:val="5"/>
    <w:rsid w:val="00095A94"/>
    <w:pPr>
      <w:numPr>
        <w:ilvl w:val="6"/>
        <w:numId w:val="6"/>
      </w:numPr>
      <w:contextualSpacing w:val="0"/>
    </w:pPr>
    <w:rPr>
      <w:b/>
    </w:rPr>
  </w:style>
  <w:style w:type="paragraph" w:customStyle="1" w:styleId="VietaNivel8conTtulo">
    <w:name w:val="Viñeta Nivel 8 con Título"/>
    <w:basedOn w:val="ListParagraph"/>
    <w:uiPriority w:val="5"/>
    <w:rsid w:val="00095A94"/>
    <w:pPr>
      <w:numPr>
        <w:ilvl w:val="7"/>
        <w:numId w:val="6"/>
      </w:numPr>
      <w:contextualSpacing w:val="0"/>
    </w:pPr>
    <w:rPr>
      <w:b/>
    </w:rPr>
  </w:style>
  <w:style w:type="paragraph" w:customStyle="1" w:styleId="VietaNivel9conTtulo">
    <w:name w:val="Viñeta Nivel 9 con Título"/>
    <w:basedOn w:val="ListParagraph"/>
    <w:uiPriority w:val="5"/>
    <w:rsid w:val="00095A94"/>
    <w:pPr>
      <w:numPr>
        <w:ilvl w:val="8"/>
        <w:numId w:val="6"/>
      </w:numPr>
      <w:contextualSpacing w:val="0"/>
    </w:pPr>
    <w:rPr>
      <w:b/>
    </w:rPr>
  </w:style>
  <w:style w:type="paragraph" w:styleId="ListBullet">
    <w:name w:val="List Bullet"/>
    <w:basedOn w:val="VietaNivel1conTitulo"/>
    <w:uiPriority w:val="99"/>
    <w:unhideWhenUsed/>
    <w:rsid w:val="000A3A7C"/>
    <w:rPr>
      <w:b w:val="0"/>
    </w:rPr>
  </w:style>
  <w:style w:type="paragraph" w:styleId="ListBullet2">
    <w:name w:val="List Bullet 2"/>
    <w:basedOn w:val="VietaNivel2conTtulo"/>
    <w:uiPriority w:val="99"/>
    <w:unhideWhenUsed/>
    <w:rsid w:val="000A3A7C"/>
    <w:rPr>
      <w:b w:val="0"/>
    </w:rPr>
  </w:style>
  <w:style w:type="paragraph" w:customStyle="1" w:styleId="VietaNivel1">
    <w:name w:val="Viñeta Nivel 1"/>
    <w:basedOn w:val="VietaNivel1conTitulo"/>
    <w:autoRedefine/>
    <w:uiPriority w:val="2"/>
    <w:qFormat/>
    <w:rsid w:val="00AC5839"/>
    <w:pPr>
      <w:numPr>
        <w:numId w:val="5"/>
      </w:numPr>
    </w:pPr>
    <w:rPr>
      <w:color w:val="191E23" w:themeColor="text1" w:themeShade="80"/>
    </w:rPr>
  </w:style>
  <w:style w:type="paragraph" w:customStyle="1" w:styleId="VietaNivel2">
    <w:name w:val="Viñeta Nivel 2"/>
    <w:basedOn w:val="VietaNivel2conTtulo"/>
    <w:autoRedefine/>
    <w:uiPriority w:val="2"/>
    <w:qFormat/>
    <w:rsid w:val="00E60004"/>
    <w:pPr>
      <w:numPr>
        <w:numId w:val="23"/>
      </w:numPr>
    </w:pPr>
    <w:rPr>
      <w:color w:val="auto"/>
    </w:rPr>
  </w:style>
  <w:style w:type="paragraph" w:customStyle="1" w:styleId="VietaNivel3">
    <w:name w:val="Viñeta Nivel 3"/>
    <w:basedOn w:val="VietaNivel3conTtulo"/>
    <w:autoRedefine/>
    <w:uiPriority w:val="2"/>
    <w:qFormat/>
    <w:rsid w:val="00AC5839"/>
    <w:pPr>
      <w:numPr>
        <w:numId w:val="18"/>
      </w:numPr>
      <w:tabs>
        <w:tab w:val="num" w:pos="1701"/>
      </w:tabs>
      <w:ind w:left="1701" w:hanging="283"/>
    </w:pPr>
    <w:rPr>
      <w:rFonts w:cstheme="majorHAnsi"/>
      <w:color w:val="191E23" w:themeColor="text1" w:themeShade="80"/>
      <w:szCs w:val="22"/>
    </w:rPr>
  </w:style>
  <w:style w:type="paragraph" w:customStyle="1" w:styleId="VietaNivel5">
    <w:name w:val="Viñeta Nivel 5"/>
    <w:basedOn w:val="VietaNivel5conTtulo"/>
    <w:uiPriority w:val="2"/>
    <w:rsid w:val="00215F03"/>
    <w:pPr>
      <w:numPr>
        <w:numId w:val="5"/>
      </w:numPr>
    </w:pPr>
    <w:rPr>
      <w:b w:val="0"/>
    </w:rPr>
  </w:style>
  <w:style w:type="paragraph" w:customStyle="1" w:styleId="VietaNivel6">
    <w:name w:val="Viñeta Nivel 6"/>
    <w:basedOn w:val="VietaNivel6conTtulo"/>
    <w:uiPriority w:val="2"/>
    <w:rsid w:val="00215F03"/>
    <w:pPr>
      <w:numPr>
        <w:numId w:val="5"/>
      </w:numPr>
    </w:pPr>
    <w:rPr>
      <w:b w:val="0"/>
    </w:rPr>
  </w:style>
  <w:style w:type="paragraph" w:customStyle="1" w:styleId="VietaNivel7">
    <w:name w:val="Viñeta Nivel 7"/>
    <w:basedOn w:val="VietaNivel7conTtulo"/>
    <w:uiPriority w:val="2"/>
    <w:rsid w:val="003256D2"/>
    <w:pPr>
      <w:numPr>
        <w:numId w:val="5"/>
      </w:numPr>
    </w:pPr>
    <w:rPr>
      <w:b w:val="0"/>
    </w:rPr>
  </w:style>
  <w:style w:type="paragraph" w:customStyle="1" w:styleId="VietaNivel8">
    <w:name w:val="Viñeta Nivel 8"/>
    <w:basedOn w:val="VietaNivel8conTtulo"/>
    <w:uiPriority w:val="2"/>
    <w:rsid w:val="00215F03"/>
    <w:pPr>
      <w:numPr>
        <w:numId w:val="5"/>
      </w:numPr>
    </w:pPr>
    <w:rPr>
      <w:b w:val="0"/>
    </w:rPr>
  </w:style>
  <w:style w:type="paragraph" w:customStyle="1" w:styleId="VietaNivel9">
    <w:name w:val="Viñeta Nivel 9"/>
    <w:basedOn w:val="VietaNivel9conTtulo"/>
    <w:uiPriority w:val="2"/>
    <w:rsid w:val="003256D2"/>
    <w:pPr>
      <w:numPr>
        <w:numId w:val="5"/>
      </w:numPr>
    </w:pPr>
    <w:rPr>
      <w:b w:val="0"/>
    </w:rPr>
  </w:style>
  <w:style w:type="paragraph" w:customStyle="1" w:styleId="VietaNivel4">
    <w:name w:val="Viñeta Nivel 4"/>
    <w:basedOn w:val="VietaNivel4conTtulo"/>
    <w:autoRedefine/>
    <w:uiPriority w:val="2"/>
    <w:qFormat/>
    <w:rsid w:val="00E60004"/>
    <w:pPr>
      <w:numPr>
        <w:numId w:val="5"/>
      </w:numPr>
    </w:pPr>
    <w:rPr>
      <w:color w:val="auto"/>
    </w:rPr>
  </w:style>
  <w:style w:type="numbering" w:customStyle="1" w:styleId="Estilo1">
    <w:name w:val="Estilo1"/>
    <w:uiPriority w:val="99"/>
    <w:rsid w:val="00DC53B7"/>
    <w:pPr>
      <w:numPr>
        <w:numId w:val="4"/>
      </w:numPr>
    </w:pPr>
  </w:style>
  <w:style w:type="paragraph" w:customStyle="1" w:styleId="TextoVietaNivel10">
    <w:name w:val="Texto Viñeta Nivel 1"/>
    <w:basedOn w:val="Normal"/>
    <w:uiPriority w:val="3"/>
    <w:qFormat/>
    <w:rsid w:val="00185056"/>
    <w:pPr>
      <w:ind w:left="720"/>
    </w:pPr>
    <w:rPr>
      <w:b/>
      <w:color w:val="001E54"/>
    </w:rPr>
  </w:style>
  <w:style w:type="paragraph" w:customStyle="1" w:styleId="TextoVietaNivel2">
    <w:name w:val="Texto Viñeta Nivel 2"/>
    <w:basedOn w:val="Normal"/>
    <w:uiPriority w:val="3"/>
    <w:qFormat/>
    <w:rsid w:val="001860BE"/>
    <w:pPr>
      <w:ind w:left="1134"/>
    </w:pPr>
  </w:style>
  <w:style w:type="paragraph" w:customStyle="1" w:styleId="TextoVietaNivel3">
    <w:name w:val="Texto Viñeta Nivel 3"/>
    <w:basedOn w:val="Normal"/>
    <w:uiPriority w:val="3"/>
    <w:qFormat/>
    <w:rsid w:val="001860BE"/>
    <w:pPr>
      <w:ind w:left="1701"/>
    </w:pPr>
  </w:style>
  <w:style w:type="paragraph" w:customStyle="1" w:styleId="TextoVietaNivel4">
    <w:name w:val="Texto Viñeta Nivel 4"/>
    <w:basedOn w:val="Normal"/>
    <w:uiPriority w:val="3"/>
    <w:qFormat/>
    <w:rsid w:val="001860BE"/>
    <w:pPr>
      <w:ind w:left="2268"/>
    </w:pPr>
  </w:style>
  <w:style w:type="paragraph" w:customStyle="1" w:styleId="TextoVietaNivel5">
    <w:name w:val="Texto Viñeta Nivel 5"/>
    <w:basedOn w:val="Normal"/>
    <w:uiPriority w:val="3"/>
    <w:rsid w:val="001860BE"/>
    <w:pPr>
      <w:ind w:left="2880"/>
    </w:pPr>
  </w:style>
  <w:style w:type="paragraph" w:customStyle="1" w:styleId="TextoVietaNivel6">
    <w:name w:val="Texto Viñeta Nivel 6"/>
    <w:basedOn w:val="Normal"/>
    <w:uiPriority w:val="3"/>
    <w:rsid w:val="001860BE"/>
    <w:pPr>
      <w:ind w:left="3402"/>
    </w:pPr>
  </w:style>
  <w:style w:type="paragraph" w:customStyle="1" w:styleId="TextoVietaNivel7">
    <w:name w:val="Texto Viñeta Nivel 7"/>
    <w:basedOn w:val="Normal"/>
    <w:uiPriority w:val="3"/>
    <w:rsid w:val="001860BE"/>
    <w:pPr>
      <w:ind w:left="3969"/>
    </w:pPr>
  </w:style>
  <w:style w:type="paragraph" w:customStyle="1" w:styleId="TextoVietaNivel8">
    <w:name w:val="Texto Viñeta Nivel 8"/>
    <w:basedOn w:val="Normal"/>
    <w:uiPriority w:val="3"/>
    <w:rsid w:val="00AC4057"/>
    <w:pPr>
      <w:ind w:left="4536"/>
    </w:pPr>
  </w:style>
  <w:style w:type="paragraph" w:customStyle="1" w:styleId="TextoVietaNivel9">
    <w:name w:val="Texto Viñeta Nivel 9"/>
    <w:basedOn w:val="Normal"/>
    <w:uiPriority w:val="3"/>
    <w:rsid w:val="001860BE"/>
    <w:pPr>
      <w:ind w:left="5103"/>
    </w:pPr>
  </w:style>
  <w:style w:type="paragraph" w:customStyle="1" w:styleId="Listaalfabticaconttulo">
    <w:name w:val="Lista alfabética con título"/>
    <w:basedOn w:val="Normal"/>
    <w:next w:val="Normal"/>
    <w:uiPriority w:val="10"/>
    <w:rsid w:val="00572950"/>
    <w:pPr>
      <w:keepNext/>
      <w:numPr>
        <w:numId w:val="8"/>
      </w:numPr>
      <w:spacing w:before="60" w:after="120"/>
    </w:pPr>
    <w:rPr>
      <w:rFonts w:eastAsia="Times New Roman" w:cs="Times New Roman"/>
      <w:b/>
      <w:i/>
      <w:lang w:eastAsia="es-ES"/>
    </w:rPr>
  </w:style>
  <w:style w:type="paragraph" w:customStyle="1" w:styleId="TablaVietaNivel1">
    <w:name w:val="Tabla Viñeta Nivel 1"/>
    <w:basedOn w:val="Normal"/>
    <w:link w:val="TablaVietaNivel1Car"/>
    <w:uiPriority w:val="7"/>
    <w:rsid w:val="00572950"/>
    <w:pPr>
      <w:numPr>
        <w:numId w:val="9"/>
      </w:numPr>
      <w:spacing w:before="60" w:after="60"/>
    </w:pPr>
    <w:rPr>
      <w:rFonts w:eastAsia="Times New Roman" w:cs="Arial"/>
      <w:sz w:val="18"/>
      <w:lang w:eastAsia="es-ES"/>
    </w:rPr>
  </w:style>
  <w:style w:type="paragraph" w:customStyle="1" w:styleId="TablaVietaNivel2">
    <w:name w:val="Tabla Viñeta Nivel 2"/>
    <w:basedOn w:val="Normal"/>
    <w:uiPriority w:val="7"/>
    <w:rsid w:val="00AD0EBB"/>
    <w:pPr>
      <w:numPr>
        <w:ilvl w:val="1"/>
        <w:numId w:val="16"/>
      </w:numPr>
      <w:spacing w:before="60" w:after="60"/>
    </w:pPr>
    <w:rPr>
      <w:rFonts w:eastAsia="Times New Roman" w:cs="Arial"/>
      <w:lang w:eastAsia="es-ES"/>
    </w:rPr>
  </w:style>
  <w:style w:type="paragraph" w:customStyle="1" w:styleId="TablaVietaNivel3">
    <w:name w:val="Tabla Viñeta Nivel 3"/>
    <w:basedOn w:val="Normal"/>
    <w:link w:val="TablaVietaNivel3Char"/>
    <w:uiPriority w:val="7"/>
    <w:rsid w:val="00AD0EBB"/>
    <w:pPr>
      <w:numPr>
        <w:ilvl w:val="2"/>
        <w:numId w:val="16"/>
      </w:numPr>
      <w:spacing w:before="60" w:after="60"/>
    </w:pPr>
    <w:rPr>
      <w:rFonts w:eastAsia="Times New Roman" w:cs="Arial"/>
      <w:lang w:eastAsia="es-ES"/>
    </w:rPr>
  </w:style>
  <w:style w:type="paragraph" w:customStyle="1" w:styleId="TablaVietaNivel4">
    <w:name w:val="Tabla Viñeta Nivel 4"/>
    <w:basedOn w:val="TablaTextoVietaNivel3"/>
    <w:link w:val="TablaVietaNivel4Char"/>
    <w:uiPriority w:val="7"/>
    <w:rsid w:val="00A80EB8"/>
    <w:pPr>
      <w:numPr>
        <w:ilvl w:val="3"/>
        <w:numId w:val="16"/>
      </w:numPr>
    </w:pPr>
  </w:style>
  <w:style w:type="paragraph" w:customStyle="1" w:styleId="Listaalfabtica">
    <w:name w:val="Lista alfabética"/>
    <w:basedOn w:val="Normal"/>
    <w:uiPriority w:val="10"/>
    <w:rsid w:val="00572950"/>
    <w:pPr>
      <w:numPr>
        <w:numId w:val="7"/>
      </w:numPr>
      <w:spacing w:before="60" w:after="120"/>
    </w:pPr>
    <w:rPr>
      <w:rFonts w:eastAsia="Times New Roman" w:cs="Times New Roman"/>
      <w:lang w:eastAsia="es-ES"/>
    </w:rPr>
  </w:style>
  <w:style w:type="paragraph" w:customStyle="1" w:styleId="Listanumricaconttulo">
    <w:name w:val="Lista numérica con título"/>
    <w:basedOn w:val="Normal"/>
    <w:next w:val="Normal"/>
    <w:uiPriority w:val="10"/>
    <w:rsid w:val="00572950"/>
    <w:pPr>
      <w:keepNext/>
      <w:numPr>
        <w:numId w:val="11"/>
      </w:numPr>
      <w:spacing w:before="60" w:after="120"/>
    </w:pPr>
    <w:rPr>
      <w:rFonts w:eastAsia="Times New Roman" w:cs="Times New Roman"/>
      <w:b/>
      <w:i/>
      <w:lang w:eastAsia="es-ES"/>
    </w:rPr>
  </w:style>
  <w:style w:type="paragraph" w:customStyle="1" w:styleId="Listanumrica">
    <w:name w:val="Lista numérica"/>
    <w:basedOn w:val="Normal"/>
    <w:rsid w:val="00572950"/>
    <w:pPr>
      <w:numPr>
        <w:numId w:val="10"/>
      </w:numPr>
      <w:spacing w:before="60" w:after="120"/>
    </w:pPr>
    <w:rPr>
      <w:rFonts w:eastAsia="Times New Roman" w:cs="Times New Roman"/>
      <w:lang w:eastAsia="es-ES"/>
    </w:rPr>
  </w:style>
  <w:style w:type="paragraph" w:customStyle="1" w:styleId="TablaTtulo1">
    <w:name w:val="Tabla Título 1"/>
    <w:basedOn w:val="Normal"/>
    <w:uiPriority w:val="10"/>
    <w:rsid w:val="00921D60"/>
    <w:pPr>
      <w:spacing w:before="80" w:after="80"/>
      <w:jc w:val="center"/>
    </w:pPr>
    <w:rPr>
      <w:rFonts w:eastAsia="Times New Roman" w:cs="Times New Roman"/>
      <w:b/>
      <w:bCs/>
      <w:iCs/>
      <w:caps/>
      <w:color w:val="FFFFFF"/>
      <w:szCs w:val="14"/>
      <w:lang w:val="en-GB" w:eastAsia="es-ES"/>
    </w:rPr>
  </w:style>
  <w:style w:type="paragraph" w:customStyle="1" w:styleId="Normaltabla">
    <w:name w:val="Normal tabla"/>
    <w:basedOn w:val="Normal"/>
    <w:uiPriority w:val="4"/>
    <w:qFormat/>
    <w:rsid w:val="00AD0EBB"/>
    <w:pPr>
      <w:spacing w:before="20" w:after="40"/>
    </w:pPr>
    <w:rPr>
      <w:rFonts w:eastAsia="Times New Roman" w:cs="Arial"/>
      <w:lang w:eastAsia="es-ES"/>
    </w:rPr>
  </w:style>
  <w:style w:type="paragraph" w:customStyle="1" w:styleId="EpgrafeTablas">
    <w:name w:val="Epígrafe Tablas"/>
    <w:basedOn w:val="Normal"/>
    <w:next w:val="Normal"/>
    <w:uiPriority w:val="6"/>
    <w:qFormat/>
    <w:rsid w:val="00E60004"/>
    <w:pPr>
      <w:spacing w:before="220" w:after="120"/>
      <w:jc w:val="center"/>
    </w:pPr>
    <w:rPr>
      <w:rFonts w:eastAsia="Times New Roman" w:cs="Arial"/>
      <w:i/>
      <w:color w:val="5F5F5F"/>
      <w:lang w:eastAsia="es-ES"/>
    </w:rPr>
  </w:style>
  <w:style w:type="paragraph" w:customStyle="1" w:styleId="EpigrafeFiguras">
    <w:name w:val="Epigrafe Figuras"/>
    <w:basedOn w:val="Normal"/>
    <w:autoRedefine/>
    <w:uiPriority w:val="6"/>
    <w:qFormat/>
    <w:rsid w:val="00E60004"/>
    <w:pPr>
      <w:jc w:val="center"/>
    </w:pPr>
    <w:rPr>
      <w:i/>
      <w:color w:val="5F5F5F"/>
    </w:rPr>
  </w:style>
  <w:style w:type="paragraph" w:customStyle="1" w:styleId="TablaTextoMaysculas">
    <w:name w:val="Tabla Texto Mayúsculas"/>
    <w:basedOn w:val="Normal"/>
    <w:uiPriority w:val="10"/>
    <w:rsid w:val="00AD0EBB"/>
    <w:pPr>
      <w:spacing w:before="60" w:after="0"/>
    </w:pPr>
    <w:rPr>
      <w:rFonts w:eastAsia="Times New Roman" w:cs="Arial"/>
      <w:caps/>
      <w:lang w:eastAsia="es-ES"/>
    </w:rPr>
  </w:style>
  <w:style w:type="paragraph" w:customStyle="1" w:styleId="TablaTtulo2">
    <w:name w:val="Tabla Título 2"/>
    <w:basedOn w:val="TablaTtulo1"/>
    <w:uiPriority w:val="10"/>
    <w:rsid w:val="00B04973"/>
    <w:rPr>
      <w:color w:val="auto"/>
      <w:lang w:val="es-ES"/>
    </w:rPr>
  </w:style>
  <w:style w:type="paragraph" w:customStyle="1" w:styleId="TablaListaAlfabticaconTtulo">
    <w:name w:val="Tabla Lista Alfabética con Título"/>
    <w:basedOn w:val="Normal"/>
    <w:next w:val="TablaTextoVietaNivel1"/>
    <w:uiPriority w:val="10"/>
    <w:rsid w:val="00AD0EBB"/>
    <w:pPr>
      <w:keepNext/>
      <w:spacing w:before="60" w:after="0"/>
    </w:pPr>
    <w:rPr>
      <w:rFonts w:eastAsia="Times New Roman" w:cs="Arial"/>
      <w:b/>
      <w:i/>
      <w:lang w:eastAsia="es-ES"/>
    </w:rPr>
  </w:style>
  <w:style w:type="paragraph" w:customStyle="1" w:styleId="TablaTextoVietaNivel1">
    <w:name w:val="Tabla Texto Viñeta Nivel 1"/>
    <w:basedOn w:val="Normal"/>
    <w:link w:val="TablaTextoVietaNivel1Car"/>
    <w:uiPriority w:val="8"/>
    <w:rsid w:val="00AD0EBB"/>
    <w:pPr>
      <w:ind w:left="284"/>
    </w:pPr>
  </w:style>
  <w:style w:type="paragraph" w:customStyle="1" w:styleId="TablaListaNumricaconTtulo">
    <w:name w:val="Tabla Lista Numérica con Título"/>
    <w:basedOn w:val="Normal"/>
    <w:next w:val="TablaTextoVietaNivel1"/>
    <w:uiPriority w:val="10"/>
    <w:rsid w:val="00AD0EBB"/>
    <w:pPr>
      <w:keepNext/>
      <w:spacing w:before="60" w:after="0"/>
      <w:ind w:left="369" w:hanging="369"/>
    </w:pPr>
    <w:rPr>
      <w:rFonts w:eastAsia="Times New Roman" w:cs="Arial"/>
      <w:b/>
      <w:i/>
      <w:lang w:eastAsia="es-ES"/>
    </w:rPr>
  </w:style>
  <w:style w:type="paragraph" w:customStyle="1" w:styleId="TablaTextoVietaNivel2">
    <w:name w:val="Tabla Texto Viñeta Nivel 2"/>
    <w:basedOn w:val="TablaTextoVietaNivel1"/>
    <w:link w:val="TablaTextoVietaNivel2Char"/>
    <w:uiPriority w:val="8"/>
    <w:rsid w:val="000D2250"/>
    <w:pPr>
      <w:ind w:left="851"/>
    </w:pPr>
  </w:style>
  <w:style w:type="paragraph" w:customStyle="1" w:styleId="TablaTextoVietaNivel3">
    <w:name w:val="Tabla Texto Viñeta Nivel 3"/>
    <w:basedOn w:val="TablaTextoVietaNivel2"/>
    <w:link w:val="TablaTextoVietaNivel3Char"/>
    <w:uiPriority w:val="8"/>
    <w:rsid w:val="000D2250"/>
    <w:pPr>
      <w:ind w:left="1418"/>
    </w:pPr>
  </w:style>
  <w:style w:type="paragraph" w:customStyle="1" w:styleId="TablaVietaNivel1conTtulo">
    <w:name w:val="Tabla Viñeta Nivel 1 con Título"/>
    <w:basedOn w:val="TablaVietaNivel2conTtulo"/>
    <w:next w:val="TablaTextoVietaNivel1"/>
    <w:link w:val="TablaVietaNivel1conTtuloCar"/>
    <w:uiPriority w:val="9"/>
    <w:rsid w:val="000D2250"/>
    <w:pPr>
      <w:numPr>
        <w:ilvl w:val="0"/>
        <w:numId w:val="15"/>
      </w:numPr>
    </w:pPr>
  </w:style>
  <w:style w:type="paragraph" w:customStyle="1" w:styleId="TablaVietaNivel2conTtulo">
    <w:name w:val="Tabla Viñeta Nivel 2 con Título"/>
    <w:basedOn w:val="TablaTextoVietaNivel1"/>
    <w:next w:val="Normal"/>
    <w:link w:val="TablaVietaNivel2conTtuloCar"/>
    <w:uiPriority w:val="9"/>
    <w:rsid w:val="002F6FD1"/>
    <w:pPr>
      <w:numPr>
        <w:ilvl w:val="1"/>
        <w:numId w:val="14"/>
      </w:numPr>
    </w:pPr>
    <w:rPr>
      <w:b/>
    </w:rPr>
  </w:style>
  <w:style w:type="paragraph" w:customStyle="1" w:styleId="TablaVietaNivel3conTtulo">
    <w:name w:val="Tabla Viñeta Nivel 3 con Título"/>
    <w:basedOn w:val="TablaTextoVietaNivel1"/>
    <w:next w:val="Normal"/>
    <w:uiPriority w:val="9"/>
    <w:rsid w:val="002F6FD1"/>
    <w:pPr>
      <w:numPr>
        <w:ilvl w:val="2"/>
        <w:numId w:val="14"/>
      </w:numPr>
    </w:pPr>
    <w:rPr>
      <w:b/>
    </w:rPr>
  </w:style>
  <w:style w:type="paragraph" w:customStyle="1" w:styleId="TablaVietaNivel4conTtulo">
    <w:name w:val="Tabla Viñeta Nivel 4 con Título"/>
    <w:basedOn w:val="TablaTextoVietaNivel1"/>
    <w:next w:val="Normal"/>
    <w:uiPriority w:val="9"/>
    <w:rsid w:val="002F6FD1"/>
    <w:pPr>
      <w:numPr>
        <w:ilvl w:val="3"/>
        <w:numId w:val="14"/>
      </w:numPr>
    </w:pPr>
    <w:rPr>
      <w:b/>
    </w:rPr>
  </w:style>
  <w:style w:type="paragraph" w:customStyle="1" w:styleId="TablaListaAlfabtica">
    <w:name w:val="Tabla Lista Alfabética"/>
    <w:basedOn w:val="Normal"/>
    <w:uiPriority w:val="10"/>
    <w:rsid w:val="00AD0EBB"/>
    <w:pPr>
      <w:numPr>
        <w:numId w:val="12"/>
      </w:numPr>
      <w:spacing w:before="20" w:after="40"/>
    </w:pPr>
    <w:rPr>
      <w:rFonts w:eastAsia="Times New Roman" w:cs="Arial"/>
      <w:lang w:eastAsia="es-ES"/>
    </w:rPr>
  </w:style>
  <w:style w:type="paragraph" w:customStyle="1" w:styleId="TablaListaNumrica">
    <w:name w:val="Tabla Lista Numérica"/>
    <w:basedOn w:val="Normal"/>
    <w:uiPriority w:val="10"/>
    <w:rsid w:val="00AD0EBB"/>
    <w:pPr>
      <w:numPr>
        <w:numId w:val="13"/>
      </w:numPr>
      <w:tabs>
        <w:tab w:val="clear" w:pos="369"/>
      </w:tabs>
      <w:spacing w:before="20" w:after="40"/>
    </w:pPr>
    <w:rPr>
      <w:rFonts w:eastAsia="Times New Roman" w:cs="Arial"/>
      <w:lang w:eastAsia="es-ES"/>
    </w:rPr>
  </w:style>
  <w:style w:type="paragraph" w:customStyle="1" w:styleId="TablaVietaNivel5conTtulo">
    <w:name w:val="Tabla Viñeta Nivel 5 con Título"/>
    <w:basedOn w:val="TablaTextoVietaNivel1"/>
    <w:uiPriority w:val="9"/>
    <w:rsid w:val="002F6FD1"/>
    <w:pPr>
      <w:numPr>
        <w:ilvl w:val="4"/>
        <w:numId w:val="14"/>
      </w:numPr>
    </w:pPr>
    <w:rPr>
      <w:b/>
    </w:rPr>
  </w:style>
  <w:style w:type="paragraph" w:customStyle="1" w:styleId="TablaVietaNivel6conTtulo">
    <w:name w:val="Tabla Viñeta Nivel 6 con Título"/>
    <w:basedOn w:val="TablaTextoVietaNivel1"/>
    <w:uiPriority w:val="9"/>
    <w:rsid w:val="002F6FD1"/>
    <w:pPr>
      <w:numPr>
        <w:ilvl w:val="5"/>
        <w:numId w:val="14"/>
      </w:numPr>
    </w:pPr>
    <w:rPr>
      <w:b/>
    </w:rPr>
  </w:style>
  <w:style w:type="paragraph" w:customStyle="1" w:styleId="TablaVietaNivel7conTutlo">
    <w:name w:val="Tabla Viñeta Nivel 7 con Tíutlo"/>
    <w:basedOn w:val="TablaTextoVietaNivel1"/>
    <w:uiPriority w:val="9"/>
    <w:rsid w:val="002F6FD1"/>
    <w:pPr>
      <w:numPr>
        <w:ilvl w:val="6"/>
        <w:numId w:val="14"/>
      </w:numPr>
    </w:pPr>
    <w:rPr>
      <w:b/>
    </w:rPr>
  </w:style>
  <w:style w:type="paragraph" w:customStyle="1" w:styleId="TablaVietaNivel8conTtulo">
    <w:name w:val="Tabla Viñeta Nivel 8 con Título"/>
    <w:basedOn w:val="TablaTextoVietaNivel1"/>
    <w:uiPriority w:val="9"/>
    <w:rsid w:val="000D2250"/>
    <w:pPr>
      <w:numPr>
        <w:ilvl w:val="7"/>
        <w:numId w:val="16"/>
      </w:numPr>
    </w:pPr>
    <w:rPr>
      <w:b/>
    </w:rPr>
  </w:style>
  <w:style w:type="paragraph" w:customStyle="1" w:styleId="TablaVietaNivel9conTtulo">
    <w:name w:val="Tabla Viñeta Nivel 9 con Título"/>
    <w:basedOn w:val="TablaTextoVietaNivel1"/>
    <w:uiPriority w:val="9"/>
    <w:rsid w:val="002F6FD1"/>
    <w:pPr>
      <w:numPr>
        <w:ilvl w:val="8"/>
        <w:numId w:val="14"/>
      </w:numPr>
    </w:pPr>
    <w:rPr>
      <w:b/>
    </w:rPr>
  </w:style>
  <w:style w:type="paragraph" w:customStyle="1" w:styleId="TablaTextoVietaNivel4">
    <w:name w:val="Tabla Texto Viñeta Nivel 4"/>
    <w:basedOn w:val="TablaTextoVietaNivel3"/>
    <w:uiPriority w:val="8"/>
    <w:rsid w:val="000D2250"/>
    <w:pPr>
      <w:ind w:left="1985"/>
    </w:pPr>
  </w:style>
  <w:style w:type="paragraph" w:customStyle="1" w:styleId="TablaTextoVietaNivel5">
    <w:name w:val="Tabla Texto Viñeta Nivel 5"/>
    <w:basedOn w:val="TablaTextoVietaNivel4"/>
    <w:uiPriority w:val="8"/>
    <w:rsid w:val="000D2250"/>
    <w:pPr>
      <w:ind w:left="2552"/>
    </w:pPr>
  </w:style>
  <w:style w:type="paragraph" w:customStyle="1" w:styleId="TablaTextoVietaNivel6">
    <w:name w:val="Tabla Texto Viñeta Nivel 6"/>
    <w:basedOn w:val="TablaTextoVietaNivel5"/>
    <w:uiPriority w:val="8"/>
    <w:rsid w:val="000D2250"/>
    <w:pPr>
      <w:ind w:left="3119"/>
    </w:pPr>
  </w:style>
  <w:style w:type="paragraph" w:customStyle="1" w:styleId="TablaTextoVietaNivel7">
    <w:name w:val="Tabla Texto Viñeta Nivel 7"/>
    <w:basedOn w:val="TablaTextoVietaNivel6"/>
    <w:uiPriority w:val="8"/>
    <w:rsid w:val="000D2250"/>
    <w:pPr>
      <w:ind w:left="3600"/>
    </w:pPr>
  </w:style>
  <w:style w:type="paragraph" w:customStyle="1" w:styleId="TablaTextoVietaNivel8">
    <w:name w:val="Tabla Texto Viñeta Nivel 8"/>
    <w:basedOn w:val="TablaTextoVietaNivel7"/>
    <w:uiPriority w:val="8"/>
    <w:rsid w:val="000D2250"/>
    <w:pPr>
      <w:ind w:left="4253"/>
    </w:pPr>
  </w:style>
  <w:style w:type="paragraph" w:customStyle="1" w:styleId="TablaTextoVietaNivel9">
    <w:name w:val="Tabla Texto Viñeta Nivel 9"/>
    <w:basedOn w:val="TablaTextoVietaNivel8"/>
    <w:uiPriority w:val="8"/>
    <w:rsid w:val="000D2250"/>
    <w:pPr>
      <w:ind w:left="4820"/>
    </w:pPr>
  </w:style>
  <w:style w:type="character" w:customStyle="1" w:styleId="Estilo2">
    <w:name w:val="Estilo2"/>
    <w:uiPriority w:val="10"/>
    <w:rsid w:val="00146639"/>
    <w:rPr>
      <w:rFonts w:asciiTheme="minorHAnsi" w:hAnsiTheme="minorHAnsi"/>
      <w:sz w:val="24"/>
    </w:rPr>
  </w:style>
  <w:style w:type="paragraph" w:customStyle="1" w:styleId="TablaVietaNivel5">
    <w:name w:val="Tabla Viñeta Nivel 5"/>
    <w:basedOn w:val="TablaVietaNivel4"/>
    <w:link w:val="TablaVietaNivel5Char"/>
    <w:uiPriority w:val="7"/>
    <w:rsid w:val="008118E7"/>
    <w:pPr>
      <w:numPr>
        <w:ilvl w:val="4"/>
      </w:numPr>
    </w:pPr>
  </w:style>
  <w:style w:type="paragraph" w:customStyle="1" w:styleId="TablaVietaNivel6">
    <w:name w:val="Tabla Viñeta Nivel 6"/>
    <w:basedOn w:val="TablaVietaNivel5"/>
    <w:uiPriority w:val="7"/>
    <w:rsid w:val="008118E7"/>
    <w:pPr>
      <w:numPr>
        <w:ilvl w:val="5"/>
      </w:numPr>
    </w:pPr>
  </w:style>
  <w:style w:type="paragraph" w:customStyle="1" w:styleId="TablaVietaNivel7">
    <w:name w:val="Tabla Viñeta Nivel 7"/>
    <w:basedOn w:val="TablaVietaNivel6"/>
    <w:uiPriority w:val="7"/>
    <w:rsid w:val="008118E7"/>
    <w:pPr>
      <w:numPr>
        <w:ilvl w:val="6"/>
      </w:numPr>
    </w:pPr>
  </w:style>
  <w:style w:type="paragraph" w:customStyle="1" w:styleId="TablaVietaNivel8">
    <w:name w:val="Tabla Viñeta Nivel 8"/>
    <w:basedOn w:val="TablaVietaNivel8conTtulo"/>
    <w:uiPriority w:val="7"/>
    <w:rsid w:val="008118E7"/>
    <w:rPr>
      <w:b w:val="0"/>
    </w:rPr>
  </w:style>
  <w:style w:type="paragraph" w:customStyle="1" w:styleId="TablaVietaNivel9">
    <w:name w:val="Tabla Viñeta Nivel 9"/>
    <w:basedOn w:val="TablaVietaNivel8"/>
    <w:uiPriority w:val="7"/>
    <w:rsid w:val="008118E7"/>
    <w:pPr>
      <w:numPr>
        <w:ilvl w:val="8"/>
      </w:numPr>
    </w:pPr>
  </w:style>
  <w:style w:type="paragraph" w:styleId="Header">
    <w:name w:val="header"/>
    <w:basedOn w:val="Normal"/>
    <w:link w:val="HeaderChar"/>
    <w:uiPriority w:val="99"/>
    <w:unhideWhenUsed/>
    <w:rsid w:val="004654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4F4"/>
    <w:rPr>
      <w:sz w:val="22"/>
      <w:lang w:val="es-ES"/>
    </w:rPr>
  </w:style>
  <w:style w:type="paragraph" w:styleId="Footer">
    <w:name w:val="footer"/>
    <w:basedOn w:val="Normal"/>
    <w:link w:val="FooterChar"/>
    <w:uiPriority w:val="99"/>
    <w:unhideWhenUsed/>
    <w:rsid w:val="00465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4F4"/>
    <w:rPr>
      <w:sz w:val="22"/>
      <w:lang w:val="es-ES"/>
    </w:rPr>
  </w:style>
  <w:style w:type="paragraph" w:styleId="TOC1">
    <w:name w:val="toc 1"/>
    <w:basedOn w:val="Normal"/>
    <w:next w:val="Normal"/>
    <w:autoRedefine/>
    <w:uiPriority w:val="39"/>
    <w:unhideWhenUsed/>
    <w:rsid w:val="00535E28"/>
    <w:pPr>
      <w:tabs>
        <w:tab w:val="left" w:pos="440"/>
        <w:tab w:val="right" w:leader="dot" w:pos="9017"/>
      </w:tabs>
      <w:spacing w:before="120" w:after="120"/>
      <w:jc w:val="left"/>
    </w:pPr>
    <w:rPr>
      <w:rFonts w:cstheme="majorHAnsi"/>
      <w:b/>
      <w:bCs/>
      <w:caps/>
      <w:noProof/>
      <w:sz w:val="28"/>
      <w:szCs w:val="22"/>
      <w:lang w:val="es-ES_tradnl"/>
    </w:rPr>
  </w:style>
  <w:style w:type="paragraph" w:styleId="TOC2">
    <w:name w:val="toc 2"/>
    <w:basedOn w:val="Normal"/>
    <w:next w:val="Normal"/>
    <w:autoRedefine/>
    <w:uiPriority w:val="39"/>
    <w:unhideWhenUsed/>
    <w:rsid w:val="00535E28"/>
    <w:pPr>
      <w:tabs>
        <w:tab w:val="left" w:pos="880"/>
        <w:tab w:val="right" w:leader="dot" w:pos="9017"/>
      </w:tabs>
      <w:spacing w:after="0"/>
      <w:ind w:left="220"/>
      <w:jc w:val="left"/>
    </w:pPr>
    <w:rPr>
      <w:rFonts w:cstheme="majorHAnsi"/>
      <w:smallCaps/>
      <w:noProof/>
      <w:szCs w:val="22"/>
    </w:rPr>
  </w:style>
  <w:style w:type="paragraph" w:styleId="TOC3">
    <w:name w:val="toc 3"/>
    <w:basedOn w:val="Normal"/>
    <w:next w:val="Normal"/>
    <w:autoRedefine/>
    <w:uiPriority w:val="39"/>
    <w:unhideWhenUsed/>
    <w:rsid w:val="00535E28"/>
    <w:pPr>
      <w:tabs>
        <w:tab w:val="left" w:pos="1100"/>
        <w:tab w:val="right" w:leader="dot" w:pos="9017"/>
      </w:tabs>
      <w:spacing w:after="0"/>
      <w:ind w:left="440"/>
      <w:jc w:val="left"/>
    </w:pPr>
    <w:rPr>
      <w:rFonts w:cstheme="majorHAnsi"/>
      <w:iCs/>
      <w:noProof/>
      <w:sz w:val="22"/>
      <w:szCs w:val="22"/>
    </w:rPr>
  </w:style>
  <w:style w:type="paragraph" w:styleId="TOC4">
    <w:name w:val="toc 4"/>
    <w:basedOn w:val="Normal"/>
    <w:next w:val="Normal"/>
    <w:autoRedefine/>
    <w:uiPriority w:val="39"/>
    <w:unhideWhenUsed/>
    <w:rsid w:val="004012A7"/>
    <w:pPr>
      <w:spacing w:after="0"/>
      <w:ind w:left="660"/>
      <w:jc w:val="left"/>
    </w:pPr>
    <w:rPr>
      <w:sz w:val="18"/>
      <w:szCs w:val="18"/>
    </w:rPr>
  </w:style>
  <w:style w:type="paragraph" w:styleId="TOC5">
    <w:name w:val="toc 5"/>
    <w:basedOn w:val="Normal"/>
    <w:next w:val="Normal"/>
    <w:autoRedefine/>
    <w:uiPriority w:val="39"/>
    <w:unhideWhenUsed/>
    <w:rsid w:val="004012A7"/>
    <w:pPr>
      <w:spacing w:after="0"/>
      <w:ind w:left="880"/>
      <w:jc w:val="left"/>
    </w:pPr>
    <w:rPr>
      <w:sz w:val="18"/>
      <w:szCs w:val="18"/>
    </w:rPr>
  </w:style>
  <w:style w:type="paragraph" w:styleId="TOC6">
    <w:name w:val="toc 6"/>
    <w:basedOn w:val="Normal"/>
    <w:next w:val="Normal"/>
    <w:autoRedefine/>
    <w:uiPriority w:val="39"/>
    <w:unhideWhenUsed/>
    <w:rsid w:val="004012A7"/>
    <w:pPr>
      <w:spacing w:after="0"/>
      <w:ind w:left="1100"/>
      <w:jc w:val="left"/>
    </w:pPr>
    <w:rPr>
      <w:sz w:val="18"/>
      <w:szCs w:val="18"/>
    </w:rPr>
  </w:style>
  <w:style w:type="paragraph" w:styleId="TOC7">
    <w:name w:val="toc 7"/>
    <w:basedOn w:val="Normal"/>
    <w:next w:val="Normal"/>
    <w:autoRedefine/>
    <w:uiPriority w:val="39"/>
    <w:unhideWhenUsed/>
    <w:rsid w:val="004012A7"/>
    <w:pPr>
      <w:spacing w:after="0"/>
      <w:ind w:left="1320"/>
      <w:jc w:val="left"/>
    </w:pPr>
    <w:rPr>
      <w:sz w:val="18"/>
      <w:szCs w:val="18"/>
    </w:rPr>
  </w:style>
  <w:style w:type="paragraph" w:styleId="TOC8">
    <w:name w:val="toc 8"/>
    <w:basedOn w:val="Normal"/>
    <w:next w:val="Normal"/>
    <w:autoRedefine/>
    <w:uiPriority w:val="39"/>
    <w:unhideWhenUsed/>
    <w:rsid w:val="004012A7"/>
    <w:pPr>
      <w:spacing w:after="0"/>
      <w:ind w:left="1540"/>
      <w:jc w:val="left"/>
    </w:pPr>
    <w:rPr>
      <w:sz w:val="18"/>
      <w:szCs w:val="18"/>
    </w:rPr>
  </w:style>
  <w:style w:type="paragraph" w:styleId="TOC9">
    <w:name w:val="toc 9"/>
    <w:basedOn w:val="Normal"/>
    <w:next w:val="Normal"/>
    <w:autoRedefine/>
    <w:uiPriority w:val="39"/>
    <w:unhideWhenUsed/>
    <w:rsid w:val="004012A7"/>
    <w:pPr>
      <w:spacing w:after="0"/>
      <w:ind w:left="1760"/>
      <w:jc w:val="left"/>
    </w:pPr>
    <w:rPr>
      <w:sz w:val="18"/>
      <w:szCs w:val="18"/>
    </w:rPr>
  </w:style>
  <w:style w:type="character" w:styleId="Hyperlink">
    <w:name w:val="Hyperlink"/>
    <w:basedOn w:val="DefaultParagraphFont"/>
    <w:uiPriority w:val="99"/>
    <w:unhideWhenUsed/>
    <w:rsid w:val="004012A7"/>
    <w:rPr>
      <w:color w:val="137ADB" w:themeColor="hyperlink"/>
      <w:u w:val="single"/>
    </w:rPr>
  </w:style>
  <w:style w:type="character" w:styleId="PlaceholderText">
    <w:name w:val="Placeholder Text"/>
    <w:basedOn w:val="DefaultParagraphFont"/>
    <w:uiPriority w:val="99"/>
    <w:semiHidden/>
    <w:rsid w:val="000D666F"/>
    <w:rPr>
      <w:color w:val="808080"/>
    </w:rPr>
  </w:style>
  <w:style w:type="character" w:customStyle="1" w:styleId="Subtitulo">
    <w:name w:val="Subtitulo"/>
    <w:basedOn w:val="DefaultParagraphFont"/>
    <w:uiPriority w:val="10"/>
    <w:rsid w:val="00E33B4C"/>
    <w:rPr>
      <w:rFonts w:asciiTheme="majorHAnsi" w:hAnsiTheme="majorHAnsi"/>
      <w:color w:val="FFFFFF" w:themeColor="background1"/>
      <w:sz w:val="72"/>
    </w:rPr>
  </w:style>
  <w:style w:type="character" w:styleId="FootnoteReference">
    <w:name w:val="footnote reference"/>
    <w:rsid w:val="0009768F"/>
    <w:rPr>
      <w:rFonts w:ascii="Arial" w:hAnsi="Arial"/>
      <w:color w:val="074E8E" w:themeColor="text2"/>
      <w:sz w:val="16"/>
      <w:vertAlign w:val="superscript"/>
    </w:rPr>
  </w:style>
  <w:style w:type="paragraph" w:styleId="FootnoteText">
    <w:name w:val="footnote text"/>
    <w:basedOn w:val="Normal"/>
    <w:link w:val="FootnoteTextChar"/>
    <w:uiPriority w:val="99"/>
    <w:semiHidden/>
    <w:unhideWhenUsed/>
    <w:rsid w:val="0009768F"/>
    <w:pPr>
      <w:spacing w:after="0" w:line="240" w:lineRule="auto"/>
    </w:pPr>
    <w:rPr>
      <w:sz w:val="20"/>
    </w:rPr>
  </w:style>
  <w:style w:type="character" w:customStyle="1" w:styleId="FootnoteTextChar">
    <w:name w:val="Footnote Text Char"/>
    <w:basedOn w:val="DefaultParagraphFont"/>
    <w:link w:val="FootnoteText"/>
    <w:uiPriority w:val="99"/>
    <w:semiHidden/>
    <w:rsid w:val="0009768F"/>
    <w:rPr>
      <w:lang w:val="es-ES"/>
    </w:rPr>
  </w:style>
  <w:style w:type="paragraph" w:styleId="BalloonText">
    <w:name w:val="Balloon Text"/>
    <w:basedOn w:val="Normal"/>
    <w:link w:val="BalloonTextChar"/>
    <w:uiPriority w:val="99"/>
    <w:semiHidden/>
    <w:unhideWhenUsed/>
    <w:rsid w:val="00CC52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29C"/>
    <w:rPr>
      <w:rFonts w:ascii="Tahoma" w:hAnsi="Tahoma" w:cs="Tahoma"/>
      <w:sz w:val="16"/>
      <w:szCs w:val="16"/>
      <w:lang w:val="es-ES"/>
    </w:rPr>
  </w:style>
  <w:style w:type="paragraph" w:customStyle="1" w:styleId="FechaDocumento">
    <w:name w:val="Fecha Documento"/>
    <w:basedOn w:val="Normal"/>
    <w:qFormat/>
    <w:rsid w:val="00E65CF3"/>
    <w:pPr>
      <w:spacing w:after="0"/>
      <w:jc w:val="left"/>
    </w:pPr>
    <w:rPr>
      <w:rFonts w:eastAsia="Times New Roman" w:cs="Times New Roman"/>
      <w:sz w:val="20"/>
    </w:rPr>
  </w:style>
  <w:style w:type="paragraph" w:customStyle="1" w:styleId="VietaNivel1conTtulo">
    <w:name w:val="Viñeta Nivel 1 con Título"/>
    <w:basedOn w:val="TablaVietaNivel1conTtulo"/>
    <w:link w:val="VietaNivel1conTtuloChar"/>
    <w:autoRedefine/>
    <w:qFormat/>
    <w:rsid w:val="00E60004"/>
    <w:pPr>
      <w:numPr>
        <w:numId w:val="20"/>
      </w:numPr>
    </w:pPr>
    <w:rPr>
      <w:color w:val="auto"/>
    </w:rPr>
  </w:style>
  <w:style w:type="paragraph" w:customStyle="1" w:styleId="Textovietanivel1">
    <w:name w:val="Texto viñeta nivel 1"/>
    <w:basedOn w:val="TablaVietaNivel1"/>
    <w:link w:val="Textovietanivel1Char"/>
    <w:autoRedefine/>
    <w:qFormat/>
    <w:rsid w:val="00E60004"/>
    <w:pPr>
      <w:numPr>
        <w:numId w:val="16"/>
      </w:numPr>
    </w:pPr>
    <w:rPr>
      <w:b/>
      <w:color w:val="auto"/>
      <w:sz w:val="24"/>
    </w:rPr>
  </w:style>
  <w:style w:type="character" w:customStyle="1" w:styleId="TablaTextoVietaNivel1Car">
    <w:name w:val="Tabla Texto Viñeta Nivel 1 Car"/>
    <w:basedOn w:val="DefaultParagraphFont"/>
    <w:link w:val="TablaTextoVietaNivel1"/>
    <w:uiPriority w:val="8"/>
    <w:rsid w:val="00AD0EBB"/>
    <w:rPr>
      <w:rFonts w:asciiTheme="minorHAnsi" w:hAnsiTheme="minorHAnsi"/>
      <w:sz w:val="24"/>
      <w:lang w:val="es-ES"/>
    </w:rPr>
  </w:style>
  <w:style w:type="character" w:customStyle="1" w:styleId="TablaVietaNivel2conTtuloCar">
    <w:name w:val="Tabla Viñeta Nivel 2 con Título Car"/>
    <w:basedOn w:val="TablaTextoVietaNivel1Car"/>
    <w:link w:val="TablaVietaNivel2conTtulo"/>
    <w:uiPriority w:val="9"/>
    <w:rsid w:val="005715C8"/>
    <w:rPr>
      <w:rFonts w:ascii="Nunito" w:hAnsi="Nunito"/>
      <w:b/>
      <w:color w:val="191E23" w:themeColor="text1" w:themeShade="80"/>
      <w:sz w:val="24"/>
      <w:lang w:val="es-ES"/>
    </w:rPr>
  </w:style>
  <w:style w:type="character" w:customStyle="1" w:styleId="TablaVietaNivel1conTtuloCar">
    <w:name w:val="Tabla Viñeta Nivel 1 con Título Car"/>
    <w:basedOn w:val="TablaVietaNivel2conTtuloCar"/>
    <w:link w:val="TablaVietaNivel1conTtulo"/>
    <w:uiPriority w:val="9"/>
    <w:rsid w:val="005715C8"/>
    <w:rPr>
      <w:rFonts w:ascii="Nunito" w:hAnsi="Nunito"/>
      <w:b/>
      <w:color w:val="191E23" w:themeColor="text1" w:themeShade="80"/>
      <w:sz w:val="24"/>
      <w:lang w:val="es-ES"/>
    </w:rPr>
  </w:style>
  <w:style w:type="character" w:customStyle="1" w:styleId="VietaNivel1conTtuloChar">
    <w:name w:val="Viñeta Nivel 1 con Título Char"/>
    <w:basedOn w:val="TablaVietaNivel1conTtuloCar"/>
    <w:link w:val="VietaNivel1conTtulo"/>
    <w:rsid w:val="00E60004"/>
    <w:rPr>
      <w:rFonts w:ascii="Nunito" w:hAnsi="Nunito"/>
      <w:b/>
      <w:color w:val="191E23" w:themeColor="text1" w:themeShade="80"/>
      <w:sz w:val="24"/>
      <w:lang w:val="es-ES"/>
    </w:rPr>
  </w:style>
  <w:style w:type="character" w:customStyle="1" w:styleId="TablaVietaNivel1Car">
    <w:name w:val="Tabla Viñeta Nivel 1 Car"/>
    <w:basedOn w:val="DefaultParagraphFont"/>
    <w:link w:val="TablaVietaNivel1"/>
    <w:uiPriority w:val="7"/>
    <w:rsid w:val="005715C8"/>
    <w:rPr>
      <w:rFonts w:ascii="Nunito" w:eastAsia="Times New Roman" w:hAnsi="Nunito" w:cs="Arial"/>
      <w:color w:val="191E23" w:themeColor="text1" w:themeShade="80"/>
      <w:sz w:val="18"/>
      <w:lang w:val="es-ES" w:eastAsia="es-ES"/>
    </w:rPr>
  </w:style>
  <w:style w:type="character" w:customStyle="1" w:styleId="Textovietanivel1Char">
    <w:name w:val="Texto viñeta nivel 1 Char"/>
    <w:basedOn w:val="TablaVietaNivel1Car"/>
    <w:link w:val="Textovietanivel1"/>
    <w:rsid w:val="00E60004"/>
    <w:rPr>
      <w:rFonts w:ascii="Nunito" w:eastAsia="Times New Roman" w:hAnsi="Nunito" w:cs="Arial"/>
      <w:b/>
      <w:color w:val="191E23" w:themeColor="text1" w:themeShade="80"/>
      <w:sz w:val="24"/>
      <w:lang w:val="es-ES" w:eastAsia="es-ES"/>
    </w:rPr>
  </w:style>
  <w:style w:type="paragraph" w:styleId="Caption">
    <w:name w:val="caption"/>
    <w:basedOn w:val="Normal"/>
    <w:next w:val="Normal"/>
    <w:uiPriority w:val="35"/>
    <w:unhideWhenUsed/>
    <w:qFormat/>
    <w:rsid w:val="00A46B4C"/>
    <w:pPr>
      <w:spacing w:before="0" w:after="200" w:line="240" w:lineRule="auto"/>
    </w:pPr>
    <w:rPr>
      <w:i/>
      <w:iCs/>
      <w:sz w:val="18"/>
      <w:szCs w:val="18"/>
    </w:rPr>
  </w:style>
  <w:style w:type="character" w:styleId="CommentReference">
    <w:name w:val="annotation reference"/>
    <w:basedOn w:val="DefaultParagraphFont"/>
    <w:uiPriority w:val="99"/>
    <w:semiHidden/>
    <w:unhideWhenUsed/>
    <w:rsid w:val="00BF6E47"/>
    <w:rPr>
      <w:sz w:val="16"/>
      <w:szCs w:val="16"/>
    </w:rPr>
  </w:style>
  <w:style w:type="paragraph" w:styleId="CommentText">
    <w:name w:val="annotation text"/>
    <w:basedOn w:val="Normal"/>
    <w:link w:val="CommentTextChar"/>
    <w:uiPriority w:val="99"/>
    <w:unhideWhenUsed/>
    <w:rsid w:val="00BF6E47"/>
    <w:pPr>
      <w:spacing w:line="240" w:lineRule="auto"/>
    </w:pPr>
    <w:rPr>
      <w:sz w:val="20"/>
    </w:rPr>
  </w:style>
  <w:style w:type="character" w:customStyle="1" w:styleId="CommentTextChar">
    <w:name w:val="Comment Text Char"/>
    <w:basedOn w:val="DefaultParagraphFont"/>
    <w:link w:val="CommentText"/>
    <w:uiPriority w:val="99"/>
    <w:rsid w:val="00BF6E47"/>
    <w:rPr>
      <w:rFonts w:asciiTheme="minorHAnsi" w:hAnsiTheme="minorHAnsi"/>
      <w:lang w:val="es-ES"/>
    </w:rPr>
  </w:style>
  <w:style w:type="character" w:styleId="UnresolvedMention">
    <w:name w:val="Unresolved Mention"/>
    <w:basedOn w:val="DefaultParagraphFont"/>
    <w:uiPriority w:val="99"/>
    <w:semiHidden/>
    <w:unhideWhenUsed/>
    <w:rsid w:val="006F681F"/>
    <w:rPr>
      <w:color w:val="605E5C"/>
      <w:shd w:val="clear" w:color="auto" w:fill="E1DFDD"/>
    </w:rPr>
  </w:style>
  <w:style w:type="character" w:styleId="FollowedHyperlink">
    <w:name w:val="FollowedHyperlink"/>
    <w:basedOn w:val="DefaultParagraphFont"/>
    <w:uiPriority w:val="99"/>
    <w:semiHidden/>
    <w:unhideWhenUsed/>
    <w:rsid w:val="00DD1FA0"/>
    <w:rPr>
      <w:color w:val="F2F2F2" w:themeColor="followedHyperlink"/>
      <w:u w:val="single"/>
    </w:rPr>
  </w:style>
  <w:style w:type="paragraph" w:styleId="CommentSubject">
    <w:name w:val="annotation subject"/>
    <w:basedOn w:val="CommentText"/>
    <w:next w:val="CommentText"/>
    <w:link w:val="CommentSubjectChar"/>
    <w:uiPriority w:val="99"/>
    <w:semiHidden/>
    <w:unhideWhenUsed/>
    <w:rsid w:val="002D5B5C"/>
    <w:rPr>
      <w:b/>
      <w:bCs/>
    </w:rPr>
  </w:style>
  <w:style w:type="character" w:customStyle="1" w:styleId="CommentSubjectChar">
    <w:name w:val="Comment Subject Char"/>
    <w:basedOn w:val="CommentTextChar"/>
    <w:link w:val="CommentSubject"/>
    <w:uiPriority w:val="99"/>
    <w:semiHidden/>
    <w:rsid w:val="002D5B5C"/>
    <w:rPr>
      <w:rFonts w:asciiTheme="minorHAnsi" w:hAnsiTheme="minorHAnsi"/>
      <w:b/>
      <w:bCs/>
      <w:lang w:val="es-ES"/>
    </w:rPr>
  </w:style>
  <w:style w:type="paragraph" w:styleId="NoSpacing">
    <w:name w:val="No Spacing"/>
    <w:link w:val="NoSpacingChar"/>
    <w:uiPriority w:val="1"/>
    <w:qFormat/>
    <w:rsid w:val="00661DE0"/>
    <w:pPr>
      <w:spacing w:after="0" w:line="240" w:lineRule="auto"/>
    </w:pPr>
    <w:rPr>
      <w:rFonts w:asciiTheme="minorHAnsi" w:eastAsiaTheme="minorEastAsia" w:hAnsiTheme="minorHAnsi"/>
      <w:sz w:val="22"/>
      <w:szCs w:val="22"/>
      <w:lang w:val="es-ES" w:eastAsia="es-ES"/>
    </w:rPr>
  </w:style>
  <w:style w:type="character" w:customStyle="1" w:styleId="NoSpacingChar">
    <w:name w:val="No Spacing Char"/>
    <w:basedOn w:val="DefaultParagraphFont"/>
    <w:link w:val="NoSpacing"/>
    <w:uiPriority w:val="1"/>
    <w:rsid w:val="00661DE0"/>
    <w:rPr>
      <w:rFonts w:asciiTheme="minorHAnsi" w:eastAsiaTheme="minorEastAsia" w:hAnsiTheme="minorHAnsi"/>
      <w:sz w:val="22"/>
      <w:szCs w:val="22"/>
      <w:lang w:val="es-ES" w:eastAsia="es-ES"/>
    </w:rPr>
  </w:style>
  <w:style w:type="paragraph" w:customStyle="1" w:styleId="ENDS-Nunito">
    <w:name w:val="ENDS-Nunito"/>
    <w:basedOn w:val="Normal"/>
    <w:link w:val="ENDS-NunitoChar"/>
    <w:qFormat/>
    <w:rsid w:val="00B7798A"/>
    <w:pPr>
      <w:spacing w:line="259" w:lineRule="auto"/>
      <w:jc w:val="left"/>
    </w:pPr>
    <w:rPr>
      <w:rFonts w:cstheme="majorHAnsi"/>
      <w:szCs w:val="22"/>
      <w:lang w:val="es-ES_tradnl"/>
    </w:rPr>
  </w:style>
  <w:style w:type="character" w:customStyle="1" w:styleId="ENDS-NunitoChar">
    <w:name w:val="ENDS-Nunito Char"/>
    <w:basedOn w:val="DefaultParagraphFont"/>
    <w:link w:val="ENDS-Nunito"/>
    <w:rsid w:val="00B7798A"/>
    <w:rPr>
      <w:rFonts w:ascii="Nunito" w:hAnsi="Nunito" w:cstheme="majorHAnsi"/>
      <w:sz w:val="24"/>
      <w:szCs w:val="22"/>
      <w:lang w:val="es-ES_tradnl"/>
    </w:rPr>
  </w:style>
  <w:style w:type="paragraph" w:customStyle="1" w:styleId="Vietalistanivel3">
    <w:name w:val="Viñeta lista nivel 3"/>
    <w:basedOn w:val="TablaVietaNivel3"/>
    <w:link w:val="Vietalistanivel3Char"/>
    <w:autoRedefine/>
    <w:qFormat/>
    <w:rsid w:val="00185056"/>
    <w:pPr>
      <w:numPr>
        <w:ilvl w:val="0"/>
        <w:numId w:val="21"/>
      </w:numPr>
    </w:pPr>
  </w:style>
  <w:style w:type="character" w:customStyle="1" w:styleId="TablaVietaNivel3Char">
    <w:name w:val="Tabla Viñeta Nivel 3 Char"/>
    <w:basedOn w:val="DefaultParagraphFont"/>
    <w:link w:val="TablaVietaNivel3"/>
    <w:uiPriority w:val="7"/>
    <w:rsid w:val="00185056"/>
    <w:rPr>
      <w:rFonts w:ascii="Nunito" w:eastAsia="Times New Roman" w:hAnsi="Nunito" w:cs="Arial"/>
      <w:color w:val="191E23" w:themeColor="text1" w:themeShade="80"/>
      <w:sz w:val="24"/>
      <w:lang w:val="es-ES" w:eastAsia="es-ES"/>
    </w:rPr>
  </w:style>
  <w:style w:type="character" w:customStyle="1" w:styleId="Vietalistanivel3Char">
    <w:name w:val="Viñeta lista nivel 3 Char"/>
    <w:basedOn w:val="TablaVietaNivel3Char"/>
    <w:link w:val="Vietalistanivel3"/>
    <w:rsid w:val="00185056"/>
    <w:rPr>
      <w:rFonts w:ascii="Nunito" w:eastAsia="Times New Roman" w:hAnsi="Nunito" w:cs="Arial"/>
      <w:color w:val="191E23" w:themeColor="text1" w:themeShade="80"/>
      <w:sz w:val="24"/>
      <w:lang w:val="es-ES" w:eastAsia="es-ES"/>
    </w:rPr>
  </w:style>
  <w:style w:type="paragraph" w:customStyle="1" w:styleId="Nivel5lista">
    <w:name w:val="Nivel 5 lista"/>
    <w:basedOn w:val="TablaVietaNivel5"/>
    <w:link w:val="Nivel5listaChar"/>
    <w:qFormat/>
    <w:rsid w:val="00185056"/>
    <w:pPr>
      <w:numPr>
        <w:ilvl w:val="0"/>
        <w:numId w:val="22"/>
      </w:numPr>
    </w:pPr>
    <w:rPr>
      <w:color w:val="001E54"/>
    </w:rPr>
  </w:style>
  <w:style w:type="character" w:customStyle="1" w:styleId="TablaTextoVietaNivel2Char">
    <w:name w:val="Tabla Texto Viñeta Nivel 2 Char"/>
    <w:basedOn w:val="TablaTextoVietaNivel1Car"/>
    <w:link w:val="TablaTextoVietaNivel2"/>
    <w:uiPriority w:val="8"/>
    <w:rsid w:val="00185056"/>
    <w:rPr>
      <w:rFonts w:ascii="Nunito" w:hAnsi="Nunito"/>
      <w:color w:val="191E23" w:themeColor="text1" w:themeShade="80"/>
      <w:sz w:val="24"/>
      <w:lang w:val="es-ES"/>
    </w:rPr>
  </w:style>
  <w:style w:type="character" w:customStyle="1" w:styleId="TablaTextoVietaNivel3Char">
    <w:name w:val="Tabla Texto Viñeta Nivel 3 Char"/>
    <w:basedOn w:val="TablaTextoVietaNivel2Char"/>
    <w:link w:val="TablaTextoVietaNivel3"/>
    <w:uiPriority w:val="8"/>
    <w:rsid w:val="00185056"/>
    <w:rPr>
      <w:rFonts w:ascii="Nunito" w:hAnsi="Nunito"/>
      <w:color w:val="191E23" w:themeColor="text1" w:themeShade="80"/>
      <w:sz w:val="24"/>
      <w:lang w:val="es-ES"/>
    </w:rPr>
  </w:style>
  <w:style w:type="character" w:customStyle="1" w:styleId="TablaVietaNivel4Char">
    <w:name w:val="Tabla Viñeta Nivel 4 Char"/>
    <w:basedOn w:val="TablaTextoVietaNivel3Char"/>
    <w:link w:val="TablaVietaNivel4"/>
    <w:uiPriority w:val="7"/>
    <w:rsid w:val="00185056"/>
    <w:rPr>
      <w:rFonts w:ascii="Nunito" w:hAnsi="Nunito"/>
      <w:color w:val="191E23" w:themeColor="text1" w:themeShade="80"/>
      <w:sz w:val="24"/>
      <w:lang w:val="es-ES"/>
    </w:rPr>
  </w:style>
  <w:style w:type="character" w:customStyle="1" w:styleId="TablaVietaNivel5Char">
    <w:name w:val="Tabla Viñeta Nivel 5 Char"/>
    <w:basedOn w:val="TablaVietaNivel4Char"/>
    <w:link w:val="TablaVietaNivel5"/>
    <w:uiPriority w:val="7"/>
    <w:rsid w:val="00185056"/>
    <w:rPr>
      <w:rFonts w:ascii="Nunito" w:hAnsi="Nunito"/>
      <w:color w:val="191E23" w:themeColor="text1" w:themeShade="80"/>
      <w:sz w:val="24"/>
      <w:lang w:val="es-ES"/>
    </w:rPr>
  </w:style>
  <w:style w:type="character" w:customStyle="1" w:styleId="Nivel5listaChar">
    <w:name w:val="Nivel 5 lista Char"/>
    <w:basedOn w:val="TablaVietaNivel5Char"/>
    <w:link w:val="Nivel5lista"/>
    <w:rsid w:val="00185056"/>
    <w:rPr>
      <w:rFonts w:ascii="Nunito" w:hAnsi="Nunito"/>
      <w:color w:val="001E54"/>
      <w:sz w:val="24"/>
      <w:lang w:val="es-ES"/>
    </w:rPr>
  </w:style>
  <w:style w:type="character" w:styleId="PageNumber">
    <w:name w:val="page number"/>
    <w:basedOn w:val="DefaultParagraphFont"/>
    <w:uiPriority w:val="99"/>
    <w:unhideWhenUsed/>
    <w:rsid w:val="00051B54"/>
  </w:style>
  <w:style w:type="table" w:styleId="LightGrid-Accent1">
    <w:name w:val="Light Grid Accent 1"/>
    <w:basedOn w:val="TableNormal"/>
    <w:uiPriority w:val="62"/>
    <w:rsid w:val="00377100"/>
    <w:pPr>
      <w:spacing w:after="0" w:line="240" w:lineRule="auto"/>
    </w:pPr>
    <w:rPr>
      <w:rFonts w:asciiTheme="minorHAnsi" w:eastAsiaTheme="minorEastAsia" w:hAnsiTheme="minorHAnsi"/>
      <w:sz w:val="22"/>
      <w:szCs w:val="22"/>
    </w:rPr>
    <w:tblPr>
      <w:tblStyleRowBandSize w:val="1"/>
      <w:tblStyleColBandSize w:val="1"/>
      <w:tblBorders>
        <w:top w:val="single" w:sz="8" w:space="0" w:color="FFC400" w:themeColor="accent1"/>
        <w:left w:val="single" w:sz="8" w:space="0" w:color="FFC400" w:themeColor="accent1"/>
        <w:bottom w:val="single" w:sz="8" w:space="0" w:color="FFC400" w:themeColor="accent1"/>
        <w:right w:val="single" w:sz="8" w:space="0" w:color="FFC400" w:themeColor="accent1"/>
        <w:insideH w:val="single" w:sz="8" w:space="0" w:color="FFC400" w:themeColor="accent1"/>
        <w:insideV w:val="single" w:sz="8" w:space="0" w:color="FFC4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400" w:themeColor="accent1"/>
          <w:left w:val="single" w:sz="8" w:space="0" w:color="FFC400" w:themeColor="accent1"/>
          <w:bottom w:val="single" w:sz="18" w:space="0" w:color="FFC400" w:themeColor="accent1"/>
          <w:right w:val="single" w:sz="8" w:space="0" w:color="FFC400" w:themeColor="accent1"/>
          <w:insideH w:val="nil"/>
          <w:insideV w:val="single" w:sz="8" w:space="0" w:color="FFC4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400" w:themeColor="accent1"/>
          <w:left w:val="single" w:sz="8" w:space="0" w:color="FFC400" w:themeColor="accent1"/>
          <w:bottom w:val="single" w:sz="8" w:space="0" w:color="FFC400" w:themeColor="accent1"/>
          <w:right w:val="single" w:sz="8" w:space="0" w:color="FFC400" w:themeColor="accent1"/>
          <w:insideH w:val="nil"/>
          <w:insideV w:val="single" w:sz="8" w:space="0" w:color="FFC4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400" w:themeColor="accent1"/>
          <w:left w:val="single" w:sz="8" w:space="0" w:color="FFC400" w:themeColor="accent1"/>
          <w:bottom w:val="single" w:sz="8" w:space="0" w:color="FFC400" w:themeColor="accent1"/>
          <w:right w:val="single" w:sz="8" w:space="0" w:color="FFC400" w:themeColor="accent1"/>
        </w:tcBorders>
      </w:tcPr>
    </w:tblStylePr>
    <w:tblStylePr w:type="band1Vert">
      <w:tblPr/>
      <w:tcPr>
        <w:tcBorders>
          <w:top w:val="single" w:sz="8" w:space="0" w:color="FFC400" w:themeColor="accent1"/>
          <w:left w:val="single" w:sz="8" w:space="0" w:color="FFC400" w:themeColor="accent1"/>
          <w:bottom w:val="single" w:sz="8" w:space="0" w:color="FFC400" w:themeColor="accent1"/>
          <w:right w:val="single" w:sz="8" w:space="0" w:color="FFC400" w:themeColor="accent1"/>
        </w:tcBorders>
        <w:shd w:val="clear" w:color="auto" w:fill="FFF0C0" w:themeFill="accent1" w:themeFillTint="3F"/>
      </w:tcPr>
    </w:tblStylePr>
    <w:tblStylePr w:type="band1Horz">
      <w:tblPr/>
      <w:tcPr>
        <w:tcBorders>
          <w:top w:val="single" w:sz="8" w:space="0" w:color="FFC400" w:themeColor="accent1"/>
          <w:left w:val="single" w:sz="8" w:space="0" w:color="FFC400" w:themeColor="accent1"/>
          <w:bottom w:val="single" w:sz="8" w:space="0" w:color="FFC400" w:themeColor="accent1"/>
          <w:right w:val="single" w:sz="8" w:space="0" w:color="FFC400" w:themeColor="accent1"/>
          <w:insideV w:val="single" w:sz="8" w:space="0" w:color="FFC400" w:themeColor="accent1"/>
        </w:tcBorders>
        <w:shd w:val="clear" w:color="auto" w:fill="FFF0C0" w:themeFill="accent1" w:themeFillTint="3F"/>
      </w:tcPr>
    </w:tblStylePr>
    <w:tblStylePr w:type="band2Horz">
      <w:tblPr/>
      <w:tcPr>
        <w:tcBorders>
          <w:top w:val="single" w:sz="8" w:space="0" w:color="FFC400" w:themeColor="accent1"/>
          <w:left w:val="single" w:sz="8" w:space="0" w:color="FFC400" w:themeColor="accent1"/>
          <w:bottom w:val="single" w:sz="8" w:space="0" w:color="FFC400" w:themeColor="accent1"/>
          <w:right w:val="single" w:sz="8" w:space="0" w:color="FFC400" w:themeColor="accent1"/>
          <w:insideV w:val="single" w:sz="8" w:space="0" w:color="FFC400" w:themeColor="accent1"/>
        </w:tcBorders>
      </w:tcPr>
    </w:tblStylePr>
  </w:style>
  <w:style w:type="paragraph" w:styleId="Bibliography">
    <w:name w:val="Bibliography"/>
    <w:basedOn w:val="Normal"/>
    <w:next w:val="Normal"/>
    <w:uiPriority w:val="37"/>
    <w:unhideWhenUsed/>
    <w:rsid w:val="00152D75"/>
  </w:style>
  <w:style w:type="paragraph" w:styleId="NormalWeb">
    <w:name w:val="Normal (Web)"/>
    <w:basedOn w:val="Normal"/>
    <w:uiPriority w:val="99"/>
    <w:semiHidden/>
    <w:unhideWhenUsed/>
    <w:rsid w:val="004F4AC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4398">
      <w:bodyDiv w:val="1"/>
      <w:marLeft w:val="0"/>
      <w:marRight w:val="0"/>
      <w:marTop w:val="0"/>
      <w:marBottom w:val="0"/>
      <w:divBdr>
        <w:top w:val="none" w:sz="0" w:space="0" w:color="auto"/>
        <w:left w:val="none" w:sz="0" w:space="0" w:color="auto"/>
        <w:bottom w:val="none" w:sz="0" w:space="0" w:color="auto"/>
        <w:right w:val="none" w:sz="0" w:space="0" w:color="auto"/>
      </w:divBdr>
    </w:div>
    <w:div w:id="649670348">
      <w:bodyDiv w:val="1"/>
      <w:marLeft w:val="0"/>
      <w:marRight w:val="0"/>
      <w:marTop w:val="0"/>
      <w:marBottom w:val="0"/>
      <w:divBdr>
        <w:top w:val="none" w:sz="0" w:space="0" w:color="auto"/>
        <w:left w:val="none" w:sz="0" w:space="0" w:color="auto"/>
        <w:bottom w:val="none" w:sz="0" w:space="0" w:color="auto"/>
        <w:right w:val="none" w:sz="0" w:space="0" w:color="auto"/>
      </w:divBdr>
    </w:div>
    <w:div w:id="650673505">
      <w:bodyDiv w:val="1"/>
      <w:marLeft w:val="0"/>
      <w:marRight w:val="0"/>
      <w:marTop w:val="0"/>
      <w:marBottom w:val="0"/>
      <w:divBdr>
        <w:top w:val="none" w:sz="0" w:space="0" w:color="auto"/>
        <w:left w:val="none" w:sz="0" w:space="0" w:color="auto"/>
        <w:bottom w:val="none" w:sz="0" w:space="0" w:color="auto"/>
        <w:right w:val="none" w:sz="0" w:space="0" w:color="auto"/>
      </w:divBdr>
    </w:div>
    <w:div w:id="943921271">
      <w:bodyDiv w:val="1"/>
      <w:marLeft w:val="0"/>
      <w:marRight w:val="0"/>
      <w:marTop w:val="0"/>
      <w:marBottom w:val="0"/>
      <w:divBdr>
        <w:top w:val="none" w:sz="0" w:space="0" w:color="auto"/>
        <w:left w:val="none" w:sz="0" w:space="0" w:color="auto"/>
        <w:bottom w:val="none" w:sz="0" w:space="0" w:color="auto"/>
        <w:right w:val="none" w:sz="0" w:space="0" w:color="auto"/>
      </w:divBdr>
    </w:div>
    <w:div w:id="950673016">
      <w:bodyDiv w:val="1"/>
      <w:marLeft w:val="0"/>
      <w:marRight w:val="0"/>
      <w:marTop w:val="0"/>
      <w:marBottom w:val="0"/>
      <w:divBdr>
        <w:top w:val="none" w:sz="0" w:space="0" w:color="auto"/>
        <w:left w:val="none" w:sz="0" w:space="0" w:color="auto"/>
        <w:bottom w:val="none" w:sz="0" w:space="0" w:color="auto"/>
        <w:right w:val="none" w:sz="0" w:space="0" w:color="auto"/>
      </w:divBdr>
    </w:div>
    <w:div w:id="1176573542">
      <w:bodyDiv w:val="1"/>
      <w:marLeft w:val="0"/>
      <w:marRight w:val="0"/>
      <w:marTop w:val="0"/>
      <w:marBottom w:val="0"/>
      <w:divBdr>
        <w:top w:val="none" w:sz="0" w:space="0" w:color="auto"/>
        <w:left w:val="none" w:sz="0" w:space="0" w:color="auto"/>
        <w:bottom w:val="none" w:sz="0" w:space="0" w:color="auto"/>
        <w:right w:val="none" w:sz="0" w:space="0" w:color="auto"/>
      </w:divBdr>
      <w:divsChild>
        <w:div w:id="271674260">
          <w:marLeft w:val="0"/>
          <w:marRight w:val="0"/>
          <w:marTop w:val="0"/>
          <w:marBottom w:val="0"/>
          <w:divBdr>
            <w:top w:val="none" w:sz="0" w:space="0" w:color="auto"/>
            <w:left w:val="none" w:sz="0" w:space="0" w:color="auto"/>
            <w:bottom w:val="none" w:sz="0" w:space="0" w:color="auto"/>
            <w:right w:val="none" w:sz="0" w:space="0" w:color="auto"/>
          </w:divBdr>
        </w:div>
        <w:div w:id="318385095">
          <w:marLeft w:val="0"/>
          <w:marRight w:val="0"/>
          <w:marTop w:val="0"/>
          <w:marBottom w:val="0"/>
          <w:divBdr>
            <w:top w:val="none" w:sz="0" w:space="0" w:color="auto"/>
            <w:left w:val="none" w:sz="0" w:space="0" w:color="auto"/>
            <w:bottom w:val="none" w:sz="0" w:space="0" w:color="auto"/>
            <w:right w:val="none" w:sz="0" w:space="0" w:color="auto"/>
          </w:divBdr>
        </w:div>
        <w:div w:id="624043704">
          <w:marLeft w:val="0"/>
          <w:marRight w:val="0"/>
          <w:marTop w:val="0"/>
          <w:marBottom w:val="0"/>
          <w:divBdr>
            <w:top w:val="none" w:sz="0" w:space="0" w:color="auto"/>
            <w:left w:val="none" w:sz="0" w:space="0" w:color="auto"/>
            <w:bottom w:val="none" w:sz="0" w:space="0" w:color="auto"/>
            <w:right w:val="none" w:sz="0" w:space="0" w:color="auto"/>
          </w:divBdr>
        </w:div>
        <w:div w:id="782503618">
          <w:marLeft w:val="0"/>
          <w:marRight w:val="0"/>
          <w:marTop w:val="0"/>
          <w:marBottom w:val="0"/>
          <w:divBdr>
            <w:top w:val="none" w:sz="0" w:space="0" w:color="auto"/>
            <w:left w:val="none" w:sz="0" w:space="0" w:color="auto"/>
            <w:bottom w:val="none" w:sz="0" w:space="0" w:color="auto"/>
            <w:right w:val="none" w:sz="0" w:space="0" w:color="auto"/>
          </w:divBdr>
        </w:div>
        <w:div w:id="1102454428">
          <w:marLeft w:val="0"/>
          <w:marRight w:val="0"/>
          <w:marTop w:val="0"/>
          <w:marBottom w:val="0"/>
          <w:divBdr>
            <w:top w:val="none" w:sz="0" w:space="0" w:color="auto"/>
            <w:left w:val="none" w:sz="0" w:space="0" w:color="auto"/>
            <w:bottom w:val="none" w:sz="0" w:space="0" w:color="auto"/>
            <w:right w:val="none" w:sz="0" w:space="0" w:color="auto"/>
          </w:divBdr>
        </w:div>
        <w:div w:id="1196305457">
          <w:marLeft w:val="0"/>
          <w:marRight w:val="0"/>
          <w:marTop w:val="0"/>
          <w:marBottom w:val="0"/>
          <w:divBdr>
            <w:top w:val="none" w:sz="0" w:space="0" w:color="auto"/>
            <w:left w:val="none" w:sz="0" w:space="0" w:color="auto"/>
            <w:bottom w:val="none" w:sz="0" w:space="0" w:color="auto"/>
            <w:right w:val="none" w:sz="0" w:space="0" w:color="auto"/>
          </w:divBdr>
        </w:div>
        <w:div w:id="1289774234">
          <w:marLeft w:val="0"/>
          <w:marRight w:val="0"/>
          <w:marTop w:val="0"/>
          <w:marBottom w:val="0"/>
          <w:divBdr>
            <w:top w:val="none" w:sz="0" w:space="0" w:color="auto"/>
            <w:left w:val="none" w:sz="0" w:space="0" w:color="auto"/>
            <w:bottom w:val="none" w:sz="0" w:space="0" w:color="auto"/>
            <w:right w:val="none" w:sz="0" w:space="0" w:color="auto"/>
          </w:divBdr>
        </w:div>
        <w:div w:id="1397246299">
          <w:marLeft w:val="0"/>
          <w:marRight w:val="0"/>
          <w:marTop w:val="0"/>
          <w:marBottom w:val="0"/>
          <w:divBdr>
            <w:top w:val="none" w:sz="0" w:space="0" w:color="auto"/>
            <w:left w:val="none" w:sz="0" w:space="0" w:color="auto"/>
            <w:bottom w:val="none" w:sz="0" w:space="0" w:color="auto"/>
            <w:right w:val="none" w:sz="0" w:space="0" w:color="auto"/>
          </w:divBdr>
        </w:div>
        <w:div w:id="1714383087">
          <w:marLeft w:val="0"/>
          <w:marRight w:val="0"/>
          <w:marTop w:val="0"/>
          <w:marBottom w:val="0"/>
          <w:divBdr>
            <w:top w:val="none" w:sz="0" w:space="0" w:color="auto"/>
            <w:left w:val="none" w:sz="0" w:space="0" w:color="auto"/>
            <w:bottom w:val="none" w:sz="0" w:space="0" w:color="auto"/>
            <w:right w:val="none" w:sz="0" w:space="0" w:color="auto"/>
          </w:divBdr>
        </w:div>
        <w:div w:id="1803687713">
          <w:marLeft w:val="0"/>
          <w:marRight w:val="0"/>
          <w:marTop w:val="0"/>
          <w:marBottom w:val="0"/>
          <w:divBdr>
            <w:top w:val="none" w:sz="0" w:space="0" w:color="auto"/>
            <w:left w:val="none" w:sz="0" w:space="0" w:color="auto"/>
            <w:bottom w:val="none" w:sz="0" w:space="0" w:color="auto"/>
            <w:right w:val="none" w:sz="0" w:space="0" w:color="auto"/>
          </w:divBdr>
        </w:div>
      </w:divsChild>
    </w:div>
    <w:div w:id="1982689718">
      <w:bodyDiv w:val="1"/>
      <w:marLeft w:val="0"/>
      <w:marRight w:val="0"/>
      <w:marTop w:val="0"/>
      <w:marBottom w:val="0"/>
      <w:divBdr>
        <w:top w:val="none" w:sz="0" w:space="0" w:color="auto"/>
        <w:left w:val="none" w:sz="0" w:space="0" w:color="auto"/>
        <w:bottom w:val="none" w:sz="0" w:space="0" w:color="auto"/>
        <w:right w:val="none" w:sz="0" w:space="0" w:color="auto"/>
      </w:divBdr>
    </w:div>
    <w:div w:id="202605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16.png"/><Relationship Id="rId26" Type="http://schemas.openxmlformats.org/officeDocument/2006/relationships/hyperlink" Target="https://datos.gob.es/dataset/aire.csv--" TargetMode="External"/><Relationship Id="rId3" Type="http://schemas.openxmlformats.org/officeDocument/2006/relationships/customXml" Target="../customXml/item3.xml"/><Relationship Id="rId21" Type="http://schemas.openxmlformats.org/officeDocument/2006/relationships/hyperlink" Target="http://data.europa.eu/eli/reg/2022/868/oj"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2.xml"/><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data.europa.eu/eli/reg/2025/327/oj" TargetMode="External"/><Relationship Id="rId29" Type="http://schemas.openxmlformats.org/officeDocument/2006/relationships/hyperlink" Target="https://acceptance.data.health.europa.eu/healthdata-central-platform/datasetDescriptionAssistant?locale=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mscbs.gob.es/proyecto-salud-ambiental" TargetMode="External"/><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datos.sanidad.gob.es/dataset/CMBD_2022" TargetMode="External"/><Relationship Id="rId28" Type="http://schemas.openxmlformats.org/officeDocument/2006/relationships/hyperlink" Target="https://people.ey.com/:x:/g/personal/juan_carlos_alias_laguna_es_ey_com/IQDrmVCq_GPRTp2UkRaxNWMpASp2Qx4kc9_2HIrddOdfdMA?e=5e3gbZ"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18.png"/><Relationship Id="rId31" Type="http://schemas.openxmlformats.org/officeDocument/2006/relationships/hyperlink" Target="https://acceptance.data.health.europa.eu/healthdata-central-platform/documentation?locale=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datacite.org/10.1234/example-dataset" TargetMode="External"/><Relationship Id="rId27" Type="http://schemas.openxmlformats.org/officeDocument/2006/relationships/hyperlink" Target="https://creativecommons.org/licenses/by/4.0/" TargetMode="External"/><Relationship Id="rId30" Type="http://schemas.openxmlformats.org/officeDocument/2006/relationships/hyperlink" Target="https://healthdataeu.pages.code.europa.eu/healthdcat-ap/releases/release-6/" TargetMode="External"/><Relationship Id="rId35" Type="http://schemas.openxmlformats.org/officeDocument/2006/relationships/glossaryDocument" Target="glossary/document.xml"/><Relationship Id="rId8" Type="http://schemas.openxmlformats.org/officeDocument/2006/relationships/settings" Target="settings.xml"/></Relationships>
</file>

<file path=word/_rels/footer2.xml.rels><?xml version="1.0" encoding="UTF-8" standalone="yes"?>
<Relationships xmlns="http://schemas.openxmlformats.org/package/2006/relationships"><Relationship Id="rId8" Type="http://schemas.openxmlformats.org/officeDocument/2006/relationships/image" Target="media/image11.jpg"/><Relationship Id="rId13" Type="http://schemas.openxmlformats.org/officeDocument/2006/relationships/image" Target="media/image15.png"/><Relationship Id="rId3" Type="http://schemas.openxmlformats.org/officeDocument/2006/relationships/image" Target="media/image6.png"/><Relationship Id="rId7" Type="http://schemas.openxmlformats.org/officeDocument/2006/relationships/image" Target="media/image10.svg"/><Relationship Id="rId12" Type="http://schemas.openxmlformats.org/officeDocument/2006/relationships/image" Target="media/image14.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13.png"/><Relationship Id="rId5" Type="http://schemas.openxmlformats.org/officeDocument/2006/relationships/image" Target="media/image8.sv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7.png"/><Relationship Id="rId9" Type="http://schemas.openxmlformats.org/officeDocument/2006/relationships/image" Target="media/image2.png"/><Relationship Id="rId14" Type="http://schemas.openxmlformats.org/officeDocument/2006/relationships/image" Target="media/image16.jpeg"/></Relationships>
</file>

<file path=word/_rels/footer3.xml.rels><?xml version="1.0" encoding="UTF-8" standalone="yes"?>
<Relationships xmlns="http://schemas.openxmlformats.org/package/2006/relationships"><Relationship Id="rId8" Type="http://schemas.openxmlformats.org/officeDocument/2006/relationships/image" Target="media/image11.jpg"/><Relationship Id="rId13" Type="http://schemas.openxmlformats.org/officeDocument/2006/relationships/image" Target="media/image15.png"/><Relationship Id="rId3" Type="http://schemas.openxmlformats.org/officeDocument/2006/relationships/image" Target="media/image6.png"/><Relationship Id="rId7" Type="http://schemas.openxmlformats.org/officeDocument/2006/relationships/image" Target="media/image10.svg"/><Relationship Id="rId12" Type="http://schemas.openxmlformats.org/officeDocument/2006/relationships/image" Target="media/image14.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13.png"/><Relationship Id="rId5" Type="http://schemas.openxmlformats.org/officeDocument/2006/relationships/image" Target="media/image8.sv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7.png"/><Relationship Id="rId9" Type="http://schemas.openxmlformats.org/officeDocument/2006/relationships/image" Target="media/image2.png"/><Relationship Id="rId14" Type="http://schemas.openxmlformats.org/officeDocument/2006/relationships/image" Target="media/image16.jpe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233;%20Mar&#237;a%20Viota\Documents\Justicia\2025%20AMBER%20SGISD\GENERICAS\2024%20%5bESP%5d%20Plantilla%20Generica%20AMB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248ED82B0441EEA2D9FD345E59A50D"/>
        <w:category>
          <w:name w:val="General"/>
          <w:gallery w:val="placeholder"/>
        </w:category>
        <w:types>
          <w:type w:val="bbPlcHdr"/>
        </w:types>
        <w:behaviors>
          <w:behavior w:val="content"/>
        </w:behaviors>
        <w:guid w:val="{1B124092-FAFA-476E-9CD9-0F91A28512E1}"/>
      </w:docPartPr>
      <w:docPartBody>
        <w:p w:rsidR="00E73669" w:rsidRDefault="004B6583">
          <w:pPr>
            <w:pStyle w:val="1A248ED82B0441EEA2D9FD345E59A50D"/>
          </w:pPr>
          <w:r w:rsidRPr="00B073B9">
            <w:rPr>
              <w:rStyle w:val="PlaceholderText"/>
            </w:rPr>
            <w:t>Haga clic aquí para escribir texto.</w:t>
          </w:r>
        </w:p>
      </w:docPartBody>
    </w:docPart>
    <w:docPart>
      <w:docPartPr>
        <w:name w:val="DFCDABC4BFB44226B7ABD665D430525A"/>
        <w:category>
          <w:name w:val="General"/>
          <w:gallery w:val="placeholder"/>
        </w:category>
        <w:types>
          <w:type w:val="bbPlcHdr"/>
        </w:types>
        <w:behaviors>
          <w:behavior w:val="content"/>
        </w:behaviors>
        <w:guid w:val="{8AFFE2DF-1642-40F5-869F-CEF95BF7ABE7}"/>
      </w:docPartPr>
      <w:docPartBody>
        <w:p w:rsidR="00E73669" w:rsidRDefault="004B6583">
          <w:pPr>
            <w:pStyle w:val="DFCDABC4BFB44226B7ABD665D430525A"/>
          </w:pPr>
          <w:r w:rsidRPr="00B073B9">
            <w:rPr>
              <w:rStyle w:val="PlaceholderText"/>
            </w:rPr>
            <w:t>Haga clic aquí para escribir texto.</w:t>
          </w:r>
        </w:p>
      </w:docPartBody>
    </w:docPart>
    <w:docPart>
      <w:docPartPr>
        <w:name w:val="BBAD04A1E72343E58FF74DDE0BFE0DA5"/>
        <w:category>
          <w:name w:val="General"/>
          <w:gallery w:val="placeholder"/>
        </w:category>
        <w:types>
          <w:type w:val="bbPlcHdr"/>
        </w:types>
        <w:behaviors>
          <w:behavior w:val="content"/>
        </w:behaviors>
        <w:guid w:val="{F8B7E0DD-7C20-4E13-8440-F09B39B28D5C}"/>
      </w:docPartPr>
      <w:docPartBody>
        <w:p w:rsidR="00E73669" w:rsidRDefault="004B6583">
          <w:pPr>
            <w:pStyle w:val="BBAD04A1E72343E58FF74DDE0BFE0DA5"/>
          </w:pPr>
          <w:r w:rsidRPr="00B073B9">
            <w:rPr>
              <w:rStyle w:val="PlaceholderText"/>
            </w:rPr>
            <w:t>Haga clic aquí para escribir texto.</w:t>
          </w:r>
        </w:p>
      </w:docPartBody>
    </w:docPart>
    <w:docPart>
      <w:docPartPr>
        <w:name w:val="15F3D230CA324D4E9775791938E9B055"/>
        <w:category>
          <w:name w:val="General"/>
          <w:gallery w:val="placeholder"/>
        </w:category>
        <w:types>
          <w:type w:val="bbPlcHdr"/>
        </w:types>
        <w:behaviors>
          <w:behavior w:val="content"/>
        </w:behaviors>
        <w:guid w:val="{C6A65AFA-E640-4709-8926-208D7794B487}"/>
      </w:docPartPr>
      <w:docPartBody>
        <w:p w:rsidR="00E73669" w:rsidRDefault="004B6583">
          <w:pPr>
            <w:pStyle w:val="15F3D230CA324D4E9775791938E9B055"/>
          </w:pPr>
          <w:r w:rsidRPr="00B073B9">
            <w:rPr>
              <w:rStyle w:val="PlaceholderText"/>
            </w:rPr>
            <w:t>Haga clic aquí para escribir texto.</w:t>
          </w:r>
        </w:p>
      </w:docPartBody>
    </w:docPart>
    <w:docPart>
      <w:docPartPr>
        <w:name w:val="A467D0B3C0C843ABA301125A43ECB42C"/>
        <w:category>
          <w:name w:val="General"/>
          <w:gallery w:val="placeholder"/>
        </w:category>
        <w:types>
          <w:type w:val="bbPlcHdr"/>
        </w:types>
        <w:behaviors>
          <w:behavior w:val="content"/>
        </w:behaviors>
        <w:guid w:val="{E3BC443A-86A3-4EEC-96F0-F8E1D5A5E0BC}"/>
      </w:docPartPr>
      <w:docPartBody>
        <w:p w:rsidR="00E73669" w:rsidRDefault="004B6583">
          <w:pPr>
            <w:pStyle w:val="A467D0B3C0C843ABA301125A43ECB42C"/>
          </w:pPr>
          <w:r w:rsidRPr="000D666F">
            <w:rPr>
              <w:rStyle w:val="PlaceholderText"/>
              <w:rFonts w:ascii="Arial Narrow" w:hAnsi="Arial Narrow"/>
              <w:sz w:val="18"/>
            </w:rPr>
            <w:t>Haga clic aquí para escribir texto.</w:t>
          </w:r>
        </w:p>
      </w:docPartBody>
    </w:docPart>
    <w:docPart>
      <w:docPartPr>
        <w:name w:val="D64F03B5785A4B55B9B073BF31560CC3"/>
        <w:category>
          <w:name w:val="General"/>
          <w:gallery w:val="placeholder"/>
        </w:category>
        <w:types>
          <w:type w:val="bbPlcHdr"/>
        </w:types>
        <w:behaviors>
          <w:behavior w:val="content"/>
        </w:behaviors>
        <w:guid w:val="{E66DBD44-3F3A-41EB-B30D-0DACC49CE8DC}"/>
      </w:docPartPr>
      <w:docPartBody>
        <w:p w:rsidR="00E73669" w:rsidRDefault="004B6583">
          <w:pPr>
            <w:pStyle w:val="D64F03B5785A4B55B9B073BF31560CC3"/>
          </w:pPr>
          <w:r w:rsidRPr="000D666F">
            <w:rPr>
              <w:rStyle w:val="PlaceholderText"/>
              <w:rFonts w:ascii="Arial Narrow" w:hAnsi="Arial Narrow"/>
              <w:sz w:val="18"/>
            </w:rPr>
            <w:t>Haga clic aquí para escribir texto.</w:t>
          </w:r>
        </w:p>
      </w:docPartBody>
    </w:docPart>
    <w:docPart>
      <w:docPartPr>
        <w:name w:val="ADF2F7901F384AED8102253649588C98"/>
        <w:category>
          <w:name w:val="General"/>
          <w:gallery w:val="placeholder"/>
        </w:category>
        <w:types>
          <w:type w:val="bbPlcHdr"/>
        </w:types>
        <w:behaviors>
          <w:behavior w:val="content"/>
        </w:behaviors>
        <w:guid w:val="{81223AC3-00E3-4517-8FFC-D90F6B2AE38F}"/>
      </w:docPartPr>
      <w:docPartBody>
        <w:p w:rsidR="00E73669" w:rsidRDefault="004B6583">
          <w:pPr>
            <w:pStyle w:val="ADF2F7901F384AED8102253649588C98"/>
          </w:pPr>
          <w:r w:rsidRPr="000D666F">
            <w:rPr>
              <w:rStyle w:val="PlaceholderText"/>
              <w:rFonts w:ascii="Arial Narrow" w:hAnsi="Arial Narrow"/>
              <w:sz w:val="18"/>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egrita">
    <w:altName w:val="Arial"/>
    <w:panose1 w:val="020B07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unito">
    <w:altName w:val="Calibri"/>
    <w:charset w:val="00"/>
    <w:family w:val="auto"/>
    <w:pitch w:val="variable"/>
    <w:sig w:usb0="A00002FF" w:usb1="5000204B"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CC"/>
    <w:rsid w:val="0002048D"/>
    <w:rsid w:val="000436ED"/>
    <w:rsid w:val="001803DB"/>
    <w:rsid w:val="00307FDF"/>
    <w:rsid w:val="00346DDE"/>
    <w:rsid w:val="004B6583"/>
    <w:rsid w:val="005B78CC"/>
    <w:rsid w:val="005C7E2B"/>
    <w:rsid w:val="005F3019"/>
    <w:rsid w:val="005F7735"/>
    <w:rsid w:val="00727D34"/>
    <w:rsid w:val="00731273"/>
    <w:rsid w:val="00825E9B"/>
    <w:rsid w:val="00877E1B"/>
    <w:rsid w:val="008953BF"/>
    <w:rsid w:val="008E6D74"/>
    <w:rsid w:val="008F09C8"/>
    <w:rsid w:val="00980C02"/>
    <w:rsid w:val="00A32740"/>
    <w:rsid w:val="00AA0C3E"/>
    <w:rsid w:val="00AD372D"/>
    <w:rsid w:val="00AE4FA5"/>
    <w:rsid w:val="00B11DF9"/>
    <w:rsid w:val="00B378AD"/>
    <w:rsid w:val="00B92646"/>
    <w:rsid w:val="00BC14AA"/>
    <w:rsid w:val="00BF2AE6"/>
    <w:rsid w:val="00C5503A"/>
    <w:rsid w:val="00C927E2"/>
    <w:rsid w:val="00DD00A3"/>
    <w:rsid w:val="00E350FA"/>
    <w:rsid w:val="00E73669"/>
    <w:rsid w:val="00EE3D0C"/>
    <w:rsid w:val="00F17459"/>
    <w:rsid w:val="00F26D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1273"/>
    <w:rPr>
      <w:color w:val="808080"/>
    </w:rPr>
  </w:style>
  <w:style w:type="paragraph" w:customStyle="1" w:styleId="1A248ED82B0441EEA2D9FD345E59A50D">
    <w:name w:val="1A248ED82B0441EEA2D9FD345E59A50D"/>
  </w:style>
  <w:style w:type="paragraph" w:customStyle="1" w:styleId="DFCDABC4BFB44226B7ABD665D430525A">
    <w:name w:val="DFCDABC4BFB44226B7ABD665D430525A"/>
  </w:style>
  <w:style w:type="paragraph" w:customStyle="1" w:styleId="BBAD04A1E72343E58FF74DDE0BFE0DA5">
    <w:name w:val="BBAD04A1E72343E58FF74DDE0BFE0DA5"/>
  </w:style>
  <w:style w:type="paragraph" w:customStyle="1" w:styleId="15F3D230CA324D4E9775791938E9B055">
    <w:name w:val="15F3D230CA324D4E9775791938E9B055"/>
  </w:style>
  <w:style w:type="paragraph" w:customStyle="1" w:styleId="A467D0B3C0C843ABA301125A43ECB42C">
    <w:name w:val="A467D0B3C0C843ABA301125A43ECB42C"/>
  </w:style>
  <w:style w:type="paragraph" w:customStyle="1" w:styleId="D64F03B5785A4B55B9B073BF31560CC3">
    <w:name w:val="D64F03B5785A4B55B9B073BF31560CC3"/>
  </w:style>
  <w:style w:type="paragraph" w:customStyle="1" w:styleId="ADF2F7901F384AED8102253649588C98">
    <w:name w:val="ADF2F7901F384AED8102253649588C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Tema DGTDAJ">
  <a:themeElements>
    <a:clrScheme name="Personalizado 8">
      <a:dk1>
        <a:srgbClr val="323C47"/>
      </a:dk1>
      <a:lt1>
        <a:srgbClr val="FFFFFF"/>
      </a:lt1>
      <a:dk2>
        <a:srgbClr val="074E8E"/>
      </a:dk2>
      <a:lt2>
        <a:srgbClr val="E3F1FD"/>
      </a:lt2>
      <a:accent1>
        <a:srgbClr val="FFC400"/>
      </a:accent1>
      <a:accent2>
        <a:srgbClr val="0B6B0D"/>
      </a:accent2>
      <a:accent3>
        <a:srgbClr val="0B77D5"/>
      </a:accent3>
      <a:accent4>
        <a:srgbClr val="C0490C"/>
      </a:accent4>
      <a:accent5>
        <a:srgbClr val="DF061F"/>
      </a:accent5>
      <a:accent6>
        <a:srgbClr val="00B050"/>
      </a:accent6>
      <a:hlink>
        <a:srgbClr val="137ADB"/>
      </a:hlink>
      <a:folHlink>
        <a:srgbClr val="F2F2F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dpi="0" rotWithShape="1">
          <a:blip xmlns:r="http://schemas.openxmlformats.org/officeDocument/2006/relationships" r:embed="rId1"/>
          <a:srcRect/>
          <a:stretch>
            <a:fillRect/>
          </a:stretch>
        </a:blip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ema DGTDAJ" id="{BEC2AE1A-9EE0-4DE8-8047-B28A0DB09189}" vid="{A54F575C-9DC2-455D-8225-84A9795758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2016-06-16T00:00:00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Sec</b:Tag>
    <b:SourceType>InternetSite</b:SourceType>
    <b:Guid>{CF71782B-D4A6-41AC-9D94-52D5A861AED2}</b:Guid>
    <b:Author>
      <b:Author>
        <b:NameList>
          <b:Person>
            <b:Last>Digital</b:Last>
            <b:First>Secretaría</b:First>
            <b:Middle>General de Administración</b:Middle>
          </b:Person>
        </b:NameList>
      </b:Author>
    </b:Author>
    <b:Title>Catálogo del ENDS</b:Title>
    <b:InternetSiteTitle>Espacio Nacional de Datos de Salud (ENDS)</b:InternetSiteTitle>
    <b:URL>https://ends.gob.es/</b:URL>
    <b:RefOrder>1</b:RefOrder>
  </b:Source>
  <b:Source>
    <b:Tag>Eur1</b:Tag>
    <b:SourceType>InternetSite</b:SourceType>
    <b:Guid>{9BA03534-6179-402A-B75B-D69B567F8970}</b:Guid>
    <b:Author>
      <b:Author>
        <b:Corporate>European Commission</b:Corporate>
      </b:Author>
    </b:Author>
    <b:Title>European Health Data Space (EHDS)</b:Title>
    <b:InternetSiteTitle>European Commission – Health</b:InternetSiteTitle>
    <b:URL>https://health.ec.europa.eu/ehealth-digital-health-and-care/european-health-data-space-regulation-ehds_en</b:URL>
    <b:RefOrder>2</b:RefOrder>
  </b:Source>
  <b:Source>
    <b:Tag>GOF</b:Tag>
    <b:SourceType>InternetSite</b:SourceType>
    <b:Guid>{B16AE8D6-9DB0-4C44-84DE-80ADCCBB9FB2}</b:Guid>
    <b:Author>
      <b:Author>
        <b:Corporate>GO FAIR Initiative</b:Corporate>
      </b:Author>
    </b:Author>
    <b:Title>FAIR Principles</b:Title>
    <b:InternetSiteTitle>GO FAIR</b:InternetSiteTitle>
    <b:URL>https://www.go-fair.org/fair-principles/</b:URL>
    <b:RefOrder>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c0b713-a6bb-49cc-9acf-2668643e2a67">
      <Terms xmlns="http://schemas.microsoft.com/office/infopath/2007/PartnerControls"/>
    </lcf76f155ced4ddcb4097134ff3c332f>
    <TaxCatchAll xmlns="8ec63608-42ed-45bf-9718-6b18795f05b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E2DCBBE25B0C4F8319B1D0BE75EAA5" ma:contentTypeVersion="10" ma:contentTypeDescription="Create a new document." ma:contentTypeScope="" ma:versionID="e9e79b52dd4b9f2e492aa6e2941db52d">
  <xsd:schema xmlns:xsd="http://www.w3.org/2001/XMLSchema" xmlns:xs="http://www.w3.org/2001/XMLSchema" xmlns:p="http://schemas.microsoft.com/office/2006/metadata/properties" xmlns:ns2="4bc0b713-a6bb-49cc-9acf-2668643e2a67" xmlns:ns3="8ec63608-42ed-45bf-9718-6b18795f05b8" targetNamespace="http://schemas.microsoft.com/office/2006/metadata/properties" ma:root="true" ma:fieldsID="b716ce1b8c27b0fba3df1f52be16b1df" ns2:_="" ns3:_="">
    <xsd:import namespace="4bc0b713-a6bb-49cc-9acf-2668643e2a67"/>
    <xsd:import namespace="8ec63608-42ed-45bf-9718-6b18795f05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0b713-a6bb-49cc-9acf-2668643e2a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c63608-42ed-45bf-9718-6b18795f05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74ad75-ddbf-473e-ac8a-26c9338c73d9}" ma:internalName="TaxCatchAll" ma:showField="CatchAllData" ma:web="8ec63608-42ed-45bf-9718-6b18795f0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687706-74E4-49CE-87AF-19B8CF010DBB}">
  <ds:schemaRefs>
    <ds:schemaRef ds:uri="http://schemas.openxmlformats.org/officeDocument/2006/bibliography"/>
  </ds:schemaRefs>
</ds:datastoreItem>
</file>

<file path=customXml/itemProps3.xml><?xml version="1.0" encoding="utf-8"?>
<ds:datastoreItem xmlns:ds="http://schemas.openxmlformats.org/officeDocument/2006/customXml" ds:itemID="{7FC44960-621A-4FC3-B020-A2F330E26540}">
  <ds:schemaRefs>
    <ds:schemaRef ds:uri="http://schemas.microsoft.com/office/2006/metadata/properties"/>
    <ds:schemaRef ds:uri="http://schemas.microsoft.com/office/infopath/2007/PartnerControls"/>
    <ds:schemaRef ds:uri="4bc0b713-a6bb-49cc-9acf-2668643e2a67"/>
    <ds:schemaRef ds:uri="8ec63608-42ed-45bf-9718-6b18795f05b8"/>
  </ds:schemaRefs>
</ds:datastoreItem>
</file>

<file path=customXml/itemProps4.xml><?xml version="1.0" encoding="utf-8"?>
<ds:datastoreItem xmlns:ds="http://schemas.openxmlformats.org/officeDocument/2006/customXml" ds:itemID="{7004A5E3-A9FD-441C-A54A-34172299E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0b713-a6bb-49cc-9acf-2668643e2a67"/>
    <ds:schemaRef ds:uri="8ec63608-42ed-45bf-9718-6b18795f0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CB596D8-7D68-4970-803B-D280DC1632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2024 [ESP] Plantilla Generica AMBER</Template>
  <TotalTime>2</TotalTime>
  <Pages>36</Pages>
  <Words>5749</Words>
  <Characters>33282</Characters>
  <Application>Microsoft Office Word</Application>
  <DocSecurity>0</DocSecurity>
  <Lines>929</Lines>
  <Paragraphs>562</Paragraphs>
  <ScaleCrop>false</ScaleCrop>
  <Manager/>
  <Company/>
  <LinksUpToDate>false</LinksUpToDate>
  <CharactersWithSpaces>38900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documentoT</dc:title>
  <dc:subject/>
  <dc:creator>José María Viota</dc:creator>
  <cp:keywords/>
  <dc:description>Subtítulo udel documento</dc:description>
  <cp:lastModifiedBy>Juan Carlos Alias Laguna</cp:lastModifiedBy>
  <cp:revision>636</cp:revision>
  <cp:lastPrinted>2025-02-06T00:23:00Z</cp:lastPrinted>
  <dcterms:created xsi:type="dcterms:W3CDTF">2026-03-25T18:16:00Z</dcterms:created>
  <dcterms:modified xsi:type="dcterms:W3CDTF">2026-04-15T08:28:00Z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0x0101003BE2DCBBE25B0C4F8319B1D0BE75EAA5</vt:lpwstr>
  </property>
  <property fmtid="{D5CDD505-2E9C-101B-9397-08002B2CF9AE}" pid="3" name="MediaServiceImageTags">
    <vt:lpwstr/>
  </property>
</Properties>
</file>